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0FA1C2" w14:textId="77777777" w:rsidR="00CF75A7" w:rsidRDefault="0027191F" w:rsidP="00675F86">
      <w:pPr>
        <w:rPr>
          <w:lang w:val="en-US"/>
        </w:rPr>
      </w:pPr>
      <w:r w:rsidRPr="0027191F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FF6FD" wp14:editId="5C02EE1F">
                <wp:simplePos x="0" y="0"/>
                <wp:positionH relativeFrom="margin">
                  <wp:posOffset>-184150</wp:posOffset>
                </wp:positionH>
                <wp:positionV relativeFrom="margin">
                  <wp:posOffset>-379730</wp:posOffset>
                </wp:positionV>
                <wp:extent cx="6479540" cy="9611995"/>
                <wp:effectExtent l="0" t="0" r="0" b="8255"/>
                <wp:wrapNone/>
                <wp:docPr id="61" name="Figura a mano libera: forma 6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62167-9FF8-B281-F471-2A99B94A76B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9540" cy="9611995"/>
                        </a:xfrm>
                        <a:custGeom>
                          <a:avLst/>
                          <a:gdLst>
                            <a:gd name="connsiteX0" fmla="*/ 1323302 w 5760000"/>
                            <a:gd name="connsiteY0" fmla="*/ 0 h 8892000"/>
                            <a:gd name="connsiteX1" fmla="*/ 4436698 w 5760000"/>
                            <a:gd name="connsiteY1" fmla="*/ 0 h 8892000"/>
                            <a:gd name="connsiteX2" fmla="*/ 5760000 w 5760000"/>
                            <a:gd name="connsiteY2" fmla="*/ 0 h 8892000"/>
                            <a:gd name="connsiteX3" fmla="*/ 5760000 w 5760000"/>
                            <a:gd name="connsiteY3" fmla="*/ 1323302 h 8892000"/>
                            <a:gd name="connsiteX4" fmla="*/ 5760000 w 5760000"/>
                            <a:gd name="connsiteY4" fmla="*/ 7568698 h 8892000"/>
                            <a:gd name="connsiteX5" fmla="*/ 4436698 w 5760000"/>
                            <a:gd name="connsiteY5" fmla="*/ 8892000 h 8892000"/>
                            <a:gd name="connsiteX6" fmla="*/ 1323302 w 5760000"/>
                            <a:gd name="connsiteY6" fmla="*/ 8892000 h 8892000"/>
                            <a:gd name="connsiteX7" fmla="*/ 0 w 5760000"/>
                            <a:gd name="connsiteY7" fmla="*/ 8892000 h 8892000"/>
                            <a:gd name="connsiteX8" fmla="*/ 0 w 5760000"/>
                            <a:gd name="connsiteY8" fmla="*/ 7568698 h 8892000"/>
                            <a:gd name="connsiteX9" fmla="*/ 1188002 w 5760000"/>
                            <a:gd name="connsiteY9" fmla="*/ 8885168 h 8892000"/>
                            <a:gd name="connsiteX10" fmla="*/ 0 w 5760000"/>
                            <a:gd name="connsiteY10" fmla="*/ 7568698 h 8892000"/>
                            <a:gd name="connsiteX11" fmla="*/ 0 w 5760000"/>
                            <a:gd name="connsiteY11" fmla="*/ 1323302 h 8892000"/>
                            <a:gd name="connsiteX12" fmla="*/ 1323302 w 5760000"/>
                            <a:gd name="connsiteY12" fmla="*/ 0 h 88920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5760000" h="8892000">
                              <a:moveTo>
                                <a:pt x="1323302" y="0"/>
                              </a:moveTo>
                              <a:lnTo>
                                <a:pt x="4436698" y="0"/>
                              </a:lnTo>
                              <a:lnTo>
                                <a:pt x="5760000" y="0"/>
                              </a:lnTo>
                              <a:lnTo>
                                <a:pt x="5760000" y="1323302"/>
                              </a:lnTo>
                              <a:lnTo>
                                <a:pt x="5760000" y="7568698"/>
                              </a:lnTo>
                              <a:cubicBezTo>
                                <a:pt x="5760000" y="8299538"/>
                                <a:pt x="5167538" y="8892000"/>
                                <a:pt x="4436698" y="8892000"/>
                              </a:cubicBezTo>
                              <a:lnTo>
                                <a:pt x="1323302" y="8892000"/>
                              </a:lnTo>
                              <a:lnTo>
                                <a:pt x="0" y="8892000"/>
                              </a:lnTo>
                              <a:lnTo>
                                <a:pt x="0" y="7568698"/>
                              </a:lnTo>
                              <a:cubicBezTo>
                                <a:pt x="0" y="8253861"/>
                                <a:pt x="520719" y="8817402"/>
                                <a:pt x="1188002" y="8885168"/>
                              </a:cubicBezTo>
                              <a:cubicBezTo>
                                <a:pt x="520719" y="8817402"/>
                                <a:pt x="0" y="8253861"/>
                                <a:pt x="0" y="7568698"/>
                              </a:cubicBezTo>
                              <a:lnTo>
                                <a:pt x="0" y="1323302"/>
                              </a:lnTo>
                              <a:cubicBezTo>
                                <a:pt x="0" y="592462"/>
                                <a:pt x="592462" y="0"/>
                                <a:pt x="1323302" y="0"/>
                              </a:cubicBez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tx2"/>
                            </a:gs>
                            <a:gs pos="100000">
                              <a:schemeClr val="accent1"/>
                            </a:gs>
                          </a:gsLst>
                          <a:lin ang="189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A3621" id="Figura a mano libera: forma 60" o:spid="_x0000_s1026" style="position:absolute;margin-left:-14.5pt;margin-top:-29.9pt;width:510.2pt;height:756.8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coordsize="5760000,8892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" path="m1323302,l4436698,,5760000,r,1323302l5760000,7568698v,730840,-592462,1323302,-1323302,1323302l1323302,8892000,,8892000,,7568698v,685163,520719,1248704,1188002,1316470c520719,8817402,,8253861,,7568698l,1323302c,592462,592462,,1323302,xe" fillcolor="#172541 [3215]" stroked="f" strokeweight="1pt">
                <v:fill color2="#0b527e [3204]" rotate="t" angle="135" focus="100%" type="gradient"/>
                <v:stroke joinstyle="miter"/>
                <v:path arrowok="t" o:connecttype="custom" o:connectlocs="1488609,0;4990931,0;6479540,0;6479540,1430451;6479540,8181544;4990931,9611995;1488609,9611995;0,9611995;0,8181544;1336407,9604610;0,8181544;0,1430451;1488609,0" o:connectangles="0,0,0,0,0,0,0,0,0,0,0,0,0"/>
                <w10:wrap anchorx="margin" anchory="margin"/>
              </v:shape>
            </w:pict>
          </mc:Fallback>
        </mc:AlternateContent>
      </w:r>
    </w:p>
    <w:p w14:paraId="47BD6FFC" w14:textId="599FBF45" w:rsidR="00CF75A7" w:rsidRDefault="00283A73" w:rsidP="00675F86">
      <w:pPr>
        <w:rPr>
          <w:lang w:val="en-US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760D86" wp14:editId="1970BFAB">
                <wp:simplePos x="0" y="0"/>
                <wp:positionH relativeFrom="margin">
                  <wp:align>center</wp:align>
                </wp:positionH>
                <wp:positionV relativeFrom="margin">
                  <wp:posOffset>6891655</wp:posOffset>
                </wp:positionV>
                <wp:extent cx="4505325" cy="1576070"/>
                <wp:effectExtent l="0" t="0" r="0" b="5080"/>
                <wp:wrapSquare wrapText="bothSides"/>
                <wp:docPr id="12847705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15760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02D842" w14:textId="4ADC2133" w:rsidR="00505918" w:rsidRPr="009924AF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Luca Giandomenico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900162</w:t>
                            </w:r>
                          </w:p>
                          <w:p w14:paraId="7C2F0E40" w14:textId="0434006B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Gaetano La Rocca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895887</w:t>
                            </w:r>
                          </w:p>
                          <w:p w14:paraId="3442A8E2" w14:textId="01263538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Filippo Gentili</w:t>
                            </w:r>
                            <w:r w:rsidR="00505918" w:rsidRPr="00505918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899906</w:t>
                            </w:r>
                          </w:p>
                          <w:p w14:paraId="7C55B4D9" w14:textId="0207E8B5" w:rsidR="00505918" w:rsidRPr="00505918" w:rsidRDefault="00283A73" w:rsidP="00505918">
                            <w:pPr>
                              <w:pStyle w:val="Titolo"/>
                              <w:jc w:val="center"/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Denis Degeratu</w:t>
                            </w:r>
                            <w:r w:rsidR="00505918" w:rsidRPr="009924AF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 xml:space="preserve"> – mat. </w:t>
                            </w:r>
                            <w:r w:rsidRPr="00283A73">
                              <w:rPr>
                                <w:rFonts w:ascii="Avenir Next LT Pro" w:hAnsi="Avenir Next LT Pro"/>
                                <w:i/>
                                <w:iCs/>
                                <w:color w:val="FFFFFF" w:themeColor="background1"/>
                                <w:sz w:val="44"/>
                                <w:szCs w:val="36"/>
                              </w:rPr>
                              <w:t>895835</w:t>
                            </w:r>
                          </w:p>
                          <w:p w14:paraId="7F07E55C" w14:textId="77777777" w:rsidR="00505918" w:rsidRPr="00505918" w:rsidRDefault="00505918" w:rsidP="00505918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60D86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542.65pt;width:354.75pt;height:124.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" filled="f" stroked="f" strokeweight=".5pt">
                <v:textbox>
                  <w:txbxContent>
                    <w:p w14:paraId="0402D842" w14:textId="4ADC2133" w:rsidR="00505918" w:rsidRPr="009924AF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Luca Giandomenico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900162</w:t>
                      </w:r>
                    </w:p>
                    <w:p w14:paraId="7C2F0E40" w14:textId="0434006B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Gaetano La Rocca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895887</w:t>
                      </w:r>
                    </w:p>
                    <w:p w14:paraId="3442A8E2" w14:textId="01263538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Filippo Gentili</w:t>
                      </w:r>
                      <w:r w:rsidR="00505918" w:rsidRPr="00505918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899906</w:t>
                      </w:r>
                    </w:p>
                    <w:p w14:paraId="7C55B4D9" w14:textId="0207E8B5" w:rsidR="00505918" w:rsidRPr="00505918" w:rsidRDefault="00283A73" w:rsidP="00505918">
                      <w:pPr>
                        <w:pStyle w:val="Titolo"/>
                        <w:jc w:val="center"/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Denis Degeratu</w:t>
                      </w:r>
                      <w:r w:rsidR="00505918" w:rsidRPr="009924AF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 xml:space="preserve"> – mat. </w:t>
                      </w:r>
                      <w:r w:rsidRPr="00283A73">
                        <w:rPr>
                          <w:rFonts w:ascii="Avenir Next LT Pro" w:hAnsi="Avenir Next LT Pro"/>
                          <w:i/>
                          <w:iCs/>
                          <w:color w:val="FFFFFF" w:themeColor="background1"/>
                          <w:sz w:val="44"/>
                          <w:szCs w:val="36"/>
                        </w:rPr>
                        <w:t>895835</w:t>
                      </w:r>
                    </w:p>
                    <w:p w14:paraId="7F07E55C" w14:textId="77777777" w:rsidR="00505918" w:rsidRPr="00505918" w:rsidRDefault="00505918" w:rsidP="00505918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7708A6" wp14:editId="6ABFC9C4">
                <wp:simplePos x="0" y="0"/>
                <wp:positionH relativeFrom="margin">
                  <wp:align>center</wp:align>
                </wp:positionH>
                <wp:positionV relativeFrom="margin">
                  <wp:posOffset>6362065</wp:posOffset>
                </wp:positionV>
                <wp:extent cx="3704590" cy="457200"/>
                <wp:effectExtent l="0" t="0" r="0" b="0"/>
                <wp:wrapSquare wrapText="bothSides"/>
                <wp:docPr id="200433414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59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58A51D" w14:textId="4487A0B7" w:rsidR="00505918" w:rsidRPr="00505918" w:rsidRDefault="00505918" w:rsidP="00505918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</w:pPr>
                            <w:r w:rsidRPr="00505918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 xml:space="preserve">Gruppo </w:t>
                            </w:r>
                            <w:r w:rsidR="00283A73">
                              <w:rPr>
                                <w:color w:val="FFFFFF" w:themeColor="background1"/>
                                <w:sz w:val="44"/>
                                <w:szCs w:val="36"/>
                                <w:lang w:val="en-US"/>
                              </w:rPr>
                              <w:t>GFL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708A6" id="_x0000_s1027" type="#_x0000_t202" style="position:absolute;left:0;text-align:left;margin-left:0;margin-top:500.95pt;width:291.7pt;height:3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" filled="f" stroked="f" strokeweight=".5pt">
                <v:textbox>
                  <w:txbxContent>
                    <w:p w14:paraId="5958A51D" w14:textId="4487A0B7" w:rsidR="00505918" w:rsidRPr="00505918" w:rsidRDefault="00505918" w:rsidP="00505918">
                      <w:pPr>
                        <w:pStyle w:val="Titolo"/>
                        <w:jc w:val="center"/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</w:pPr>
                      <w:r w:rsidRPr="00505918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 xml:space="preserve">Gruppo </w:t>
                      </w:r>
                      <w:r w:rsidR="00283A73">
                        <w:rPr>
                          <w:color w:val="FFFFFF" w:themeColor="background1"/>
                          <w:sz w:val="44"/>
                          <w:szCs w:val="36"/>
                          <w:lang w:val="en-US"/>
                        </w:rPr>
                        <w:t>GFL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512138" wp14:editId="79742992">
                <wp:simplePos x="0" y="0"/>
                <wp:positionH relativeFrom="column">
                  <wp:posOffset>227330</wp:posOffset>
                </wp:positionH>
                <wp:positionV relativeFrom="paragraph">
                  <wp:posOffset>3005937</wp:posOffset>
                </wp:positionV>
                <wp:extent cx="5628290" cy="2002220"/>
                <wp:effectExtent l="0" t="0" r="0" b="0"/>
                <wp:wrapNone/>
                <wp:docPr id="213738059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290" cy="2002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44DF22" w14:textId="77777777" w:rsidR="00505918" w:rsidRPr="009C7DC9" w:rsidRDefault="00076172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Analisi e Progettazione del Software</w:t>
                            </w:r>
                          </w:p>
                          <w:p w14:paraId="1730E8C1" w14:textId="784F33A1" w:rsidR="00505918" w:rsidRPr="009C7DC9" w:rsidRDefault="00505918" w:rsidP="009C7DC9">
                            <w:pPr>
                              <w:jc w:val="center"/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Preappello – 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10</w:t>
                            </w:r>
                            <w:r w:rsidRPr="009C7DC9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/06/202</w:t>
                            </w:r>
                            <w:r w:rsidR="00283A73">
                              <w:rPr>
                                <w:rFonts w:ascii="Avenir Next LT Pro" w:hAnsi="Avenir Next LT Pro"/>
                                <w:color w:val="FFFFFF" w:themeColor="background1"/>
                                <w:sz w:val="52"/>
                                <w:szCs w:val="5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12138" id="_x0000_s1028" type="#_x0000_t202" style="position:absolute;left:0;text-align:left;margin-left:17.9pt;margin-top:236.7pt;width:443.15pt;height:157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" filled="f" stroked="f" strokeweight=".5pt">
                <v:textbox>
                  <w:txbxContent>
                    <w:p w14:paraId="3244DF22" w14:textId="77777777" w:rsidR="00505918" w:rsidRPr="009C7DC9" w:rsidRDefault="00076172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Analisi e Progettazione del Software</w:t>
                      </w:r>
                    </w:p>
                    <w:p w14:paraId="1730E8C1" w14:textId="784F33A1" w:rsidR="00505918" w:rsidRPr="009C7DC9" w:rsidRDefault="00505918" w:rsidP="009C7DC9">
                      <w:pPr>
                        <w:jc w:val="center"/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</w:pP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 xml:space="preserve">Preappello – 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10</w:t>
                      </w:r>
                      <w:r w:rsidRPr="009C7DC9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/06/202</w:t>
                      </w:r>
                      <w:r w:rsidR="00283A73">
                        <w:rPr>
                          <w:rFonts w:ascii="Avenir Next LT Pro" w:hAnsi="Avenir Next LT Pro"/>
                          <w:color w:val="FFFFFF" w:themeColor="background1"/>
                          <w:sz w:val="52"/>
                          <w:szCs w:val="52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05918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6BCA22" wp14:editId="5A36838B">
                <wp:simplePos x="0" y="0"/>
                <wp:positionH relativeFrom="column">
                  <wp:posOffset>229870</wp:posOffset>
                </wp:positionH>
                <wp:positionV relativeFrom="paragraph">
                  <wp:posOffset>1116396</wp:posOffset>
                </wp:positionV>
                <wp:extent cx="5628005" cy="1698171"/>
                <wp:effectExtent l="0" t="0" r="0" b="0"/>
                <wp:wrapNone/>
                <wp:docPr id="72465673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8005" cy="16981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309380" w14:textId="1D8931A4" w:rsidR="009C7DC9" w:rsidRPr="009C7DC9" w:rsidRDefault="0027191F" w:rsidP="009C7DC9">
                            <w:pPr>
                              <w:pStyle w:val="Titolo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530ED7">
                              <w:rPr>
                                <w:color w:val="FFFFFF" w:themeColor="background1"/>
                              </w:rPr>
                              <w:t>Progetto</w:t>
                            </w:r>
                            <w:r w:rsidR="009C7DC9">
                              <w:rPr>
                                <w:color w:val="FFFFFF" w:themeColor="background1"/>
                              </w:rPr>
                              <w:br/>
                            </w:r>
                            <w:r w:rsidR="00283A73" w:rsidRPr="00283A73">
                              <w:rPr>
                                <w:color w:val="FFFFFF" w:themeColor="background1"/>
                              </w:rPr>
                              <w:t>Trips &amp; Travels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BCA22" id="_x0000_s1029" type="#_x0000_t202" style="position:absolute;left:0;text-align:left;margin-left:18.1pt;margin-top:87.9pt;width:443.15pt;height:133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" filled="f" stroked="f" strokeweight=".5pt">
                <v:textbox>
                  <w:txbxContent>
                    <w:p w14:paraId="13309380" w14:textId="1D8931A4" w:rsidR="009C7DC9" w:rsidRPr="009C7DC9" w:rsidRDefault="0027191F" w:rsidP="009C7DC9">
                      <w:pPr>
                        <w:pStyle w:val="Titolo"/>
                        <w:jc w:val="center"/>
                        <w:rPr>
                          <w:color w:val="FFFFFF" w:themeColor="background1"/>
                        </w:rPr>
                      </w:pPr>
                      <w:r w:rsidRPr="00530ED7">
                        <w:rPr>
                          <w:color w:val="FFFFFF" w:themeColor="background1"/>
                        </w:rPr>
                        <w:t>Progetto</w:t>
                      </w:r>
                      <w:r w:rsidR="009C7DC9">
                        <w:rPr>
                          <w:color w:val="FFFFFF" w:themeColor="background1"/>
                        </w:rPr>
                        <w:br/>
                      </w:r>
                      <w:r w:rsidR="00283A73" w:rsidRPr="00283A73">
                        <w:rPr>
                          <w:color w:val="FFFFFF" w:themeColor="background1"/>
                        </w:rPr>
                        <w:t>Trips &amp; Travels</w:t>
                      </w:r>
                    </w:p>
                  </w:txbxContent>
                </v:textbox>
              </v:shape>
            </w:pict>
          </mc:Fallback>
        </mc:AlternateContent>
      </w:r>
      <w:r w:rsidR="00CF75A7">
        <w:rPr>
          <w:lang w:val="en-US"/>
        </w:rPr>
        <w:br w:type="page"/>
      </w:r>
    </w:p>
    <w:sdt>
      <w:sdtPr>
        <w:rPr>
          <w:rFonts w:ascii="Roboto Condensed" w:eastAsiaTheme="minorHAnsi" w:hAnsi="Roboto Condensed" w:cstheme="minorBidi"/>
          <w:noProof/>
          <w:color w:val="auto"/>
          <w:sz w:val="22"/>
          <w:szCs w:val="22"/>
          <w:lang w:eastAsia="en-US"/>
        </w:rPr>
        <w:id w:val="-1052022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F36DABD" w14:textId="77777777" w:rsidR="009C7DC9" w:rsidRDefault="009C7DC9">
          <w:pPr>
            <w:pStyle w:val="Titolosommario"/>
          </w:pPr>
          <w:r>
            <w:t>Sommario</w:t>
          </w:r>
        </w:p>
        <w:p w14:paraId="4533752B" w14:textId="097D06E0" w:rsidR="007A47E3" w:rsidRDefault="009C7DC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084712" w:history="1">
            <w:r w:rsidR="007A47E3" w:rsidRPr="00A54DCC">
              <w:rPr>
                <w:rStyle w:val="Collegamentoipertestuale"/>
              </w:rPr>
              <w:t>Modello di Dominio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4</w:t>
            </w:r>
            <w:r w:rsidR="007A47E3">
              <w:rPr>
                <w:webHidden/>
              </w:rPr>
              <w:fldChar w:fldCharType="end"/>
            </w:r>
          </w:hyperlink>
        </w:p>
        <w:p w14:paraId="6222BFDF" w14:textId="47785605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3" w:history="1">
            <w:r w:rsidR="007A47E3" w:rsidRPr="00A54DCC">
              <w:rPr>
                <w:rStyle w:val="Collegamentoipertestuale"/>
              </w:rPr>
              <w:t>Casi d’uso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5</w:t>
            </w:r>
            <w:r w:rsidR="007A47E3">
              <w:rPr>
                <w:webHidden/>
              </w:rPr>
              <w:fldChar w:fldCharType="end"/>
            </w:r>
          </w:hyperlink>
        </w:p>
        <w:p w14:paraId="6A27B243" w14:textId="127E3CF0" w:rsidR="007A47E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4" w:history="1">
            <w:r w:rsidR="007A47E3" w:rsidRPr="00A54DCC">
              <w:rPr>
                <w:rStyle w:val="Collegamentoipertestuale"/>
              </w:rPr>
              <w:t>Diagramma dei casi d’uso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5</w:t>
            </w:r>
            <w:r w:rsidR="007A47E3">
              <w:rPr>
                <w:webHidden/>
              </w:rPr>
              <w:fldChar w:fldCharType="end"/>
            </w:r>
          </w:hyperlink>
        </w:p>
        <w:p w14:paraId="0FEEB5E5" w14:textId="345BBCAF" w:rsidR="007A47E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5" w:history="1">
            <w:r w:rsidR="007A47E3" w:rsidRPr="00A54DCC">
              <w:rPr>
                <w:rStyle w:val="Collegamentoipertestuale"/>
              </w:rPr>
              <w:t>Casi d’uso dettagliati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6</w:t>
            </w:r>
            <w:r w:rsidR="007A47E3">
              <w:rPr>
                <w:webHidden/>
              </w:rPr>
              <w:fldChar w:fldCharType="end"/>
            </w:r>
          </w:hyperlink>
        </w:p>
        <w:p w14:paraId="53C4C7D7" w14:textId="5DEAC313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6" w:history="1">
            <w:r w:rsidR="007A47E3" w:rsidRPr="00A54DCC">
              <w:rPr>
                <w:rStyle w:val="Collegamentoipertestuale"/>
              </w:rPr>
              <w:t>Caso d’uso AcquistaCartaFedeltà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6</w:t>
            </w:r>
            <w:r w:rsidR="007A47E3">
              <w:rPr>
                <w:webHidden/>
              </w:rPr>
              <w:fldChar w:fldCharType="end"/>
            </w:r>
          </w:hyperlink>
        </w:p>
        <w:p w14:paraId="3F335F0B" w14:textId="55951604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7" w:history="1">
            <w:r w:rsidR="007A47E3" w:rsidRPr="00A54DCC">
              <w:rPr>
                <w:rStyle w:val="Collegamentoipertestuale"/>
              </w:rPr>
              <w:t>Caso d’uso MonitoraAndamentoPrenotazione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7</w:t>
            </w:r>
            <w:r w:rsidR="007A47E3">
              <w:rPr>
                <w:webHidden/>
              </w:rPr>
              <w:fldChar w:fldCharType="end"/>
            </w:r>
          </w:hyperlink>
        </w:p>
        <w:p w14:paraId="30D1FDF7" w14:textId="1BCC16BF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8" w:history="1">
            <w:r w:rsidR="007A47E3" w:rsidRPr="00A54DCC">
              <w:rPr>
                <w:rStyle w:val="Collegamentoipertestuale"/>
              </w:rPr>
              <w:t>Caso d’uso ClienteInserisciRecensione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8</w:t>
            </w:r>
            <w:r w:rsidR="007A47E3">
              <w:rPr>
                <w:webHidden/>
              </w:rPr>
              <w:fldChar w:fldCharType="end"/>
            </w:r>
          </w:hyperlink>
        </w:p>
        <w:p w14:paraId="0308C5D3" w14:textId="08D1922E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19" w:history="1">
            <w:r w:rsidR="007A47E3" w:rsidRPr="00A54DCC">
              <w:rPr>
                <w:rStyle w:val="Collegamentoipertestuale"/>
              </w:rPr>
              <w:t>Caso d’uso InserisciLocalitàPreferita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_Toc169084719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9</w:t>
            </w:r>
            <w:r w:rsidR="007A47E3">
              <w:rPr>
                <w:webHidden/>
              </w:rPr>
              <w:fldChar w:fldCharType="end"/>
            </w:r>
          </w:hyperlink>
        </w:p>
        <w:p w14:paraId="0299E202" w14:textId="6CDE5FB2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0" w:history="1">
            <w:r w:rsidR="007A47E3" w:rsidRPr="00A54DCC">
              <w:rPr>
                <w:rStyle w:val="Collegamentoipertestuale"/>
              </w:rPr>
              <w:t>Caso d’uso EffettuaPrenotazione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10</w:t>
            </w:r>
            <w:r w:rsidR="007A47E3">
              <w:rPr>
                <w:webHidden/>
              </w:rPr>
              <w:fldChar w:fldCharType="end"/>
            </w:r>
          </w:hyperlink>
        </w:p>
        <w:p w14:paraId="64801C9A" w14:textId="5EEA624C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1" w:history="1">
            <w:r w:rsidR="007A47E3" w:rsidRPr="00A54DCC">
              <w:rPr>
                <w:rStyle w:val="Collegamentoipertestuale"/>
              </w:rPr>
              <w:t>Caso d’uso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12</w:t>
            </w:r>
            <w:r w:rsidR="007A47E3">
              <w:rPr>
                <w:webHidden/>
              </w:rPr>
              <w:fldChar w:fldCharType="end"/>
            </w:r>
          </w:hyperlink>
        </w:p>
        <w:p w14:paraId="21D6216D" w14:textId="3CDC2B9C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2" w:history="1">
            <w:r w:rsidR="007A47E3" w:rsidRPr="00A54DCC">
              <w:rPr>
                <w:rStyle w:val="Collegamentoipertestuale"/>
              </w:rPr>
              <w:t>Caso d’uso ModificaPrenotazione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13</w:t>
            </w:r>
            <w:r w:rsidR="007A47E3">
              <w:rPr>
                <w:webHidden/>
              </w:rPr>
              <w:fldChar w:fldCharType="end"/>
            </w:r>
          </w:hyperlink>
        </w:p>
        <w:p w14:paraId="2ECD0A7F" w14:textId="41B32610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3" w:history="1">
            <w:r w:rsidR="007A47E3" w:rsidRPr="00A54DCC">
              <w:rPr>
                <w:rStyle w:val="Collegamentoipertestuale"/>
              </w:rPr>
              <w:t>Diagramma di Sequenza di Sistema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14</w:t>
            </w:r>
            <w:r w:rsidR="007A47E3">
              <w:rPr>
                <w:webHidden/>
              </w:rPr>
              <w:fldChar w:fldCharType="end"/>
            </w:r>
          </w:hyperlink>
        </w:p>
        <w:p w14:paraId="0B1870F3" w14:textId="66AF269B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4" w:history="1">
            <w:r w:rsidR="007A47E3" w:rsidRPr="00A54DCC">
              <w:rPr>
                <w:rStyle w:val="Collegamentoipertestuale"/>
              </w:rPr>
              <w:t>Diagramma di Sequenza AcquistaCartaFedeltà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14</w:t>
            </w:r>
            <w:r w:rsidR="007A47E3">
              <w:rPr>
                <w:webHidden/>
              </w:rPr>
              <w:fldChar w:fldCharType="end"/>
            </w:r>
          </w:hyperlink>
        </w:p>
        <w:p w14:paraId="43B1C057" w14:textId="1B22F8B2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5" w:history="1">
            <w:r w:rsidR="007A47E3" w:rsidRPr="00A54DCC">
              <w:rPr>
                <w:rStyle w:val="Collegamentoipertestuale"/>
              </w:rPr>
              <w:t>Diagramma di sequenza MonitoraAndamentoPrenotazione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15</w:t>
            </w:r>
            <w:r w:rsidR="007A47E3">
              <w:rPr>
                <w:webHidden/>
              </w:rPr>
              <w:fldChar w:fldCharType="end"/>
            </w:r>
          </w:hyperlink>
        </w:p>
        <w:p w14:paraId="152CADF0" w14:textId="7840EDD7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6" w:history="1">
            <w:r w:rsidR="007A47E3" w:rsidRPr="00A54DCC">
              <w:rPr>
                <w:rStyle w:val="Collegamentoipertestuale"/>
              </w:rPr>
              <w:t>Diagramma di sequenza ClienteInserisciRecensione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16</w:t>
            </w:r>
            <w:r w:rsidR="007A47E3">
              <w:rPr>
                <w:webHidden/>
              </w:rPr>
              <w:fldChar w:fldCharType="end"/>
            </w:r>
          </w:hyperlink>
        </w:p>
        <w:p w14:paraId="6E198BFA" w14:textId="5F24E5B9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7" w:history="1">
            <w:r w:rsidR="007A47E3" w:rsidRPr="00A54DCC">
              <w:rPr>
                <w:rStyle w:val="Collegamentoipertestuale"/>
              </w:rPr>
              <w:t>Diagramma di sequenza InserisciLocalitàPreferita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17</w:t>
            </w:r>
            <w:r w:rsidR="007A47E3">
              <w:rPr>
                <w:webHidden/>
              </w:rPr>
              <w:fldChar w:fldCharType="end"/>
            </w:r>
          </w:hyperlink>
        </w:p>
        <w:p w14:paraId="651BF413" w14:textId="4A9B528C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8" w:history="1">
            <w:r w:rsidR="007A47E3" w:rsidRPr="00A54DCC">
              <w:rPr>
                <w:rStyle w:val="Collegamentoipertestuale"/>
              </w:rPr>
              <w:t>Caso d’uso EffettuaPrenotazione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18</w:t>
            </w:r>
            <w:r w:rsidR="007A47E3">
              <w:rPr>
                <w:webHidden/>
              </w:rPr>
              <w:fldChar w:fldCharType="end"/>
            </w:r>
          </w:hyperlink>
        </w:p>
        <w:p w14:paraId="7C6F5949" w14:textId="6BCE2F05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29" w:history="1">
            <w:r w:rsidR="007A47E3" w:rsidRPr="00A54DCC">
              <w:rPr>
                <w:rStyle w:val="Collegamentoipertestuale"/>
              </w:rPr>
              <w:t>Caso d’uso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_Toc169084729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19</w:t>
            </w:r>
            <w:r w:rsidR="007A47E3">
              <w:rPr>
                <w:webHidden/>
              </w:rPr>
              <w:fldChar w:fldCharType="end"/>
            </w:r>
          </w:hyperlink>
        </w:p>
        <w:p w14:paraId="56C1444C" w14:textId="68223890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0" w:history="1">
            <w:r w:rsidR="007A47E3" w:rsidRPr="00A54DCC">
              <w:rPr>
                <w:rStyle w:val="Collegamentoipertestuale"/>
              </w:rPr>
              <w:t>Caso d’uso ModificaPrenotazione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20</w:t>
            </w:r>
            <w:r w:rsidR="007A47E3">
              <w:rPr>
                <w:webHidden/>
              </w:rPr>
              <w:fldChar w:fldCharType="end"/>
            </w:r>
          </w:hyperlink>
        </w:p>
        <w:p w14:paraId="4F65FE56" w14:textId="6218AC96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1" w:history="1">
            <w:r w:rsidR="007A47E3" w:rsidRPr="00A54DCC">
              <w:rPr>
                <w:rStyle w:val="Collegamentoipertestuale"/>
              </w:rPr>
              <w:t>Contratti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21</w:t>
            </w:r>
            <w:r w:rsidR="007A47E3">
              <w:rPr>
                <w:webHidden/>
              </w:rPr>
              <w:fldChar w:fldCharType="end"/>
            </w:r>
          </w:hyperlink>
        </w:p>
        <w:p w14:paraId="16DB0435" w14:textId="4973D401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2" w:history="1">
            <w:r w:rsidR="007A47E3" w:rsidRPr="00A54DCC">
              <w:rPr>
                <w:rStyle w:val="Collegamentoipertestuale"/>
              </w:rPr>
              <w:t>Contratto monitoraPrenotazioni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21</w:t>
            </w:r>
            <w:r w:rsidR="007A47E3">
              <w:rPr>
                <w:webHidden/>
              </w:rPr>
              <w:fldChar w:fldCharType="end"/>
            </w:r>
          </w:hyperlink>
        </w:p>
        <w:p w14:paraId="6B3D2C5C" w14:textId="363AC7F9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3" w:history="1">
            <w:r w:rsidR="007A47E3" w:rsidRPr="00A54DCC">
              <w:rPr>
                <w:rStyle w:val="Collegamentoipertestuale"/>
              </w:rPr>
              <w:t>Contratto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22</w:t>
            </w:r>
            <w:r w:rsidR="007A47E3">
              <w:rPr>
                <w:webHidden/>
              </w:rPr>
              <w:fldChar w:fldCharType="end"/>
            </w:r>
          </w:hyperlink>
        </w:p>
        <w:p w14:paraId="24DBADB9" w14:textId="5D5D1BC9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4" w:history="1">
            <w:r w:rsidR="007A47E3" w:rsidRPr="00A54DCC">
              <w:rPr>
                <w:rStyle w:val="Collegamentoipertestuale"/>
              </w:rPr>
              <w:t>Contratto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23</w:t>
            </w:r>
            <w:r w:rsidR="007A47E3">
              <w:rPr>
                <w:webHidden/>
              </w:rPr>
              <w:fldChar w:fldCharType="end"/>
            </w:r>
          </w:hyperlink>
        </w:p>
        <w:p w14:paraId="1AA4660E" w14:textId="0B720B49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5" w:history="1">
            <w:r w:rsidR="007A47E3" w:rsidRPr="00A54DCC">
              <w:rPr>
                <w:rStyle w:val="Collegamentoipertestuale"/>
              </w:rPr>
              <w:t>Contratto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24</w:t>
            </w:r>
            <w:r w:rsidR="007A47E3">
              <w:rPr>
                <w:webHidden/>
              </w:rPr>
              <w:fldChar w:fldCharType="end"/>
            </w:r>
          </w:hyperlink>
        </w:p>
        <w:p w14:paraId="2FEBE461" w14:textId="5A1A917F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6" w:history="1">
            <w:r w:rsidR="007A47E3" w:rsidRPr="00A54DCC">
              <w:rPr>
                <w:rStyle w:val="Collegamentoipertestuale"/>
              </w:rPr>
              <w:t>Diagrammi di Sequenza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25</w:t>
            </w:r>
            <w:r w:rsidR="007A47E3">
              <w:rPr>
                <w:webHidden/>
              </w:rPr>
              <w:fldChar w:fldCharType="end"/>
            </w:r>
          </w:hyperlink>
        </w:p>
        <w:p w14:paraId="07A5270C" w14:textId="3C385CF1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7" w:history="1">
            <w:r w:rsidR="007A47E3" w:rsidRPr="00A54DCC">
              <w:rPr>
                <w:rStyle w:val="Collegamentoipertestuale"/>
              </w:rPr>
              <w:t>Diagramma di sequenza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25</w:t>
            </w:r>
            <w:r w:rsidR="007A47E3">
              <w:rPr>
                <w:webHidden/>
              </w:rPr>
              <w:fldChar w:fldCharType="end"/>
            </w:r>
          </w:hyperlink>
        </w:p>
        <w:p w14:paraId="65D7A79C" w14:textId="470118EB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8" w:history="1">
            <w:r w:rsidR="007A47E3" w:rsidRPr="00A54DCC">
              <w:rPr>
                <w:rStyle w:val="Collegamentoipertestuale"/>
              </w:rPr>
              <w:t>Diagramma di sequenza monitoraPrenotazioni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26</w:t>
            </w:r>
            <w:r w:rsidR="007A47E3">
              <w:rPr>
                <w:webHidden/>
              </w:rPr>
              <w:fldChar w:fldCharType="end"/>
            </w:r>
          </w:hyperlink>
        </w:p>
        <w:p w14:paraId="1D460AFA" w14:textId="11F30D55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39" w:history="1">
            <w:r w:rsidR="007A47E3" w:rsidRPr="00A54DCC">
              <w:rPr>
                <w:rStyle w:val="Collegamentoipertestuale"/>
              </w:rPr>
              <w:t>Diagramma di sequenza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_Toc169084739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27</w:t>
            </w:r>
            <w:r w:rsidR="007A47E3">
              <w:rPr>
                <w:webHidden/>
              </w:rPr>
              <w:fldChar w:fldCharType="end"/>
            </w:r>
          </w:hyperlink>
        </w:p>
        <w:p w14:paraId="231FE39A" w14:textId="741328FD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0" w:history="1">
            <w:r w:rsidR="007A47E3" w:rsidRPr="00A54DCC">
              <w:rPr>
                <w:rStyle w:val="Collegamentoipertestuale"/>
              </w:rPr>
              <w:t>Diagramma di sequenza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28</w:t>
            </w:r>
            <w:r w:rsidR="007A47E3">
              <w:rPr>
                <w:webHidden/>
              </w:rPr>
              <w:fldChar w:fldCharType="end"/>
            </w:r>
          </w:hyperlink>
        </w:p>
        <w:p w14:paraId="196B4910" w14:textId="28F02A87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1" w:history="1">
            <w:r w:rsidR="007A47E3" w:rsidRPr="00A54DCC">
              <w:rPr>
                <w:rStyle w:val="Collegamentoipertestuale"/>
              </w:rPr>
              <w:t>Diagrammi di attività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29</w:t>
            </w:r>
            <w:r w:rsidR="007A47E3">
              <w:rPr>
                <w:webHidden/>
              </w:rPr>
              <w:fldChar w:fldCharType="end"/>
            </w:r>
          </w:hyperlink>
        </w:p>
        <w:p w14:paraId="43DEB48B" w14:textId="26B5A52F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2" w:history="1">
            <w:r w:rsidR="007A47E3" w:rsidRPr="00A54DCC">
              <w:rPr>
                <w:rStyle w:val="Collegamentoipertestuale"/>
              </w:rPr>
              <w:t>Diagramma di attività inserisciRecensione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29</w:t>
            </w:r>
            <w:r w:rsidR="007A47E3">
              <w:rPr>
                <w:webHidden/>
              </w:rPr>
              <w:fldChar w:fldCharType="end"/>
            </w:r>
          </w:hyperlink>
        </w:p>
        <w:p w14:paraId="51C10825" w14:textId="7C6CC94F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3" w:history="1">
            <w:r w:rsidR="007A47E3" w:rsidRPr="00A54DCC">
              <w:rPr>
                <w:rStyle w:val="Collegamentoipertestuale"/>
              </w:rPr>
              <w:t>Diagramma di attività cancellaPrenotazione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30</w:t>
            </w:r>
            <w:r w:rsidR="007A47E3">
              <w:rPr>
                <w:webHidden/>
              </w:rPr>
              <w:fldChar w:fldCharType="end"/>
            </w:r>
          </w:hyperlink>
        </w:p>
        <w:p w14:paraId="75625080" w14:textId="1D350E51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4" w:history="1">
            <w:r w:rsidR="007A47E3" w:rsidRPr="00A54DCC">
              <w:rPr>
                <w:rStyle w:val="Collegamentoipertestuale"/>
              </w:rPr>
              <w:t>Diagramma di attività applicaSconto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_Toc169084744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31</w:t>
            </w:r>
            <w:r w:rsidR="007A47E3">
              <w:rPr>
                <w:webHidden/>
              </w:rPr>
              <w:fldChar w:fldCharType="end"/>
            </w:r>
          </w:hyperlink>
        </w:p>
        <w:p w14:paraId="57B72F44" w14:textId="330D7C84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5" w:history="1">
            <w:r w:rsidR="007A47E3" w:rsidRPr="00A54DCC">
              <w:rPr>
                <w:rStyle w:val="Collegamentoipertestuale"/>
              </w:rPr>
              <w:t>Diagramma di attività monitoraPrenotazione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_Toc169084745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32</w:t>
            </w:r>
            <w:r w:rsidR="007A47E3">
              <w:rPr>
                <w:webHidden/>
              </w:rPr>
              <w:fldChar w:fldCharType="end"/>
            </w:r>
          </w:hyperlink>
        </w:p>
        <w:p w14:paraId="299D2BC8" w14:textId="5B675DEB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6" w:history="1">
            <w:r w:rsidR="007A47E3" w:rsidRPr="00A54DCC">
              <w:rPr>
                <w:rStyle w:val="Collegamentoipertestuale"/>
              </w:rPr>
              <w:t>Architettura Logica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_Toc169084746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33</w:t>
            </w:r>
            <w:r w:rsidR="007A47E3">
              <w:rPr>
                <w:webHidden/>
              </w:rPr>
              <w:fldChar w:fldCharType="end"/>
            </w:r>
          </w:hyperlink>
        </w:p>
        <w:p w14:paraId="0DA55699" w14:textId="16240CCF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7" w:history="1">
            <w:r w:rsidR="007A47E3" w:rsidRPr="00A54DCC">
              <w:rPr>
                <w:rStyle w:val="Collegamentoipertestuale"/>
              </w:rPr>
              <w:t>Diagramma delle Classi Software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_Toc169084747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34</w:t>
            </w:r>
            <w:r w:rsidR="007A47E3">
              <w:rPr>
                <w:webHidden/>
              </w:rPr>
              <w:fldChar w:fldCharType="end"/>
            </w:r>
          </w:hyperlink>
        </w:p>
        <w:p w14:paraId="1AF7F53D" w14:textId="6A42C55D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8" w:history="1">
            <w:r w:rsidR="007A47E3" w:rsidRPr="00A54DCC">
              <w:rPr>
                <w:rStyle w:val="Collegamentoipertestuale"/>
              </w:rPr>
              <w:t>Pattern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_Toc169084748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3587EDD7" w14:textId="2498F428" w:rsidR="007A47E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49" w:history="1">
            <w:r w:rsidR="007A47E3" w:rsidRPr="00A54DCC">
              <w:rPr>
                <w:rStyle w:val="Collegamentoipertestuale"/>
              </w:rPr>
              <w:t>Grasp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_Toc169084749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3ABC324A" w14:textId="6F95AD52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0" w:history="1">
            <w:r w:rsidR="007A47E3" w:rsidRPr="00A54DCC">
              <w:rPr>
                <w:rStyle w:val="Collegamentoipertestuale"/>
              </w:rPr>
              <w:t>Pattern 1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_Toc169084750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60E20AE9" w14:textId="63CF8385" w:rsidR="007A47E3" w:rsidRDefault="00000000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1" w:history="1">
            <w:r w:rsidR="007A47E3" w:rsidRPr="00A54DCC">
              <w:rPr>
                <w:rStyle w:val="Collegamentoipertestuale"/>
              </w:rPr>
              <w:t>GoF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_Toc169084751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5AC9782A" w14:textId="249D98B1" w:rsidR="007A47E3" w:rsidRDefault="00000000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2" w:history="1">
            <w:r w:rsidR="007A47E3" w:rsidRPr="00A54DCC">
              <w:rPr>
                <w:rStyle w:val="Collegamentoipertestuale"/>
              </w:rPr>
              <w:t>Pattern 1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_Toc169084752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35</w:t>
            </w:r>
            <w:r w:rsidR="007A47E3">
              <w:rPr>
                <w:webHidden/>
              </w:rPr>
              <w:fldChar w:fldCharType="end"/>
            </w:r>
          </w:hyperlink>
        </w:p>
        <w:p w14:paraId="7E13D632" w14:textId="516390F3" w:rsidR="007A47E3" w:rsidRDefault="00000000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9084753" w:history="1">
            <w:r w:rsidR="007A47E3" w:rsidRPr="00A54DCC">
              <w:rPr>
                <w:rStyle w:val="Collegamentoipertestuale"/>
              </w:rPr>
              <w:t>ReadMe</w:t>
            </w:r>
            <w:r w:rsidR="007A47E3">
              <w:rPr>
                <w:webHidden/>
              </w:rPr>
              <w:tab/>
            </w:r>
            <w:r w:rsidR="007A47E3">
              <w:rPr>
                <w:webHidden/>
              </w:rPr>
              <w:fldChar w:fldCharType="begin"/>
            </w:r>
            <w:r w:rsidR="007A47E3">
              <w:rPr>
                <w:webHidden/>
              </w:rPr>
              <w:instrText xml:space="preserve"> PAGEREF _Toc169084753 \h </w:instrText>
            </w:r>
            <w:r w:rsidR="007A47E3">
              <w:rPr>
                <w:webHidden/>
              </w:rPr>
            </w:r>
            <w:r w:rsidR="007A47E3">
              <w:rPr>
                <w:webHidden/>
              </w:rPr>
              <w:fldChar w:fldCharType="separate"/>
            </w:r>
            <w:r w:rsidR="004D404A">
              <w:rPr>
                <w:webHidden/>
              </w:rPr>
              <w:t>36</w:t>
            </w:r>
            <w:r w:rsidR="007A47E3">
              <w:rPr>
                <w:webHidden/>
              </w:rPr>
              <w:fldChar w:fldCharType="end"/>
            </w:r>
          </w:hyperlink>
        </w:p>
        <w:p w14:paraId="6647009B" w14:textId="5A0D2E6E" w:rsidR="009C7DC9" w:rsidRDefault="009C7DC9">
          <w:r>
            <w:rPr>
              <w:b/>
              <w:bCs/>
            </w:rPr>
            <w:fldChar w:fldCharType="end"/>
          </w:r>
        </w:p>
      </w:sdtContent>
    </w:sdt>
    <w:p w14:paraId="4CEF3065" w14:textId="77777777" w:rsidR="009C7DC9" w:rsidRDefault="009C7DC9">
      <w:pPr>
        <w:jc w:val="left"/>
        <w:rPr>
          <w:sz w:val="16"/>
          <w:szCs w:val="16"/>
        </w:rPr>
      </w:pPr>
      <w:r>
        <w:br w:type="page"/>
      </w:r>
    </w:p>
    <w:p w14:paraId="6B775D7D" w14:textId="77777777" w:rsidR="009C7DC9" w:rsidRDefault="009C7DC9" w:rsidP="009C7DC9">
      <w:pPr>
        <w:pStyle w:val="Titolo1"/>
      </w:pPr>
      <w:bookmarkStart w:id="0" w:name="_Toc169084712"/>
      <w:r>
        <w:lastRenderedPageBreak/>
        <w:t>Modello di Dominio</w:t>
      </w:r>
      <w:bookmarkEnd w:id="0"/>
    </w:p>
    <w:p w14:paraId="6048EC28" w14:textId="77777777" w:rsidR="00E30295" w:rsidRDefault="00E30295" w:rsidP="00283A73">
      <w:pPr>
        <w:jc w:val="left"/>
      </w:pPr>
    </w:p>
    <w:p w14:paraId="7AB74E87" w14:textId="77777777" w:rsidR="00E30295" w:rsidRDefault="00E30295" w:rsidP="00283A73">
      <w:pPr>
        <w:jc w:val="left"/>
      </w:pPr>
    </w:p>
    <w:p w14:paraId="1263B428" w14:textId="6A2F6EF3" w:rsidR="00E30295" w:rsidRDefault="00E30295" w:rsidP="00283A73">
      <w:pPr>
        <w:jc w:val="left"/>
      </w:pPr>
    </w:p>
    <w:p w14:paraId="0C5EDC7E" w14:textId="2DB75F68" w:rsidR="00E30295" w:rsidRDefault="00E30295" w:rsidP="00283A73">
      <w:pPr>
        <w:jc w:val="left"/>
      </w:pPr>
    </w:p>
    <w:p w14:paraId="3429B48D" w14:textId="5228714E" w:rsidR="004A388B" w:rsidRDefault="004A388B" w:rsidP="00283A73">
      <w:pPr>
        <w:jc w:val="left"/>
      </w:pPr>
    </w:p>
    <w:p w14:paraId="20D3F1FA" w14:textId="748FA0A7" w:rsidR="00E30295" w:rsidRDefault="004A388B" w:rsidP="00283A73">
      <w:pPr>
        <w:jc w:val="left"/>
      </w:pPr>
      <w:r>
        <w:drawing>
          <wp:anchor distT="0" distB="0" distL="114300" distR="114300" simplePos="0" relativeHeight="251702272" behindDoc="1" locked="0" layoutInCell="1" allowOverlap="1" wp14:anchorId="2AF6D580" wp14:editId="30B63A0D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6958330" cy="4506595"/>
            <wp:effectExtent l="0" t="0" r="0" b="8255"/>
            <wp:wrapTight wrapText="bothSides">
              <wp:wrapPolygon edited="0">
                <wp:start x="0" y="0"/>
                <wp:lineTo x="0" y="21548"/>
                <wp:lineTo x="21525" y="21548"/>
                <wp:lineTo x="21525" y="0"/>
                <wp:lineTo x="0" y="0"/>
              </wp:wrapPolygon>
            </wp:wrapTight>
            <wp:docPr id="1693296621" name="Immagine 10" descr="Immagine che contiene testo, diagramma, schermata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296621" name="Immagine 10" descr="Immagine che contiene testo, diagramma, schermata, Piano&#10;&#10;Descrizione generata automa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683" b="16795"/>
                    <a:stretch/>
                  </pic:blipFill>
                  <pic:spPr bwMode="auto">
                    <a:xfrm>
                      <a:off x="0" y="0"/>
                      <a:ext cx="6958330" cy="450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CEBC9" w14:textId="1F32C40A" w:rsidR="009C7DC9" w:rsidRDefault="009C7DC9" w:rsidP="00E30295">
      <w:pPr>
        <w:jc w:val="center"/>
      </w:pPr>
      <w:r>
        <w:br w:type="page"/>
      </w:r>
    </w:p>
    <w:p w14:paraId="5F1E4413" w14:textId="77777777" w:rsidR="009C7DC9" w:rsidRDefault="009C7DC9" w:rsidP="009C7DC9">
      <w:pPr>
        <w:pStyle w:val="Titolo1"/>
      </w:pPr>
      <w:bookmarkStart w:id="1" w:name="_Toc169084713"/>
      <w:r>
        <w:lastRenderedPageBreak/>
        <w:t>Casi d’uso</w:t>
      </w:r>
      <w:bookmarkEnd w:id="1"/>
    </w:p>
    <w:p w14:paraId="272686BD" w14:textId="77777777" w:rsidR="009C7DC9" w:rsidRDefault="009C7DC9" w:rsidP="009C7DC9">
      <w:pPr>
        <w:pStyle w:val="Titolo2"/>
      </w:pPr>
      <w:bookmarkStart w:id="2" w:name="_Toc169084714"/>
      <w:r>
        <w:t>Diagramma dei casi d’uso</w:t>
      </w:r>
      <w:bookmarkEnd w:id="2"/>
    </w:p>
    <w:p w14:paraId="5A8BDE3A" w14:textId="4FC9BC8A" w:rsidR="00F02560" w:rsidRDefault="00F02560">
      <w:pPr>
        <w:jc w:val="left"/>
      </w:pPr>
    </w:p>
    <w:p w14:paraId="3A0A1D5E" w14:textId="0952CF68" w:rsidR="009C7DC9" w:rsidRDefault="00F02560">
      <w:pPr>
        <w:jc w:val="left"/>
      </w:pPr>
      <w:r>
        <w:drawing>
          <wp:anchor distT="0" distB="0" distL="114300" distR="114300" simplePos="0" relativeHeight="251696128" behindDoc="1" locked="0" layoutInCell="1" allowOverlap="1" wp14:anchorId="04B9DDD6" wp14:editId="06214A48">
            <wp:simplePos x="0" y="0"/>
            <wp:positionH relativeFrom="margin">
              <wp:align>center</wp:align>
            </wp:positionH>
            <wp:positionV relativeFrom="paragraph">
              <wp:posOffset>832603</wp:posOffset>
            </wp:positionV>
            <wp:extent cx="7205492" cy="5188688"/>
            <wp:effectExtent l="0" t="0" r="0" b="0"/>
            <wp:wrapTight wrapText="bothSides">
              <wp:wrapPolygon edited="0">
                <wp:start x="0" y="0"/>
                <wp:lineTo x="0" y="21492"/>
                <wp:lineTo x="21530" y="21492"/>
                <wp:lineTo x="21530" y="0"/>
                <wp:lineTo x="0" y="0"/>
              </wp:wrapPolygon>
            </wp:wrapTight>
            <wp:docPr id="279102587" name="Immagine 9" descr="Immagine che contiene testo, diagramma,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02587" name="Immagine 9" descr="Immagine che contiene testo, diagramma, mappa&#10;&#10;Descrizione generat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24" b="13307"/>
                    <a:stretch/>
                  </pic:blipFill>
                  <pic:spPr bwMode="auto">
                    <a:xfrm>
                      <a:off x="0" y="0"/>
                      <a:ext cx="7205492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55B507F8" w14:textId="4243C200" w:rsidR="00283A73" w:rsidRPr="00283A73" w:rsidRDefault="009C7DC9" w:rsidP="00283A73">
      <w:pPr>
        <w:pStyle w:val="Titolo2"/>
      </w:pPr>
      <w:bookmarkStart w:id="3" w:name="_Toc169084715"/>
      <w:r>
        <w:lastRenderedPageBreak/>
        <w:t>Casi d’uso dettagliati</w:t>
      </w:r>
      <w:bookmarkEnd w:id="3"/>
    </w:p>
    <w:p w14:paraId="6A905914" w14:textId="0427B2B4" w:rsidR="00283A73" w:rsidRDefault="00E30295" w:rsidP="00283A73">
      <w:r>
        <w:t>Filippo Genitli - 899906</w:t>
      </w:r>
    </w:p>
    <w:p w14:paraId="251233F5" w14:textId="1A28C50D" w:rsidR="009C7DC9" w:rsidRDefault="009C7DC9" w:rsidP="009C7DC9">
      <w:pPr>
        <w:pStyle w:val="Titolo3"/>
      </w:pPr>
      <w:bookmarkStart w:id="4" w:name="_Toc169084716"/>
      <w:r>
        <w:t xml:space="preserve">Caso d’uso </w:t>
      </w:r>
      <w:r w:rsidR="00027BAA">
        <w:t>A</w:t>
      </w:r>
      <w:r w:rsidR="00E30295">
        <w:t>cquistaCartaFedeltà</w:t>
      </w:r>
      <w:bookmarkEnd w:id="4"/>
    </w:p>
    <w:p w14:paraId="5D4C0485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33B7C37A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44D17D11" w14:textId="4C839FD6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AcquistaCartaFedeltà</w:t>
            </w:r>
          </w:p>
        </w:tc>
      </w:tr>
      <w:tr w:rsidR="00301FA9" w:rsidRPr="00301FA9" w14:paraId="46E327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BD2F20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569C57D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</w:t>
            </w:r>
          </w:p>
        </w:tc>
      </w:tr>
      <w:tr w:rsidR="00301FA9" w:rsidRPr="00301FA9" w14:paraId="4391E7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36D5E2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65C14C1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BBBC86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F785E9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7D1191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6C2D642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04748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4BF7601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4E4AB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467652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2D9FC210" w14:textId="77777777" w:rsidR="00301FA9" w:rsidRPr="00301FA9" w:rsidRDefault="00301FA9" w:rsidP="00301FA9">
            <w:pPr>
              <w:pStyle w:val="Paragrafoelenco"/>
              <w:numPr>
                <w:ilvl w:val="0"/>
                <w:numId w:val="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acquistare una carta fedeltà in modo da accumulare punti e ottenere degli sconti sugli acquisti</w:t>
            </w:r>
          </w:p>
        </w:tc>
      </w:tr>
      <w:tr w:rsidR="00301FA9" w:rsidRPr="00301FA9" w14:paraId="36DFB2D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388464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0DFDC71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registrato come utente registrato del sito</w:t>
            </w:r>
          </w:p>
          <w:p w14:paraId="5BCBDCB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acquistare solo una carta di livello superiore a quella già in possesso</w:t>
            </w:r>
          </w:p>
        </w:tc>
      </w:tr>
      <w:tr w:rsidR="00301FA9" w:rsidRPr="00301FA9" w14:paraId="31AC92F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EDC07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1A1EFBB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acquista con successo la carta</w:t>
            </w:r>
          </w:p>
        </w:tc>
      </w:tr>
      <w:tr w:rsidR="00301FA9" w:rsidRPr="00301FA9" w14:paraId="56A00A0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48E2F7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1DBFFB78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 in</w:t>
            </w:r>
          </w:p>
          <w:p w14:paraId="691EDB2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Selezione l’interfaccia per acquistare una carta fedeltà</w:t>
            </w:r>
          </w:p>
          <w:p w14:paraId="5FCA0F41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Sceglie il tipo di carta fedeltà che vuole acquistare (base/premium).</w:t>
            </w:r>
          </w:p>
          <w:p w14:paraId="65B81145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correttamente il pagamento</w:t>
            </w:r>
          </w:p>
          <w:p w14:paraId="617B6A0B" w14:textId="77777777" w:rsidR="00301FA9" w:rsidRPr="00301FA9" w:rsidRDefault="00301FA9" w:rsidP="00301FA9">
            <w:pPr>
              <w:pStyle w:val="Paragrafoelenco"/>
              <w:numPr>
                <w:ilvl w:val="0"/>
                <w:numId w:val="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conferma compresa di ricevuta al cliente.</w:t>
            </w:r>
          </w:p>
        </w:tc>
      </w:tr>
      <w:tr w:rsidR="00301FA9" w:rsidRPr="00301FA9" w14:paraId="7B9C9AE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4AC92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7B7611FA" w14:textId="77777777" w:rsidR="00301FA9" w:rsidRPr="004D404A" w:rsidRDefault="00301FA9" w:rsidP="004D404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4D404A">
              <w:rPr>
                <w:szCs w:val="26"/>
              </w:rPr>
              <w:t>4 il pagamento del cliente non va a buon fine</w:t>
            </w:r>
          </w:p>
        </w:tc>
      </w:tr>
      <w:tr w:rsidR="00301FA9" w:rsidRPr="00301FA9" w14:paraId="753E30B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EE9BB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79D82CD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 punti accumulati dal cliente devono essere tracciati dal sistema</w:t>
            </w:r>
          </w:p>
        </w:tc>
      </w:tr>
      <w:tr w:rsidR="00301FA9" w:rsidRPr="00301FA9" w14:paraId="29A8543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E0B8A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1197B9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nessuno</w:t>
            </w:r>
          </w:p>
        </w:tc>
      </w:tr>
      <w:tr w:rsidR="00301FA9" w:rsidRPr="00301FA9" w14:paraId="485A43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B3601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317AA00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Una volta sola per tipo di carta</w:t>
            </w:r>
          </w:p>
        </w:tc>
      </w:tr>
      <w:tr w:rsidR="00301FA9" w:rsidRPr="00301FA9" w14:paraId="036F21F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9EBA5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7029820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27954F2" w14:textId="77777777" w:rsidR="00E30295" w:rsidRDefault="00E30295" w:rsidP="00E30295"/>
    <w:p w14:paraId="7EA2B6E8" w14:textId="60C5BA52" w:rsidR="00E30295" w:rsidRPr="00E30295" w:rsidRDefault="00E30295" w:rsidP="00E30295"/>
    <w:p w14:paraId="55681750" w14:textId="77777777" w:rsidR="00E30295" w:rsidRDefault="00E30295">
      <w:pPr>
        <w:jc w:val="left"/>
      </w:pPr>
    </w:p>
    <w:p w14:paraId="50E2FD97" w14:textId="216ACF2E" w:rsidR="009C7DC9" w:rsidRDefault="009C7DC9">
      <w:pPr>
        <w:jc w:val="left"/>
      </w:pPr>
      <w:r>
        <w:br w:type="page"/>
      </w:r>
    </w:p>
    <w:p w14:paraId="2F275E73" w14:textId="73042CA7" w:rsidR="009C7DC9" w:rsidRDefault="00027BAA" w:rsidP="00283A73">
      <w:r>
        <w:lastRenderedPageBreak/>
        <w:t xml:space="preserve">Luca Giandomenico </w:t>
      </w:r>
      <w:r w:rsidR="00E30295">
        <w:t>- 900162</w:t>
      </w:r>
    </w:p>
    <w:p w14:paraId="145F3E64" w14:textId="2C75C050" w:rsidR="009C7DC9" w:rsidRDefault="009C7DC9" w:rsidP="009C7DC9">
      <w:pPr>
        <w:pStyle w:val="Titolo3"/>
      </w:pPr>
      <w:bookmarkStart w:id="5" w:name="_Toc169084717"/>
      <w:r>
        <w:t xml:space="preserve">Caso d’uso </w:t>
      </w:r>
      <w:r w:rsidR="00027BAA">
        <w:t>M</w:t>
      </w:r>
      <w:r w:rsidR="00E30295">
        <w:t>onitora</w:t>
      </w:r>
      <w:r w:rsidR="00027BAA">
        <w:t>AndamentoPrenotazione</w:t>
      </w:r>
      <w:bookmarkEnd w:id="5"/>
    </w:p>
    <w:p w14:paraId="35489AB3" w14:textId="77777777" w:rsidR="00027BAA" w:rsidRDefault="00027BAA" w:rsidP="009C7DC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:rsidRPr="00301FA9" w14:paraId="79DAC98C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61183CA1" w14:textId="447D213F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MonitoraAndamentoPrenotazione</w:t>
            </w:r>
          </w:p>
        </w:tc>
      </w:tr>
      <w:tr w:rsidR="00301FA9" w:rsidRPr="00301FA9" w14:paraId="177513D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972F0A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27" w:type="dxa"/>
          </w:tcPr>
          <w:p w14:paraId="2986123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0015C47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1869C0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27" w:type="dxa"/>
          </w:tcPr>
          <w:p w14:paraId="241CCDF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7C829CF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E1EB86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27" w:type="dxa"/>
          </w:tcPr>
          <w:p w14:paraId="5B94F4D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</w:t>
            </w:r>
          </w:p>
        </w:tc>
      </w:tr>
      <w:tr w:rsidR="00301FA9" w:rsidRPr="00301FA9" w14:paraId="215D9A5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9CBE7E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27" w:type="dxa"/>
          </w:tcPr>
          <w:p w14:paraId="5E8B4ED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6093607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EF64FC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27" w:type="dxa"/>
          </w:tcPr>
          <w:p w14:paraId="6A5F2EC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Amministratore: analizza l’andamento delle prenotazioni e genera un record delle stesse all’occorrenza</w:t>
            </w:r>
          </w:p>
        </w:tc>
      </w:tr>
      <w:tr w:rsidR="00301FA9" w:rsidRPr="00301FA9" w14:paraId="4979067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0E78D1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27" w:type="dxa"/>
          </w:tcPr>
          <w:p w14:paraId="1E1C947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deve aver effettuato il login</w:t>
            </w:r>
          </w:p>
        </w:tc>
      </w:tr>
      <w:tr w:rsidR="00301FA9" w:rsidRPr="00301FA9" w14:paraId="669FC9C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2F96CD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27" w:type="dxa"/>
          </w:tcPr>
          <w:p w14:paraId="75D0CEF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l’analisi e produce un report</w:t>
            </w:r>
          </w:p>
        </w:tc>
      </w:tr>
      <w:tr w:rsidR="00301FA9" w:rsidRPr="00301FA9" w14:paraId="3392367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B0D4D4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27" w:type="dxa"/>
          </w:tcPr>
          <w:p w14:paraId="685AA98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effettua il login</w:t>
            </w:r>
          </w:p>
          <w:p w14:paraId="7925BEB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seleziona il tour operator desiderato</w:t>
            </w:r>
          </w:p>
          <w:p w14:paraId="381227D5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esegue un’analisi seguendo i parametri stabiliti</w:t>
            </w:r>
          </w:p>
          <w:p w14:paraId="2B8ED672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genera un report dell’analisi.</w:t>
            </w:r>
          </w:p>
          <w:p w14:paraId="21C59281" w14:textId="77777777" w:rsidR="00301FA9" w:rsidRPr="00301FA9" w:rsidRDefault="00301FA9" w:rsidP="00301FA9">
            <w:pPr>
              <w:pStyle w:val="Paragrafoelenco"/>
              <w:numPr>
                <w:ilvl w:val="0"/>
                <w:numId w:val="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L’amministratore invia il report al tour operator interessato</w:t>
            </w:r>
          </w:p>
        </w:tc>
      </w:tr>
      <w:tr w:rsidR="00301FA9" w:rsidRPr="00301FA9" w14:paraId="5DBF91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B3FE6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27" w:type="dxa"/>
          </w:tcPr>
          <w:p w14:paraId="2D8B8D7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Nessuna.</w:t>
            </w:r>
          </w:p>
        </w:tc>
      </w:tr>
      <w:tr w:rsidR="00301FA9" w:rsidRPr="00301FA9" w14:paraId="7C424D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92BC895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27" w:type="dxa"/>
          </w:tcPr>
          <w:p w14:paraId="3FBACC74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052EAE0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6981C7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27" w:type="dxa"/>
          </w:tcPr>
          <w:p w14:paraId="64895FD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  <w:tr w:rsidR="00301FA9" w:rsidRPr="00301FA9" w14:paraId="40C6284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AD7CE4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27" w:type="dxa"/>
          </w:tcPr>
          <w:p w14:paraId="7410BA4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generazione dei report è potenzialmente illimitata nel tempo, ma limitata al numero di tour operator</w:t>
            </w:r>
          </w:p>
        </w:tc>
      </w:tr>
      <w:tr w:rsidR="00301FA9" w:rsidRPr="00301FA9" w14:paraId="3E8C11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031AF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27" w:type="dxa"/>
          </w:tcPr>
          <w:p w14:paraId="4B2DFE9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7DE6D31" w14:textId="7B1D334B" w:rsidR="009C7DC9" w:rsidRPr="009C7DC9" w:rsidRDefault="009C7DC9" w:rsidP="009C7DC9"/>
    <w:p w14:paraId="0BD319C3" w14:textId="3BB0D053" w:rsidR="00027BAA" w:rsidRDefault="00027BAA">
      <w:pPr>
        <w:jc w:val="left"/>
      </w:pPr>
      <w:r>
        <w:br w:type="page"/>
      </w:r>
    </w:p>
    <w:p w14:paraId="44F6FE53" w14:textId="7EFE0F65" w:rsidR="00027BAA" w:rsidRDefault="00027BAA" w:rsidP="00027BAA">
      <w:r>
        <w:lastRenderedPageBreak/>
        <w:t>Denis Degeratu - 895835</w:t>
      </w:r>
    </w:p>
    <w:p w14:paraId="52877CBC" w14:textId="732EA83A" w:rsidR="00027BAA" w:rsidRDefault="00027BAA" w:rsidP="00027BAA">
      <w:pPr>
        <w:pStyle w:val="Titolo3"/>
      </w:pPr>
      <w:bookmarkStart w:id="6" w:name="_Toc169084718"/>
      <w:r>
        <w:t>Caso d’uso ClienteInserisciRecensione</w:t>
      </w:r>
      <w:bookmarkEnd w:id="6"/>
    </w:p>
    <w:p w14:paraId="7006341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1"/>
        <w:gridCol w:w="7595"/>
      </w:tblGrid>
      <w:tr w:rsidR="00301FA9" w:rsidRPr="00301FA9" w14:paraId="4C5AEEB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2A4C4E0C" w14:textId="16832ED3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ClienteInserisciRecensione</w:t>
            </w:r>
          </w:p>
        </w:tc>
      </w:tr>
      <w:tr w:rsidR="00301FA9" w:rsidRPr="00301FA9" w14:paraId="595C9C1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784997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765" w:type="dxa"/>
          </w:tcPr>
          <w:p w14:paraId="1500C39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D86FD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0DD4AE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765" w:type="dxa"/>
          </w:tcPr>
          <w:p w14:paraId="548FD90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1D2EFC0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B5046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765" w:type="dxa"/>
          </w:tcPr>
          <w:p w14:paraId="7177D4E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7EFAE07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E868FC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765" w:type="dxa"/>
          </w:tcPr>
          <w:p w14:paraId="7B47725A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555E9AC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81A26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765" w:type="dxa"/>
          </w:tcPr>
          <w:p w14:paraId="7D40F2C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inserire una recensione sui pacchetti vacanza precedentemente acquistati</w:t>
            </w:r>
          </w:p>
          <w:p w14:paraId="3FAFC67E" w14:textId="77777777" w:rsidR="00301FA9" w:rsidRPr="00301FA9" w:rsidRDefault="00301FA9" w:rsidP="00301FA9">
            <w:pPr>
              <w:pStyle w:val="Paragrafoelenco"/>
              <w:numPr>
                <w:ilvl w:val="0"/>
                <w:numId w:val="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gestisce l’inserimento e la visualizzazione delle recensioni</w:t>
            </w:r>
          </w:p>
        </w:tc>
      </w:tr>
      <w:tr w:rsidR="00301FA9" w:rsidRPr="00301FA9" w14:paraId="02945FD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964975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765" w:type="dxa"/>
          </w:tcPr>
          <w:p w14:paraId="130DBBCC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</w:t>
            </w:r>
          </w:p>
          <w:p w14:paraId="10EA2B86" w14:textId="77777777" w:rsidR="00301FA9" w:rsidRPr="00301FA9" w:rsidRDefault="00301FA9" w:rsidP="00301FA9">
            <w:pPr>
              <w:pStyle w:val="Paragrafoelenco"/>
              <w:numPr>
                <w:ilvl w:val="0"/>
                <w:numId w:val="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 acquistato almeno un pacchetto vacanza</w:t>
            </w:r>
          </w:p>
        </w:tc>
      </w:tr>
      <w:tr w:rsidR="00301FA9" w:rsidRPr="00301FA9" w14:paraId="766BE28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12C87E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765" w:type="dxa"/>
          </w:tcPr>
          <w:p w14:paraId="746589F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La recensione del cliente viene memorizzata correttamente dal sistema e viene resa visibile a tutti i clienti</w:t>
            </w:r>
          </w:p>
        </w:tc>
      </w:tr>
      <w:tr w:rsidR="00301FA9" w:rsidRPr="00301FA9" w14:paraId="38D5084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3DDA49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765" w:type="dxa"/>
          </w:tcPr>
          <w:p w14:paraId="08FF1496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3CC58407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accede alle sue prenotazioni</w:t>
            </w:r>
          </w:p>
          <w:p w14:paraId="0066C99A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 viaggio effettuato</w:t>
            </w:r>
          </w:p>
          <w:p w14:paraId="0250D03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la recensione</w:t>
            </w:r>
          </w:p>
          <w:p w14:paraId="7151B64F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l'inserimento della recensione</w:t>
            </w:r>
          </w:p>
          <w:p w14:paraId="66CBF078" w14:textId="77777777" w:rsidR="00301FA9" w:rsidRPr="00301FA9" w:rsidRDefault="00301FA9" w:rsidP="00301FA9">
            <w:pPr>
              <w:pStyle w:val="Paragrafoelenco"/>
              <w:numPr>
                <w:ilvl w:val="0"/>
                <w:numId w:val="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memorizza la recensione e la rende visibile a tutti i clienti.</w:t>
            </w:r>
          </w:p>
        </w:tc>
      </w:tr>
      <w:tr w:rsidR="00301FA9" w:rsidRPr="00301FA9" w14:paraId="0A65F67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5FAB801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765" w:type="dxa"/>
          </w:tcPr>
          <w:p w14:paraId="515D7BDF" w14:textId="47EE171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6 La recensione inserita non è valida. Il sistema chiede al cliente di modificare la recensione.</w:t>
            </w:r>
          </w:p>
        </w:tc>
      </w:tr>
      <w:tr w:rsidR="00301FA9" w:rsidRPr="00301FA9" w14:paraId="58CA45F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AD5F5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765" w:type="dxa"/>
          </w:tcPr>
          <w:p w14:paraId="0A2F6F3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recensioni devono rispettare le linee guida della piattaforma</w:t>
            </w:r>
          </w:p>
        </w:tc>
      </w:tr>
      <w:tr w:rsidR="00301FA9" w:rsidRPr="00301FA9" w14:paraId="42013DF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EA8B9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765" w:type="dxa"/>
          </w:tcPr>
          <w:p w14:paraId="5AF9F38D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Nessuna</w:t>
            </w:r>
          </w:p>
        </w:tc>
      </w:tr>
      <w:tr w:rsidR="00301FA9" w:rsidRPr="00301FA9" w14:paraId="199ACAC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4B2189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765" w:type="dxa"/>
          </w:tcPr>
          <w:p w14:paraId="7F667B72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recensioni possono essere inserite ogni volta che un cliente completa un viaggio e desidera fornire un feedback</w:t>
            </w:r>
          </w:p>
        </w:tc>
      </w:tr>
      <w:tr w:rsidR="00301FA9" w:rsidRPr="00301FA9" w14:paraId="32C09D3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6261688A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765" w:type="dxa"/>
          </w:tcPr>
          <w:p w14:paraId="4DF45DD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6AECF496" w14:textId="77777777" w:rsidR="00027BAA" w:rsidRPr="00027BAA" w:rsidRDefault="00027BAA" w:rsidP="00027BAA"/>
    <w:p w14:paraId="683082C4" w14:textId="77777777" w:rsidR="00027BAA" w:rsidRDefault="00027BAA" w:rsidP="00283A73">
      <w:pPr>
        <w:jc w:val="left"/>
      </w:pPr>
    </w:p>
    <w:p w14:paraId="1DAE112B" w14:textId="77777777" w:rsidR="00027BAA" w:rsidRDefault="00027BAA">
      <w:pPr>
        <w:jc w:val="left"/>
      </w:pPr>
      <w:r>
        <w:br w:type="page"/>
      </w:r>
    </w:p>
    <w:p w14:paraId="02B49EAA" w14:textId="1ED3D72C" w:rsidR="00027BAA" w:rsidRDefault="00027BAA" w:rsidP="00027BAA">
      <w:r>
        <w:lastRenderedPageBreak/>
        <w:t>Denis Degeratu - 895835</w:t>
      </w:r>
    </w:p>
    <w:p w14:paraId="0160AC44" w14:textId="30115DBA" w:rsidR="00027BAA" w:rsidRDefault="00027BAA" w:rsidP="00027BAA">
      <w:pPr>
        <w:pStyle w:val="Titolo3"/>
      </w:pPr>
      <w:bookmarkStart w:id="7" w:name="_Toc169084719"/>
      <w:r>
        <w:t>Caso d’uso InserisciLocalitàPreferita</w:t>
      </w:r>
      <w:bookmarkEnd w:id="7"/>
    </w:p>
    <w:p w14:paraId="53473B43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3"/>
        <w:gridCol w:w="7633"/>
      </w:tblGrid>
      <w:tr w:rsidR="00301FA9" w:rsidRPr="00301FA9" w14:paraId="6C15919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37" w:type="dxa"/>
            <w:gridSpan w:val="2"/>
          </w:tcPr>
          <w:p w14:paraId="389CA292" w14:textId="17A1018E" w:rsidR="00301FA9" w:rsidRPr="00301FA9" w:rsidRDefault="00301FA9" w:rsidP="00AE37AF">
            <w:pPr>
              <w:spacing w:line="259" w:lineRule="auto"/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Cliente InserisciLocalitàPreferita</w:t>
            </w:r>
          </w:p>
        </w:tc>
      </w:tr>
      <w:tr w:rsidR="00301FA9" w:rsidRPr="00301FA9" w14:paraId="7F43E2D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7ED31B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815" w:type="dxa"/>
          </w:tcPr>
          <w:p w14:paraId="26755B7F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4D7DEA0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6A6130E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815" w:type="dxa"/>
          </w:tcPr>
          <w:p w14:paraId="2D9F25E7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5F71AAF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728809F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815" w:type="dxa"/>
          </w:tcPr>
          <w:p w14:paraId="67F28F55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41FFC639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6B9701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815" w:type="dxa"/>
          </w:tcPr>
          <w:p w14:paraId="330E2DCC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3AF02B6F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C644D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815" w:type="dxa"/>
          </w:tcPr>
          <w:p w14:paraId="7F079ECE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desidera ricevere notifiche sull’inserimento di nuovi pacchetti vacanza relativi a località d’interesse</w:t>
            </w:r>
          </w:p>
          <w:p w14:paraId="62643FCB" w14:textId="77777777" w:rsidR="00301FA9" w:rsidRPr="00301FA9" w:rsidRDefault="00301FA9" w:rsidP="00301FA9">
            <w:pPr>
              <w:pStyle w:val="Paragrafoelenco"/>
              <w:numPr>
                <w:ilvl w:val="0"/>
                <w:numId w:val="1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Sistema: deve inviare le notifiche ai clienti</w:t>
            </w:r>
          </w:p>
        </w:tc>
      </w:tr>
      <w:tr w:rsidR="00301FA9" w:rsidRPr="00301FA9" w14:paraId="4859C35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ABF0F4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815" w:type="dxa"/>
          </w:tcPr>
          <w:p w14:paraId="7EB8E07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essere autenticato nel sistema.</w:t>
            </w:r>
          </w:p>
          <w:p w14:paraId="15891E3D" w14:textId="77777777" w:rsidR="00301FA9" w:rsidRPr="00301FA9" w:rsidRDefault="00301FA9" w:rsidP="00301FA9">
            <w:pPr>
              <w:pStyle w:val="Paragrafoelenco"/>
              <w:numPr>
                <w:ilvl w:val="0"/>
                <w:numId w:val="11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abilitare le notifiche</w:t>
            </w:r>
          </w:p>
        </w:tc>
      </w:tr>
      <w:tr w:rsidR="00301FA9" w:rsidRPr="00301FA9" w14:paraId="4816173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6A75E0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815" w:type="dxa"/>
          </w:tcPr>
          <w:p w14:paraId="4DD0388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Il cliente riceve notifiche sull'inserimento di nuovi pacchetti vacanza per le località di proprio interesse</w:t>
            </w:r>
          </w:p>
        </w:tc>
      </w:tr>
      <w:tr w:rsidR="00301FA9" w:rsidRPr="00301FA9" w14:paraId="250333A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1284A5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815" w:type="dxa"/>
          </w:tcPr>
          <w:p w14:paraId="05DA15CD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login</w:t>
            </w:r>
          </w:p>
          <w:p w14:paraId="1A8308E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l'opzione per gestire le notifiche delle località di interesse</w:t>
            </w:r>
          </w:p>
          <w:p w14:paraId="2FF95EEF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mostra un elenco di località disponibili</w:t>
            </w:r>
          </w:p>
          <w:p w14:paraId="0CBBC893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seleziona una o più località di interesse</w:t>
            </w:r>
          </w:p>
          <w:p w14:paraId="1B0A6966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conferma la selezione</w:t>
            </w:r>
          </w:p>
          <w:p w14:paraId="797A3828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salva le preferenze del cliente</w:t>
            </w:r>
          </w:p>
          <w:p w14:paraId="60C94905" w14:textId="77777777" w:rsidR="00301FA9" w:rsidRPr="00301FA9" w:rsidRDefault="00301FA9" w:rsidP="00301FA9">
            <w:pPr>
              <w:pStyle w:val="Paragrafoelenc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Quando viene inserito un nuovo pacchetto per una delle località selezionate, il sistema invia una notifica al cliente</w:t>
            </w:r>
          </w:p>
        </w:tc>
      </w:tr>
      <w:tr w:rsidR="00301FA9" w:rsidRPr="00301FA9" w14:paraId="3F1FCDA8" w14:textId="77777777" w:rsidTr="00AE37AF">
        <w:trPr>
          <w:trHeight w:val="6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06E0C07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815" w:type="dxa"/>
          </w:tcPr>
          <w:p w14:paraId="7745782A" w14:textId="4ADADF00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 Non ci sono località desiderate dal cliente al momento</w:t>
            </w:r>
          </w:p>
        </w:tc>
      </w:tr>
      <w:tr w:rsidR="00301FA9" w:rsidRPr="00301FA9" w14:paraId="3E03B1E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42217D2C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Requisiti speciali</w:t>
            </w:r>
          </w:p>
        </w:tc>
        <w:tc>
          <w:tcPr>
            <w:tcW w:w="7815" w:type="dxa"/>
          </w:tcPr>
          <w:p w14:paraId="19CBE45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Le notifiche devono essere mandate in tempi brevi dopo l’inserimento di nuovi pacchetti vacanza</w:t>
            </w:r>
          </w:p>
        </w:tc>
      </w:tr>
      <w:tr w:rsidR="00301FA9" w:rsidRPr="00301FA9" w14:paraId="2CEDAF9D" w14:textId="77777777" w:rsidTr="00AE37AF">
        <w:trPr>
          <w:trHeight w:val="1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ECCABA8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815" w:type="dxa"/>
          </w:tcPr>
          <w:p w14:paraId="7CE22378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e-mail</w:t>
            </w:r>
          </w:p>
          <w:p w14:paraId="0A77B1D3" w14:textId="77777777" w:rsidR="00301FA9" w:rsidRPr="00301FA9" w:rsidRDefault="00301FA9" w:rsidP="00301FA9">
            <w:pPr>
              <w:pStyle w:val="Paragrafoelenc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Notifiche via SMS</w:t>
            </w:r>
          </w:p>
        </w:tc>
      </w:tr>
      <w:tr w:rsidR="00301FA9" w:rsidRPr="00301FA9" w14:paraId="64EB0BD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3576EA3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815" w:type="dxa"/>
          </w:tcPr>
          <w:p w14:paraId="2E03DABB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rFonts w:eastAsia="Roboto Condensed" w:cs="Roboto Condensed"/>
                <w:szCs w:val="26"/>
              </w:rPr>
              <w:t>Le notifiche vengono inviate ogni volta che viene inserito un nuovo pacchetto vacanza per le località di interesse del cliente</w:t>
            </w:r>
          </w:p>
        </w:tc>
      </w:tr>
      <w:tr w:rsidR="00301FA9" w:rsidRPr="00301FA9" w14:paraId="5E4C847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14:paraId="283294D2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815" w:type="dxa"/>
          </w:tcPr>
          <w:p w14:paraId="378401F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2F5872C0" w14:textId="77777777" w:rsidR="00027BAA" w:rsidRDefault="00027BAA">
      <w:pPr>
        <w:jc w:val="left"/>
      </w:pPr>
      <w:r>
        <w:br w:type="page"/>
      </w:r>
    </w:p>
    <w:p w14:paraId="722977E0" w14:textId="2F5A64BF" w:rsidR="00027BAA" w:rsidRDefault="00027BAA" w:rsidP="00027BAA">
      <w:r>
        <w:lastRenderedPageBreak/>
        <w:t>Gaetano La Rocca - 895887</w:t>
      </w:r>
    </w:p>
    <w:p w14:paraId="3BE8C409" w14:textId="55A70315" w:rsidR="00027BAA" w:rsidRDefault="00027BAA" w:rsidP="00027BAA">
      <w:pPr>
        <w:pStyle w:val="Titolo3"/>
      </w:pPr>
      <w:bookmarkStart w:id="8" w:name="_Toc169084720"/>
      <w:r>
        <w:t>Caso d’uso EffettuaPrenotazione</w:t>
      </w:r>
      <w:bookmarkEnd w:id="8"/>
    </w:p>
    <w:p w14:paraId="39FD5437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098"/>
        <w:gridCol w:w="7463"/>
      </w:tblGrid>
      <w:tr w:rsidR="00301FA9" w:rsidRPr="00301FA9" w14:paraId="608798BF" w14:textId="77777777" w:rsidTr="00301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61" w:type="dxa"/>
            <w:gridSpan w:val="2"/>
          </w:tcPr>
          <w:p w14:paraId="4DDE3442" w14:textId="55A78377" w:rsidR="00301FA9" w:rsidRPr="00301FA9" w:rsidRDefault="00301FA9" w:rsidP="00AE37AF">
            <w:pPr>
              <w:jc w:val="center"/>
              <w:rPr>
                <w:szCs w:val="26"/>
              </w:rPr>
            </w:pPr>
            <w:r w:rsidRPr="00301FA9">
              <w:rPr>
                <w:szCs w:val="26"/>
              </w:rPr>
              <w:t>Caso d’uso EffettuaPrenotazione</w:t>
            </w:r>
          </w:p>
        </w:tc>
      </w:tr>
      <w:tr w:rsidR="00301FA9" w:rsidRPr="00301FA9" w14:paraId="4B6FC426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FBD0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Portata</w:t>
            </w:r>
          </w:p>
        </w:tc>
        <w:tc>
          <w:tcPr>
            <w:tcW w:w="7462" w:type="dxa"/>
          </w:tcPr>
          <w:p w14:paraId="7370DA3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Trips &amp; Travels</w:t>
            </w:r>
          </w:p>
        </w:tc>
      </w:tr>
      <w:tr w:rsidR="00301FA9" w:rsidRPr="00301FA9" w14:paraId="2B983CDC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9C4B5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Livello</w:t>
            </w:r>
          </w:p>
        </w:tc>
        <w:tc>
          <w:tcPr>
            <w:tcW w:w="7462" w:type="dxa"/>
          </w:tcPr>
          <w:p w14:paraId="2A7D7FB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Obiettivo utente</w:t>
            </w:r>
          </w:p>
        </w:tc>
      </w:tr>
      <w:tr w:rsidR="00301FA9" w:rsidRPr="00301FA9" w14:paraId="07AA0D1D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0A63871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primario</w:t>
            </w:r>
          </w:p>
        </w:tc>
        <w:tc>
          <w:tcPr>
            <w:tcW w:w="7462" w:type="dxa"/>
          </w:tcPr>
          <w:p w14:paraId="27411AB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</w:t>
            </w:r>
          </w:p>
        </w:tc>
      </w:tr>
      <w:tr w:rsidR="00301FA9" w:rsidRPr="00301FA9" w14:paraId="2FF105E2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1C5BAF9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Attore finale</w:t>
            </w:r>
          </w:p>
        </w:tc>
        <w:tc>
          <w:tcPr>
            <w:tcW w:w="7462" w:type="dxa"/>
          </w:tcPr>
          <w:p w14:paraId="39A2A718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Sistema</w:t>
            </w:r>
          </w:p>
        </w:tc>
      </w:tr>
      <w:tr w:rsidR="00301FA9" w:rsidRPr="00301FA9" w14:paraId="79E820D7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C7B717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Parti interessate e interessi</w:t>
            </w:r>
          </w:p>
        </w:tc>
        <w:tc>
          <w:tcPr>
            <w:tcW w:w="7462" w:type="dxa"/>
          </w:tcPr>
          <w:p w14:paraId="36BD9FB4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Cliente: vuole effettuare una prenotazione di un viaggio nel modo più semplice e veloce possibile. Vuole ricevere un’e-mail di conferma prenotazione con all’interno la ricevuta, tutte le informazioni dettagliate sul viaggio e gli eventuali biglietti. Vuole che il pagamento vada a buon fine.</w:t>
            </w:r>
          </w:p>
          <w:p w14:paraId="23A48752" w14:textId="77777777" w:rsidR="00301FA9" w:rsidRPr="00301FA9" w:rsidRDefault="00301FA9" w:rsidP="00301FA9">
            <w:pPr>
              <w:pStyle w:val="Paragrafoelenco"/>
              <w:numPr>
                <w:ilvl w:val="0"/>
                <w:numId w:val="12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Agenzia: vuole registrare accuratamente i dati del cliente. Vuole registrare la transazione del cliente. Vuole che l’e-mail di conferma arrivi al cliente velocemente e che il cliente sia soddisfatto</w:t>
            </w:r>
          </w:p>
        </w:tc>
      </w:tr>
      <w:tr w:rsidR="00301FA9" w:rsidRPr="00301FA9" w14:paraId="3803072E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5940BFF4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Pre-condizioni</w:t>
            </w:r>
          </w:p>
        </w:tc>
        <w:tc>
          <w:tcPr>
            <w:tcW w:w="7462" w:type="dxa"/>
          </w:tcPr>
          <w:p w14:paraId="2410EA8E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deve avere effettuato il login</w:t>
            </w:r>
          </w:p>
        </w:tc>
      </w:tr>
      <w:tr w:rsidR="00301FA9" w:rsidRPr="00301FA9" w14:paraId="3767EB93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7372F06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Garanzia di successo</w:t>
            </w:r>
          </w:p>
        </w:tc>
        <w:tc>
          <w:tcPr>
            <w:tcW w:w="7462" w:type="dxa"/>
          </w:tcPr>
          <w:p w14:paraId="4B13E5AD" w14:textId="29DDA44B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La prenotazione viene realizzata con successo e vengono applicati eventuali sconti se possiede una carta</w:t>
            </w:r>
            <w:r>
              <w:rPr>
                <w:szCs w:val="26"/>
              </w:rPr>
              <w:t>.</w:t>
            </w:r>
          </w:p>
          <w:p w14:paraId="555EF849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Vengono contattati gli enti terzi</w:t>
            </w:r>
          </w:p>
        </w:tc>
      </w:tr>
      <w:tr w:rsidR="00301FA9" w:rsidRPr="00301FA9" w14:paraId="5439E43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28C54530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Scenario principale di successo</w:t>
            </w:r>
          </w:p>
        </w:tc>
        <w:tc>
          <w:tcPr>
            <w:tcW w:w="7462" w:type="dxa"/>
          </w:tcPr>
          <w:p w14:paraId="32FC13A9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inserisce i dati richiesti per la prenotazione</w:t>
            </w:r>
          </w:p>
          <w:p w14:paraId="0B8B1057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Il cliente inserisce il codice della propria carta fedeltà (se la possiede) e viene calcolato lo sconto appropriato</w:t>
            </w:r>
          </w:p>
          <w:p w14:paraId="70FE9A31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effettua il pagamento della caparra indicata</w:t>
            </w:r>
          </w:p>
          <w:p w14:paraId="726E39AA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mostrato il riepilogo della prenotazione all’utente</w:t>
            </w:r>
          </w:p>
          <w:p w14:paraId="09A7364F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inviata un e-mail di riepilogo della prenotazione</w:t>
            </w:r>
          </w:p>
          <w:p w14:paraId="6EDB1870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contatta gli enti terzi</w:t>
            </w:r>
          </w:p>
          <w:p w14:paraId="6645732D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Gli enti terzi confermano la prenotazione</w:t>
            </w:r>
          </w:p>
          <w:p w14:paraId="1160742B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sistema invia automaticamente una notifica all’utente due giorni prima della scadenza del pagamento del saldo</w:t>
            </w:r>
          </w:p>
          <w:p w14:paraId="3C5561E6" w14:textId="389BB218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salda l’importo rimanente</w:t>
            </w:r>
          </w:p>
          <w:p w14:paraId="32998AF3" w14:textId="77777777" w:rsidR="00301FA9" w:rsidRPr="00301FA9" w:rsidRDefault="00301FA9" w:rsidP="00301FA9">
            <w:pPr>
              <w:pStyle w:val="Paragrafoelenco"/>
              <w:numPr>
                <w:ilvl w:val="0"/>
                <w:numId w:val="13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Vengono aggiunti i punti alla carta del cliente in base alla spesa</w:t>
            </w:r>
          </w:p>
          <w:p w14:paraId="47745050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</w:p>
        </w:tc>
      </w:tr>
      <w:tr w:rsidR="00301FA9" w:rsidRPr="00301FA9" w14:paraId="2CC17A5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4BF4823F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Estensioni</w:t>
            </w:r>
          </w:p>
        </w:tc>
        <w:tc>
          <w:tcPr>
            <w:tcW w:w="7462" w:type="dxa"/>
          </w:tcPr>
          <w:p w14:paraId="7E357F2D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t>2 Il cliente non ha raggiunto la soglia minima di punti per ottenere uno sconto</w:t>
            </w:r>
          </w:p>
          <w:p w14:paraId="39427901" w14:textId="3FA20BF6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spacing w:after="160" w:line="259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3/9 Il pagamento da parte del cliente non va a buon fine</w:t>
            </w:r>
          </w:p>
          <w:p w14:paraId="4628F43A" w14:textId="2C9F0378" w:rsidR="00301FA9" w:rsidRPr="00301FA9" w:rsidRDefault="00ED7736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>
              <w:rPr>
                <w:szCs w:val="26"/>
              </w:rPr>
              <w:t>9</w:t>
            </w:r>
            <w:r w:rsidR="00301FA9" w:rsidRPr="00301FA9">
              <w:rPr>
                <w:szCs w:val="26"/>
              </w:rPr>
              <w:t xml:space="preserve"> Il cliente non effettua il pagamento entro la data di scadenza</w:t>
            </w:r>
          </w:p>
          <w:p w14:paraId="2C2E3F3F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7 Gli enti terzi hanno terminato i posti a disposizione</w:t>
            </w:r>
          </w:p>
          <w:p w14:paraId="053D1621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4/5/8 Il cliente non riceve correttamente l’e-mail di riepilogo/conferma/notifica</w:t>
            </w:r>
          </w:p>
          <w:p w14:paraId="138692FC" w14:textId="77777777" w:rsidR="00301FA9" w:rsidRPr="00301FA9" w:rsidRDefault="00301FA9" w:rsidP="00301FA9">
            <w:pPr>
              <w:pStyle w:val="Paragrafoelenco"/>
              <w:numPr>
                <w:ilvl w:val="0"/>
                <w:numId w:val="14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  <w:u w:val="single"/>
              </w:rPr>
            </w:pPr>
            <w:r w:rsidRPr="00301FA9">
              <w:rPr>
                <w:szCs w:val="26"/>
                <w:u w:val="single"/>
              </w:rPr>
              <w:lastRenderedPageBreak/>
              <w:t>10 Il cliente non è in possesso di alcuna carta pertanto non riceve i punti fedeltà in seguito alla prenotazione</w:t>
            </w:r>
          </w:p>
        </w:tc>
      </w:tr>
      <w:tr w:rsidR="00301FA9" w:rsidRPr="00301FA9" w14:paraId="5D2B8EAB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57FC05D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lastRenderedPageBreak/>
              <w:t>Requisiti speciali</w:t>
            </w:r>
          </w:p>
        </w:tc>
        <w:tc>
          <w:tcPr>
            <w:tcW w:w="7462" w:type="dxa"/>
          </w:tcPr>
          <w:p w14:paraId="61037850" w14:textId="77777777" w:rsidR="00301FA9" w:rsidRPr="00301FA9" w:rsidRDefault="00301FA9" w:rsidP="00AE37AF">
            <w:pPr>
              <w:tabs>
                <w:tab w:val="left" w:pos="3203"/>
              </w:tabs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Viene effettuato un controllo quotidiano delle prenotazioni in scadenza, il quale rende possibile le notifiche automatiche del sistema</w:t>
            </w:r>
          </w:p>
        </w:tc>
      </w:tr>
      <w:tr w:rsidR="00301FA9" w:rsidRPr="00301FA9" w14:paraId="4974B429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6B0D2EC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Elenco delle varianti tecnologiche e dei dati</w:t>
            </w:r>
          </w:p>
        </w:tc>
        <w:tc>
          <w:tcPr>
            <w:tcW w:w="7462" w:type="dxa"/>
          </w:tcPr>
          <w:p w14:paraId="73C78CE2" w14:textId="07E5C67D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Il cliente può richiedere la modifica o la cancellazione della prenotazione tramite e-mail o telefono, la quale verrà presa in carico dall’operatore che inoltrerà la richiesta agli enti terzi</w:t>
            </w:r>
          </w:p>
        </w:tc>
      </w:tr>
      <w:tr w:rsidR="00301FA9" w:rsidRPr="00301FA9" w14:paraId="0D208864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1D305EB1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Frequenza di ripetizione</w:t>
            </w:r>
          </w:p>
        </w:tc>
        <w:tc>
          <w:tcPr>
            <w:tcW w:w="7462" w:type="dxa"/>
          </w:tcPr>
          <w:p w14:paraId="63AD5EF3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Infinita fino ad esaurimento post</w:t>
            </w:r>
          </w:p>
        </w:tc>
      </w:tr>
      <w:tr w:rsidR="00301FA9" w:rsidRPr="00301FA9" w14:paraId="7DDF501A" w14:textId="77777777" w:rsidTr="00301FA9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8" w:type="dxa"/>
          </w:tcPr>
          <w:p w14:paraId="341D1E53" w14:textId="77777777" w:rsidR="00301FA9" w:rsidRPr="00301FA9" w:rsidRDefault="00301FA9" w:rsidP="00AE37AF">
            <w:pPr>
              <w:jc w:val="left"/>
              <w:rPr>
                <w:szCs w:val="26"/>
              </w:rPr>
            </w:pPr>
            <w:r w:rsidRPr="00301FA9">
              <w:rPr>
                <w:szCs w:val="26"/>
              </w:rPr>
              <w:t>Varie</w:t>
            </w:r>
          </w:p>
        </w:tc>
        <w:tc>
          <w:tcPr>
            <w:tcW w:w="7462" w:type="dxa"/>
          </w:tcPr>
          <w:p w14:paraId="5C212041" w14:textId="77777777" w:rsidR="00301FA9" w:rsidRP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6"/>
              </w:rPr>
            </w:pPr>
            <w:r w:rsidRPr="00301FA9">
              <w:rPr>
                <w:szCs w:val="26"/>
              </w:rPr>
              <w:t>Nessuna</w:t>
            </w:r>
          </w:p>
        </w:tc>
      </w:tr>
    </w:tbl>
    <w:p w14:paraId="36032062" w14:textId="77777777" w:rsidR="00027BAA" w:rsidRDefault="00027BAA">
      <w:pPr>
        <w:jc w:val="left"/>
      </w:pPr>
    </w:p>
    <w:p w14:paraId="1FB03943" w14:textId="309AA666" w:rsidR="00027BAA" w:rsidRDefault="00027BAA">
      <w:pPr>
        <w:jc w:val="left"/>
      </w:pPr>
      <w:r>
        <w:br w:type="page"/>
      </w:r>
    </w:p>
    <w:p w14:paraId="6FF70EAD" w14:textId="1CD0CE27" w:rsidR="00027BAA" w:rsidRDefault="00027BAA" w:rsidP="00027BAA">
      <w:r>
        <w:lastRenderedPageBreak/>
        <w:t>Filippo Gentili - 899906</w:t>
      </w:r>
    </w:p>
    <w:p w14:paraId="73FAFB68" w14:textId="102EB681" w:rsidR="00027BAA" w:rsidRDefault="00027BAA" w:rsidP="00027BAA">
      <w:pPr>
        <w:pStyle w:val="Titolo3"/>
      </w:pPr>
      <w:bookmarkStart w:id="9" w:name="_Toc169084721"/>
      <w:r>
        <w:t>Caso d’uso CancellaPrenotazione</w:t>
      </w:r>
      <w:bookmarkEnd w:id="9"/>
    </w:p>
    <w:p w14:paraId="19F9D27F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05"/>
        <w:gridCol w:w="7631"/>
      </w:tblGrid>
      <w:tr w:rsidR="00301FA9" w14:paraId="4AE9A0FB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4" w:type="dxa"/>
            <w:gridSpan w:val="2"/>
          </w:tcPr>
          <w:p w14:paraId="5A8F6A30" w14:textId="20155D9C" w:rsidR="00301FA9" w:rsidRDefault="00301FA9" w:rsidP="00AE37AF">
            <w:pPr>
              <w:jc w:val="center"/>
            </w:pPr>
            <w:r>
              <w:t>Caso d’uso CancellaPrenotazione</w:t>
            </w:r>
          </w:p>
        </w:tc>
      </w:tr>
      <w:tr w:rsidR="00301FA9" w14:paraId="6C07DB5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7FD1AC73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827" w:type="dxa"/>
          </w:tcPr>
          <w:p w14:paraId="29D1ADDE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2BA5AC8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47578B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827" w:type="dxa"/>
          </w:tcPr>
          <w:p w14:paraId="29A4A048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868381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0DD927CA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827" w:type="dxa"/>
          </w:tcPr>
          <w:p w14:paraId="5ED83B4F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295E6BCE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13D9863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827" w:type="dxa"/>
          </w:tcPr>
          <w:p w14:paraId="730BDE5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44E66F6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65A8565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827" w:type="dxa"/>
          </w:tcPr>
          <w:p w14:paraId="79BC3912" w14:textId="77777777" w:rsidR="00301FA9" w:rsidRDefault="00301FA9" w:rsidP="00301FA9">
            <w:pPr>
              <w:pStyle w:val="Paragrafoelenco"/>
              <w:numPr>
                <w:ilvl w:val="0"/>
                <w:numId w:val="15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cancellare una prenotazione precedentemente effettuata.</w:t>
            </w:r>
          </w:p>
        </w:tc>
      </w:tr>
      <w:tr w:rsidR="00301FA9" w14:paraId="580210E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74BE894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827" w:type="dxa"/>
          </w:tcPr>
          <w:p w14:paraId="162657C6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aver effettuato una prenotazione</w:t>
            </w:r>
          </w:p>
        </w:tc>
      </w:tr>
      <w:tr w:rsidR="00301FA9" w14:paraId="3AFE5C7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24E92A7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827" w:type="dxa"/>
          </w:tcPr>
          <w:p w14:paraId="7B5D07B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La cancellazione della prenotazione viene effettuata con successo. Il cliente riceve l’e-mail di conferma ed il rimborso</w:t>
            </w:r>
          </w:p>
        </w:tc>
      </w:tr>
      <w:tr w:rsidR="00301FA9" w14:paraId="4C1010D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4B2DF84D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827" w:type="dxa"/>
          </w:tcPr>
          <w:p w14:paraId="3D9B8F38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 in nell’area riservata</w:t>
            </w:r>
          </w:p>
          <w:p w14:paraId="13D22AB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Accede all’interfaccia per la modifica della prenotazione</w:t>
            </w:r>
          </w:p>
          <w:p w14:paraId="00BE74DF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Effettua la cancellazione della prenotazione</w:t>
            </w:r>
          </w:p>
          <w:p w14:paraId="25964B2E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l’e-mail di conferma cancellazione</w:t>
            </w:r>
          </w:p>
          <w:p w14:paraId="11CEF816" w14:textId="77777777" w:rsidR="00301FA9" w:rsidRDefault="00301FA9" w:rsidP="00301FA9">
            <w:pPr>
              <w:pStyle w:val="Paragrafoelenco"/>
              <w:numPr>
                <w:ilvl w:val="0"/>
                <w:numId w:val="16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Riceve il rimborso</w:t>
            </w:r>
          </w:p>
        </w:tc>
      </w:tr>
      <w:tr w:rsidR="00301FA9" w14:paraId="3C0D85E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1F62C3B7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827" w:type="dxa"/>
          </w:tcPr>
          <w:p w14:paraId="2AFAF6BC" w14:textId="16679166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 la cancellazione non va a buon fine</w:t>
            </w:r>
          </w:p>
          <w:p w14:paraId="78D84710" w14:textId="753E6880" w:rsidR="00301FA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4 </w:t>
            </w:r>
            <w:r w:rsidR="00301FA9">
              <w:t>il cliente non riceve nessuna e-mail di conferma</w:t>
            </w:r>
          </w:p>
          <w:p w14:paraId="1C2B1691" w14:textId="53FE18DF" w:rsidR="00301FA9" w:rsidRPr="004007E9" w:rsidRDefault="004D404A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  <w:r w:rsidR="00301FA9">
              <w:t xml:space="preserve"> il cliente non riceve il rimborso</w:t>
            </w:r>
          </w:p>
        </w:tc>
      </w:tr>
      <w:tr w:rsidR="00301FA9" w14:paraId="659F963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6DD7B959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827" w:type="dxa"/>
          </w:tcPr>
          <w:p w14:paraId="07EE8CE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L’operatore è incaricato ad occuparsi del rimborso del cliente</w:t>
            </w:r>
          </w:p>
        </w:tc>
      </w:tr>
      <w:tr w:rsidR="00301FA9" w14:paraId="1C73CD65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36519258" w14:textId="77777777" w:rsidR="00301FA9" w:rsidRDefault="00301FA9" w:rsidP="00AE37AF">
            <w:pPr>
              <w:jc w:val="left"/>
            </w:pPr>
            <w:r>
              <w:t>E</w:t>
            </w:r>
            <w:r w:rsidRPr="002C62DF">
              <w:t>lenco delle varianti tecnologiche e dei dati</w:t>
            </w:r>
          </w:p>
        </w:tc>
        <w:tc>
          <w:tcPr>
            <w:tcW w:w="7827" w:type="dxa"/>
          </w:tcPr>
          <w:p w14:paraId="72680AD0" w14:textId="5BD5D5DF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71CCA33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219B4AAC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827" w:type="dxa"/>
          </w:tcPr>
          <w:p w14:paraId="5D8C7E0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volta</w:t>
            </w:r>
          </w:p>
        </w:tc>
      </w:tr>
      <w:tr w:rsidR="00301FA9" w14:paraId="4A8A256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7" w:type="dxa"/>
          </w:tcPr>
          <w:p w14:paraId="529D9346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827" w:type="dxa"/>
          </w:tcPr>
          <w:p w14:paraId="0227C3AB" w14:textId="61F016BC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659A34C" w14:textId="79AFBBE4" w:rsidR="00027BAA" w:rsidRDefault="00027BAA">
      <w:pPr>
        <w:jc w:val="left"/>
      </w:pPr>
    </w:p>
    <w:p w14:paraId="11E69D8C" w14:textId="70CBCEE1" w:rsidR="00027BAA" w:rsidRDefault="00027BAA">
      <w:pPr>
        <w:jc w:val="left"/>
      </w:pPr>
      <w:r>
        <w:br w:type="page"/>
      </w:r>
    </w:p>
    <w:p w14:paraId="20C6D863" w14:textId="6D813B8E" w:rsidR="00027BAA" w:rsidRDefault="00027BAA" w:rsidP="00027BAA">
      <w:r>
        <w:lastRenderedPageBreak/>
        <w:t>Luca Giandomenico - 900162</w:t>
      </w:r>
    </w:p>
    <w:p w14:paraId="07680AA9" w14:textId="77756A36" w:rsidR="00027BAA" w:rsidRDefault="00027BAA" w:rsidP="00027BAA">
      <w:pPr>
        <w:pStyle w:val="Titolo3"/>
      </w:pPr>
      <w:bookmarkStart w:id="10" w:name="_Toc169084722"/>
      <w:r>
        <w:t>Caso d’uso ModificaPrenotazione</w:t>
      </w:r>
      <w:bookmarkEnd w:id="10"/>
    </w:p>
    <w:p w14:paraId="53689576" w14:textId="77777777" w:rsidR="00301FA9" w:rsidRPr="00301FA9" w:rsidRDefault="00301FA9" w:rsidP="00301FA9"/>
    <w:tbl>
      <w:tblPr>
        <w:tblStyle w:val="Tabellagriglia5scura-colore4"/>
        <w:tblW w:w="0" w:type="auto"/>
        <w:tblLook w:val="06A0" w:firstRow="1" w:lastRow="0" w:firstColumn="1" w:lastColumn="0" w:noHBand="1" w:noVBand="1"/>
      </w:tblPr>
      <w:tblGrid>
        <w:gridCol w:w="2142"/>
        <w:gridCol w:w="7594"/>
      </w:tblGrid>
      <w:tr w:rsidR="00301FA9" w14:paraId="4A74B1E3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7" w:type="dxa"/>
            <w:gridSpan w:val="2"/>
          </w:tcPr>
          <w:p w14:paraId="6A9E000C" w14:textId="239F1461" w:rsidR="00301FA9" w:rsidRDefault="00301FA9" w:rsidP="00AE37AF">
            <w:pPr>
              <w:spacing w:line="259" w:lineRule="auto"/>
              <w:jc w:val="center"/>
            </w:pPr>
            <w:r>
              <w:t>Caso d’uso ModificaPrenotazione</w:t>
            </w:r>
          </w:p>
        </w:tc>
      </w:tr>
      <w:tr w:rsidR="00301FA9" w14:paraId="4ED6324D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9D93005" w14:textId="77777777" w:rsidR="00301FA9" w:rsidRDefault="00301FA9" w:rsidP="00AE37AF">
            <w:pPr>
              <w:jc w:val="left"/>
            </w:pPr>
            <w:r>
              <w:t>Portata</w:t>
            </w:r>
          </w:p>
        </w:tc>
        <w:tc>
          <w:tcPr>
            <w:tcW w:w="7765" w:type="dxa"/>
          </w:tcPr>
          <w:p w14:paraId="1C1438D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Trips &amp; Travels</w:t>
            </w:r>
          </w:p>
        </w:tc>
      </w:tr>
      <w:tr w:rsidR="00301FA9" w14:paraId="38B11B86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A54A0C6" w14:textId="77777777" w:rsidR="00301FA9" w:rsidRDefault="00301FA9" w:rsidP="00AE37AF">
            <w:pPr>
              <w:jc w:val="left"/>
            </w:pPr>
            <w:r>
              <w:t>Livello</w:t>
            </w:r>
          </w:p>
        </w:tc>
        <w:tc>
          <w:tcPr>
            <w:tcW w:w="7765" w:type="dxa"/>
          </w:tcPr>
          <w:p w14:paraId="6BA87583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Obiettivo utente</w:t>
            </w:r>
          </w:p>
        </w:tc>
      </w:tr>
      <w:tr w:rsidR="00301FA9" w14:paraId="22C4F1D4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D79C41C" w14:textId="77777777" w:rsidR="00301FA9" w:rsidRDefault="00301FA9" w:rsidP="00AE37AF">
            <w:pPr>
              <w:jc w:val="left"/>
            </w:pPr>
            <w:r>
              <w:t>Attore primario</w:t>
            </w:r>
          </w:p>
        </w:tc>
        <w:tc>
          <w:tcPr>
            <w:tcW w:w="7765" w:type="dxa"/>
          </w:tcPr>
          <w:p w14:paraId="43655D9C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</w:t>
            </w:r>
          </w:p>
        </w:tc>
      </w:tr>
      <w:tr w:rsidR="00301FA9" w14:paraId="6D63B561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87E28C8" w14:textId="77777777" w:rsidR="00301FA9" w:rsidRDefault="00301FA9" w:rsidP="00AE37AF">
            <w:pPr>
              <w:jc w:val="left"/>
            </w:pPr>
            <w:r>
              <w:t>Attore finale</w:t>
            </w:r>
          </w:p>
        </w:tc>
        <w:tc>
          <w:tcPr>
            <w:tcW w:w="7765" w:type="dxa"/>
          </w:tcPr>
          <w:p w14:paraId="1AEF6789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Sistema</w:t>
            </w:r>
          </w:p>
        </w:tc>
      </w:tr>
      <w:tr w:rsidR="00301FA9" w14:paraId="6724FBC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25323670" w14:textId="77777777" w:rsidR="00301FA9" w:rsidRDefault="00301FA9" w:rsidP="00AE37AF">
            <w:pPr>
              <w:jc w:val="left"/>
            </w:pPr>
            <w:r>
              <w:t>Parti interessate e interessi</w:t>
            </w:r>
          </w:p>
        </w:tc>
        <w:tc>
          <w:tcPr>
            <w:tcW w:w="7765" w:type="dxa"/>
          </w:tcPr>
          <w:p w14:paraId="125F2541" w14:textId="77777777" w:rsidR="00301FA9" w:rsidRDefault="00301FA9" w:rsidP="00301FA9">
            <w:pPr>
              <w:pStyle w:val="Paragrafoelenco"/>
              <w:numPr>
                <w:ilvl w:val="0"/>
                <w:numId w:val="17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Cliente: vuole modificare una prenotazione effettuata.</w:t>
            </w:r>
          </w:p>
        </w:tc>
      </w:tr>
      <w:tr w:rsidR="00301FA9" w14:paraId="02BC139A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0DC51AC" w14:textId="77777777" w:rsidR="00301FA9" w:rsidRDefault="00301FA9" w:rsidP="00AE37AF">
            <w:pPr>
              <w:jc w:val="left"/>
            </w:pPr>
            <w:r>
              <w:t>Pre-condizioni</w:t>
            </w:r>
          </w:p>
        </w:tc>
        <w:tc>
          <w:tcPr>
            <w:tcW w:w="7765" w:type="dxa"/>
          </w:tcPr>
          <w:p w14:paraId="6F35EC6D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abbia effettuato una prenotazione</w:t>
            </w:r>
          </w:p>
        </w:tc>
      </w:tr>
      <w:tr w:rsidR="00301FA9" w14:paraId="5726C25B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48B41F" w14:textId="77777777" w:rsidR="00301FA9" w:rsidRDefault="00301FA9" w:rsidP="00AE37AF">
            <w:pPr>
              <w:jc w:val="left"/>
            </w:pPr>
            <w:r>
              <w:t>Garanzia di successo</w:t>
            </w:r>
          </w:p>
        </w:tc>
        <w:tc>
          <w:tcPr>
            <w:tcW w:w="7765" w:type="dxa"/>
          </w:tcPr>
          <w:p w14:paraId="7432AD14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La modifica della prenotazione va a buon fine</w:t>
            </w:r>
          </w:p>
        </w:tc>
      </w:tr>
      <w:tr w:rsidR="00301FA9" w14:paraId="007C7593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04FAEF8F" w14:textId="77777777" w:rsidR="00301FA9" w:rsidRDefault="00301FA9" w:rsidP="00AE37AF">
            <w:pPr>
              <w:jc w:val="left"/>
            </w:pPr>
            <w:r>
              <w:t>Scenario principale di successo</w:t>
            </w:r>
          </w:p>
        </w:tc>
        <w:tc>
          <w:tcPr>
            <w:tcW w:w="7765" w:type="dxa"/>
          </w:tcPr>
          <w:p w14:paraId="29C4F3E7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effettua il login</w:t>
            </w:r>
          </w:p>
          <w:p w14:paraId="03CDAC2E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seleziona la prenotazione interessata</w:t>
            </w:r>
          </w:p>
          <w:p w14:paraId="04530A3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modifica i parametri della prenotazione</w:t>
            </w:r>
          </w:p>
          <w:p w14:paraId="00BBF850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conferma la modifica</w:t>
            </w:r>
          </w:p>
          <w:p w14:paraId="4631D31A" w14:textId="77777777" w:rsidR="00301FA9" w:rsidRDefault="00301FA9" w:rsidP="00301FA9">
            <w:pPr>
              <w:pStyle w:val="Paragrafoelenco"/>
              <w:numPr>
                <w:ilvl w:val="0"/>
                <w:numId w:val="1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sistema notifica l’utente della corretta modifica.</w:t>
            </w:r>
          </w:p>
        </w:tc>
      </w:tr>
      <w:tr w:rsidR="00301FA9" w14:paraId="4B948120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41B74146" w14:textId="77777777" w:rsidR="00301FA9" w:rsidRDefault="00301FA9" w:rsidP="00AE37AF">
            <w:pPr>
              <w:jc w:val="left"/>
            </w:pPr>
            <w:r>
              <w:t>Estensioni</w:t>
            </w:r>
          </w:p>
        </w:tc>
        <w:tc>
          <w:tcPr>
            <w:tcW w:w="7765" w:type="dxa"/>
          </w:tcPr>
          <w:p w14:paraId="2E4FEF1A" w14:textId="7C2345F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La modifica non va a buon fine, il sistema comunica all’utente di ripetere la procedura</w:t>
            </w:r>
          </w:p>
        </w:tc>
      </w:tr>
      <w:tr w:rsidR="00301FA9" w14:paraId="6D446097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1B2A89CF" w14:textId="77777777" w:rsidR="00301FA9" w:rsidRDefault="00301FA9" w:rsidP="00AE37AF">
            <w:pPr>
              <w:jc w:val="left"/>
            </w:pPr>
            <w:r>
              <w:t>Requisiti speciali</w:t>
            </w:r>
          </w:p>
        </w:tc>
        <w:tc>
          <w:tcPr>
            <w:tcW w:w="7765" w:type="dxa"/>
          </w:tcPr>
          <w:p w14:paraId="49F5943A" w14:textId="7777777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  <w:tr w:rsidR="00301FA9" w14:paraId="56937DD2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3A73CB" w14:textId="77777777" w:rsidR="00301FA9" w:rsidRDefault="00301FA9" w:rsidP="00AE37AF">
            <w:pPr>
              <w:jc w:val="left"/>
            </w:pPr>
            <w:r>
              <w:t>Elenco delle varianti tecnologiche e dei dati</w:t>
            </w:r>
          </w:p>
        </w:tc>
        <w:tc>
          <w:tcPr>
            <w:tcW w:w="7765" w:type="dxa"/>
          </w:tcPr>
          <w:p w14:paraId="2479252A" w14:textId="77777777" w:rsidR="00301FA9" w:rsidRPr="001A78E8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Nessuna</w:t>
            </w:r>
          </w:p>
        </w:tc>
      </w:tr>
      <w:tr w:rsidR="00301FA9" w14:paraId="0A583078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34EB8A7" w14:textId="77777777" w:rsidR="00301FA9" w:rsidRDefault="00301FA9" w:rsidP="00AE37AF">
            <w:pPr>
              <w:jc w:val="left"/>
            </w:pPr>
            <w:r>
              <w:t>Frequenza di ripetizione</w:t>
            </w:r>
          </w:p>
        </w:tc>
        <w:tc>
          <w:tcPr>
            <w:tcW w:w="7765" w:type="dxa"/>
          </w:tcPr>
          <w:p w14:paraId="2E0ED6EE" w14:textId="77777777" w:rsidR="00301FA9" w:rsidRPr="007E6015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Roboto Condensed" w:cs="Roboto Condensed"/>
              </w:rPr>
            </w:pPr>
            <w:r>
              <w:rPr>
                <w:rFonts w:eastAsia="Roboto Condensed" w:cs="Roboto Condensed"/>
              </w:rPr>
              <w:t>Limitata a n giorni prima della data di inizio</w:t>
            </w:r>
          </w:p>
        </w:tc>
      </w:tr>
      <w:tr w:rsidR="00301FA9" w14:paraId="2E371EEC" w14:textId="77777777" w:rsidTr="00AE37AF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1" w:type="dxa"/>
          </w:tcPr>
          <w:p w14:paraId="7448346C" w14:textId="77777777" w:rsidR="00301FA9" w:rsidRDefault="00301FA9" w:rsidP="00AE37AF">
            <w:pPr>
              <w:jc w:val="left"/>
            </w:pPr>
            <w:r>
              <w:t>Varie</w:t>
            </w:r>
          </w:p>
        </w:tc>
        <w:tc>
          <w:tcPr>
            <w:tcW w:w="7765" w:type="dxa"/>
          </w:tcPr>
          <w:p w14:paraId="1110025B" w14:textId="581AEA07" w:rsidR="00301FA9" w:rsidRDefault="00301FA9" w:rsidP="00AE37AF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5B8ECD65" w14:textId="77777777" w:rsidR="00027BAA" w:rsidRDefault="00027BAA" w:rsidP="00283A73">
      <w:pPr>
        <w:jc w:val="left"/>
      </w:pPr>
    </w:p>
    <w:p w14:paraId="4379D9D1" w14:textId="0F529A56" w:rsidR="009C7DC9" w:rsidRPr="00283A73" w:rsidRDefault="009C7DC9" w:rsidP="00283A73">
      <w:pPr>
        <w:jc w:val="left"/>
        <w:rPr>
          <w:sz w:val="16"/>
          <w:szCs w:val="16"/>
        </w:rPr>
      </w:pPr>
      <w:r>
        <w:br w:type="page"/>
      </w:r>
    </w:p>
    <w:p w14:paraId="34A60064" w14:textId="77777777" w:rsidR="009C7DC9" w:rsidRDefault="009C7DC9" w:rsidP="009C7DC9">
      <w:pPr>
        <w:pStyle w:val="Titolo1"/>
      </w:pPr>
      <w:bookmarkStart w:id="11" w:name="_Toc169084723"/>
      <w:r>
        <w:lastRenderedPageBreak/>
        <w:t>Diagramma di Sequenza di Sistema</w:t>
      </w:r>
      <w:bookmarkEnd w:id="11"/>
    </w:p>
    <w:p w14:paraId="6B1476FF" w14:textId="0FE2B664" w:rsidR="00027BAA" w:rsidRPr="00027BAA" w:rsidRDefault="00027BAA" w:rsidP="00027BAA">
      <w:r>
        <w:t>Filippo Genitli - 899906</w:t>
      </w:r>
    </w:p>
    <w:p w14:paraId="5F69D185" w14:textId="79F750E1" w:rsidR="009C7DC9" w:rsidRDefault="009C7DC9" w:rsidP="009C7DC9">
      <w:pPr>
        <w:pStyle w:val="Titolo3"/>
      </w:pPr>
      <w:bookmarkStart w:id="12" w:name="_Toc169084724"/>
      <w:r>
        <w:t xml:space="preserve">Diagramma di Sequenza </w:t>
      </w:r>
      <w:r w:rsidR="00027BAA">
        <w:t>AcquistaCartaFedeltà</w:t>
      </w:r>
      <w:bookmarkEnd w:id="12"/>
    </w:p>
    <w:p w14:paraId="1F8595F2" w14:textId="1D07D1C0" w:rsidR="009C7DC9" w:rsidRDefault="00027BAA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74624" behindDoc="1" locked="0" layoutInCell="1" allowOverlap="1" wp14:anchorId="50068518" wp14:editId="4322909A">
            <wp:simplePos x="0" y="0"/>
            <wp:positionH relativeFrom="margin">
              <wp:align>center</wp:align>
            </wp:positionH>
            <wp:positionV relativeFrom="paragraph">
              <wp:posOffset>1381332</wp:posOffset>
            </wp:positionV>
            <wp:extent cx="4581525" cy="4257675"/>
            <wp:effectExtent l="0" t="0" r="9525" b="9525"/>
            <wp:wrapTight wrapText="bothSides">
              <wp:wrapPolygon edited="0">
                <wp:start x="0" y="0"/>
                <wp:lineTo x="0" y="21552"/>
                <wp:lineTo x="21555" y="21552"/>
                <wp:lineTo x="21555" y="0"/>
                <wp:lineTo x="0" y="0"/>
              </wp:wrapPolygon>
            </wp:wrapTight>
            <wp:docPr id="677873189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73189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09" b="19095"/>
                    <a:stretch/>
                  </pic:blipFill>
                  <pic:spPr bwMode="auto">
                    <a:xfrm>
                      <a:off x="0" y="0"/>
                      <a:ext cx="45815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62D62BCB" w14:textId="240845BB" w:rsidR="009C7DC9" w:rsidRDefault="00027BAA" w:rsidP="00283A73">
      <w:r>
        <w:lastRenderedPageBreak/>
        <w:t>Luca Giandomenico - 900162</w:t>
      </w:r>
    </w:p>
    <w:p w14:paraId="4D5B0481" w14:textId="6994DBBD" w:rsidR="009C7DC9" w:rsidRDefault="009C7DC9" w:rsidP="009C7DC9">
      <w:pPr>
        <w:pStyle w:val="Titolo3"/>
      </w:pPr>
      <w:bookmarkStart w:id="13" w:name="_Toc169084725"/>
      <w:r>
        <w:t xml:space="preserve">Diagramma di </w:t>
      </w:r>
      <w:r w:rsidR="00027BAA">
        <w:t>sequenza MonitoraAndamentoPrenotazione</w:t>
      </w:r>
      <w:bookmarkEnd w:id="13"/>
    </w:p>
    <w:p w14:paraId="2BF1FE66" w14:textId="77777777" w:rsidR="00301FA9" w:rsidRDefault="00301FA9">
      <w:pPr>
        <w:jc w:val="left"/>
      </w:pPr>
    </w:p>
    <w:p w14:paraId="5E81A50F" w14:textId="237DCB6E" w:rsidR="00027BAA" w:rsidRDefault="00301FA9">
      <w:pPr>
        <w:jc w:val="left"/>
      </w:pPr>
      <w:r>
        <w:drawing>
          <wp:anchor distT="0" distB="0" distL="114300" distR="114300" simplePos="0" relativeHeight="251683840" behindDoc="1" locked="0" layoutInCell="1" allowOverlap="1" wp14:anchorId="5A01C828" wp14:editId="472B77EB">
            <wp:simplePos x="0" y="0"/>
            <wp:positionH relativeFrom="margin">
              <wp:align>center</wp:align>
            </wp:positionH>
            <wp:positionV relativeFrom="paragraph">
              <wp:posOffset>1357408</wp:posOffset>
            </wp:positionV>
            <wp:extent cx="7178675" cy="4422775"/>
            <wp:effectExtent l="0" t="0" r="3175" b="0"/>
            <wp:wrapTight wrapText="bothSides">
              <wp:wrapPolygon edited="0">
                <wp:start x="0" y="0"/>
                <wp:lineTo x="0" y="21491"/>
                <wp:lineTo x="21552" y="21491"/>
                <wp:lineTo x="21552" y="0"/>
                <wp:lineTo x="0" y="0"/>
              </wp:wrapPolygon>
            </wp:wrapTight>
            <wp:docPr id="238501831" name="Immagine 17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01831" name="Immagine 17" descr="Immagine che contiene testo, schermata, diagramma, numer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202" b="28083"/>
                    <a:stretch/>
                  </pic:blipFill>
                  <pic:spPr bwMode="auto">
                    <a:xfrm>
                      <a:off x="0" y="0"/>
                      <a:ext cx="7178675" cy="442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2D1463B" w14:textId="08E41DE9" w:rsidR="00027BAA" w:rsidRDefault="00027BAA" w:rsidP="00027BAA">
      <w:r>
        <w:lastRenderedPageBreak/>
        <w:t>Denis Degeratu - 895835</w:t>
      </w:r>
    </w:p>
    <w:p w14:paraId="61803633" w14:textId="63C43F7D" w:rsidR="00027BAA" w:rsidRDefault="00027BAA" w:rsidP="00027BAA">
      <w:pPr>
        <w:pStyle w:val="Titolo3"/>
      </w:pPr>
      <w:bookmarkStart w:id="14" w:name="_Toc169084726"/>
      <w:r>
        <w:t>Diagramma di sequenza ClienteInserisciRecensione</w:t>
      </w:r>
      <w:bookmarkEnd w:id="14"/>
    </w:p>
    <w:p w14:paraId="653D8427" w14:textId="4017D0AE" w:rsidR="007F53A3" w:rsidRDefault="007F53A3">
      <w:pPr>
        <w:jc w:val="left"/>
      </w:pPr>
    </w:p>
    <w:p w14:paraId="0019458B" w14:textId="6CAD7A5A" w:rsidR="00027BAA" w:rsidRDefault="007F53A3">
      <w:pPr>
        <w:jc w:val="left"/>
      </w:pPr>
      <w:r>
        <w:drawing>
          <wp:anchor distT="0" distB="0" distL="114300" distR="114300" simplePos="0" relativeHeight="251700224" behindDoc="1" locked="0" layoutInCell="1" allowOverlap="1" wp14:anchorId="30BED29A" wp14:editId="78F880CA">
            <wp:simplePos x="0" y="0"/>
            <wp:positionH relativeFrom="margin">
              <wp:align>center</wp:align>
            </wp:positionH>
            <wp:positionV relativeFrom="paragraph">
              <wp:posOffset>156092</wp:posOffset>
            </wp:positionV>
            <wp:extent cx="6561809" cy="7017488"/>
            <wp:effectExtent l="0" t="0" r="0" b="0"/>
            <wp:wrapTight wrapText="bothSides">
              <wp:wrapPolygon edited="0">
                <wp:start x="0" y="0"/>
                <wp:lineTo x="0" y="21520"/>
                <wp:lineTo x="21510" y="21520"/>
                <wp:lineTo x="21510" y="0"/>
                <wp:lineTo x="0" y="0"/>
              </wp:wrapPolygon>
            </wp:wrapTight>
            <wp:docPr id="1414187384" name="Immagine 13" descr="Immagine che contiene testo, schermata, Paralle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87384" name="Immagine 13" descr="Immagine che contiene testo, schermata, Parallelo, diagramma&#10;&#10;Descrizione generat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65" b="13061"/>
                    <a:stretch/>
                  </pic:blipFill>
                  <pic:spPr bwMode="auto">
                    <a:xfrm>
                      <a:off x="0" y="0"/>
                      <a:ext cx="6561809" cy="7017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7DF9FFE9" w14:textId="77777777" w:rsidR="00027BAA" w:rsidRDefault="00027BAA" w:rsidP="00027BAA">
      <w:r>
        <w:lastRenderedPageBreak/>
        <w:t>Denis Degeratu - 895835</w:t>
      </w:r>
    </w:p>
    <w:p w14:paraId="7ADB90C4" w14:textId="13A1E74D" w:rsidR="00027BAA" w:rsidRDefault="00027BAA" w:rsidP="00027BAA">
      <w:pPr>
        <w:pStyle w:val="Titolo3"/>
      </w:pPr>
      <w:bookmarkStart w:id="15" w:name="_Toc169084727"/>
      <w:r>
        <w:t>Diagramma di sequenza InserisciLocalitàPreferit</w:t>
      </w:r>
      <w:r w:rsidR="00F02560">
        <w:t>a</w:t>
      </w:r>
      <w:bookmarkEnd w:id="15"/>
    </w:p>
    <w:p w14:paraId="1E546B6D" w14:textId="65A17968" w:rsidR="00F02560" w:rsidRDefault="00F02560">
      <w:pPr>
        <w:jc w:val="left"/>
      </w:pPr>
    </w:p>
    <w:p w14:paraId="0B269922" w14:textId="7EBB8450" w:rsidR="00027BAA" w:rsidRDefault="00F02560">
      <w:pPr>
        <w:jc w:val="left"/>
      </w:pPr>
      <w:r>
        <w:drawing>
          <wp:anchor distT="0" distB="0" distL="114300" distR="114300" simplePos="0" relativeHeight="251697152" behindDoc="1" locked="0" layoutInCell="1" allowOverlap="1" wp14:anchorId="4C28B069" wp14:editId="1987185E">
            <wp:simplePos x="0" y="0"/>
            <wp:positionH relativeFrom="margin">
              <wp:align>center</wp:align>
            </wp:positionH>
            <wp:positionV relativeFrom="paragraph">
              <wp:posOffset>500129</wp:posOffset>
            </wp:positionV>
            <wp:extent cx="6315710" cy="6315710"/>
            <wp:effectExtent l="0" t="0" r="8890" b="8890"/>
            <wp:wrapTight wrapText="bothSides">
              <wp:wrapPolygon edited="0">
                <wp:start x="0" y="0"/>
                <wp:lineTo x="0" y="21565"/>
                <wp:lineTo x="21565" y="21565"/>
                <wp:lineTo x="21565" y="0"/>
                <wp:lineTo x="0" y="0"/>
              </wp:wrapPolygon>
            </wp:wrapTight>
            <wp:docPr id="1812130097" name="Immagine 10" descr="Immagine che contiene testo, schermata, numero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30097" name="Immagine 10" descr="Immagine che contiene testo, schermata, numero, Parallel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78" b="11350"/>
                    <a:stretch/>
                  </pic:blipFill>
                  <pic:spPr bwMode="auto">
                    <a:xfrm>
                      <a:off x="0" y="0"/>
                      <a:ext cx="6315710" cy="6315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24B64F3C" w14:textId="77777777" w:rsidR="00027BAA" w:rsidRDefault="00027BAA" w:rsidP="00027BAA">
      <w:r>
        <w:lastRenderedPageBreak/>
        <w:t>Gaetano La Rocca - 895887</w:t>
      </w:r>
    </w:p>
    <w:p w14:paraId="010A895E" w14:textId="77777777" w:rsidR="00027BAA" w:rsidRDefault="00027BAA" w:rsidP="00027BAA">
      <w:pPr>
        <w:pStyle w:val="Titolo3"/>
      </w:pPr>
      <w:bookmarkStart w:id="16" w:name="_Toc169084728"/>
      <w:r>
        <w:t>Caso d’uso EffettuaPrenotazione</w:t>
      </w:r>
      <w:bookmarkEnd w:id="16"/>
    </w:p>
    <w:p w14:paraId="7186B439" w14:textId="56B79B81" w:rsidR="00027BAA" w:rsidRDefault="00027BAA">
      <w:pPr>
        <w:jc w:val="left"/>
      </w:pPr>
      <w:r>
        <w:drawing>
          <wp:anchor distT="0" distB="0" distL="114300" distR="114300" simplePos="0" relativeHeight="251678720" behindDoc="1" locked="0" layoutInCell="1" allowOverlap="1" wp14:anchorId="47D1239F" wp14:editId="62BB6280">
            <wp:simplePos x="0" y="0"/>
            <wp:positionH relativeFrom="margin">
              <wp:align>center</wp:align>
            </wp:positionH>
            <wp:positionV relativeFrom="paragraph">
              <wp:posOffset>1314790</wp:posOffset>
            </wp:positionV>
            <wp:extent cx="6545580" cy="5262880"/>
            <wp:effectExtent l="0" t="0" r="7620" b="0"/>
            <wp:wrapTight wrapText="bothSides">
              <wp:wrapPolygon edited="0">
                <wp:start x="0" y="0"/>
                <wp:lineTo x="0" y="21501"/>
                <wp:lineTo x="21562" y="21501"/>
                <wp:lineTo x="21562" y="0"/>
                <wp:lineTo x="0" y="0"/>
              </wp:wrapPolygon>
            </wp:wrapTight>
            <wp:docPr id="1733601699" name="Immagine 13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601699" name="Immagine 13" descr="Immagine che contiene testo, schermata, diagramma, numer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058" b="15240"/>
                    <a:stretch/>
                  </pic:blipFill>
                  <pic:spPr bwMode="auto">
                    <a:xfrm>
                      <a:off x="0" y="0"/>
                      <a:ext cx="6545580" cy="526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147A8EA" w14:textId="77777777" w:rsidR="00027BAA" w:rsidRDefault="00027BAA" w:rsidP="00027BAA">
      <w:r>
        <w:lastRenderedPageBreak/>
        <w:t>Filippo Gentili - 899906</w:t>
      </w:r>
    </w:p>
    <w:p w14:paraId="1527F207" w14:textId="14AED656" w:rsidR="00027BAA" w:rsidRDefault="00027BAA" w:rsidP="00027BAA">
      <w:pPr>
        <w:pStyle w:val="Titolo3"/>
      </w:pPr>
      <w:bookmarkStart w:id="17" w:name="_Toc169084729"/>
      <w:r>
        <w:t>Caso d’uso CancellaPrenotazione</w:t>
      </w:r>
      <w:bookmarkEnd w:id="17"/>
    </w:p>
    <w:p w14:paraId="02BF3B1A" w14:textId="12614D1E" w:rsidR="00027BAA" w:rsidRDefault="00F02560">
      <w:pPr>
        <w:jc w:val="left"/>
      </w:pPr>
      <w:r>
        <w:drawing>
          <wp:anchor distT="0" distB="0" distL="114300" distR="114300" simplePos="0" relativeHeight="251680768" behindDoc="1" locked="0" layoutInCell="1" allowOverlap="1" wp14:anchorId="29B08E66" wp14:editId="22301C5A">
            <wp:simplePos x="0" y="0"/>
            <wp:positionH relativeFrom="margin">
              <wp:align>center</wp:align>
            </wp:positionH>
            <wp:positionV relativeFrom="paragraph">
              <wp:posOffset>1877252</wp:posOffset>
            </wp:positionV>
            <wp:extent cx="6704330" cy="3954780"/>
            <wp:effectExtent l="0" t="0" r="1270" b="7620"/>
            <wp:wrapTight wrapText="bothSides">
              <wp:wrapPolygon edited="0">
                <wp:start x="0" y="0"/>
                <wp:lineTo x="0" y="21538"/>
                <wp:lineTo x="21543" y="21538"/>
                <wp:lineTo x="21543" y="0"/>
                <wp:lineTo x="0" y="0"/>
              </wp:wrapPolygon>
            </wp:wrapTight>
            <wp:docPr id="916965424" name="Immagine 15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65424" name="Immagine 15" descr="Immagine che contiene testo, schermata, diagramma, linea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607" b="21200"/>
                    <a:stretch/>
                  </pic:blipFill>
                  <pic:spPr bwMode="auto">
                    <a:xfrm>
                      <a:off x="0" y="0"/>
                      <a:ext cx="6704330" cy="395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7BAA">
        <w:br w:type="page"/>
      </w:r>
    </w:p>
    <w:p w14:paraId="44B8E87C" w14:textId="77777777" w:rsidR="00027BAA" w:rsidRDefault="00027BAA" w:rsidP="00027BAA">
      <w:r>
        <w:lastRenderedPageBreak/>
        <w:t>Luca Giandomenico - 900162</w:t>
      </w:r>
    </w:p>
    <w:p w14:paraId="04BBC3B4" w14:textId="77777777" w:rsidR="00027BAA" w:rsidRDefault="00027BAA" w:rsidP="00027BAA">
      <w:pPr>
        <w:pStyle w:val="Titolo3"/>
      </w:pPr>
      <w:bookmarkStart w:id="18" w:name="_Toc169084730"/>
      <w:r>
        <w:t>Caso d’uso ModificaPrenotazione</w:t>
      </w:r>
      <w:bookmarkEnd w:id="18"/>
    </w:p>
    <w:p w14:paraId="58BE0A6C" w14:textId="5D2984E0" w:rsidR="00301FA9" w:rsidRDefault="00301FA9" w:rsidP="009C7DC9">
      <w:pPr>
        <w:jc w:val="left"/>
      </w:pPr>
    </w:p>
    <w:p w14:paraId="53DA8567" w14:textId="23C8935E" w:rsidR="00F02560" w:rsidRDefault="00F02560" w:rsidP="009C7DC9">
      <w:pPr>
        <w:jc w:val="left"/>
      </w:pPr>
    </w:p>
    <w:p w14:paraId="482858E8" w14:textId="60CA55C9" w:rsidR="009C7DC9" w:rsidRPr="00027BAA" w:rsidRDefault="00F02560" w:rsidP="009C7DC9">
      <w:pPr>
        <w:jc w:val="left"/>
      </w:pPr>
      <w:r>
        <w:drawing>
          <wp:anchor distT="0" distB="0" distL="114300" distR="114300" simplePos="0" relativeHeight="251698176" behindDoc="1" locked="0" layoutInCell="1" allowOverlap="1" wp14:anchorId="11B97528" wp14:editId="32FB00B4">
            <wp:simplePos x="0" y="0"/>
            <wp:positionH relativeFrom="margin">
              <wp:align>center</wp:align>
            </wp:positionH>
            <wp:positionV relativeFrom="paragraph">
              <wp:posOffset>1132072</wp:posOffset>
            </wp:positionV>
            <wp:extent cx="6614795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23" y="21492"/>
                <wp:lineTo x="21523" y="0"/>
                <wp:lineTo x="0" y="0"/>
              </wp:wrapPolygon>
            </wp:wrapTight>
            <wp:docPr id="501386126" name="Immagine 11" descr="Immagine che contiene testo, schermata, diagramm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86126" name="Immagine 11" descr="Immagine che contiene testo, schermata, diagramma, numero&#10;&#10;Descrizione generat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199" b="25214"/>
                    <a:stretch/>
                  </pic:blipFill>
                  <pic:spPr bwMode="auto">
                    <a:xfrm>
                      <a:off x="0" y="0"/>
                      <a:ext cx="6614795" cy="432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4EE7AA5A" w14:textId="1BE25640" w:rsidR="009C7DC9" w:rsidRDefault="0007774F" w:rsidP="00283A73">
      <w:r>
        <w:lastRenderedPageBreak/>
        <w:t>Luca Giandomenico - 900162</w:t>
      </w:r>
    </w:p>
    <w:p w14:paraId="287F1204" w14:textId="77777777" w:rsidR="009C7DC9" w:rsidRDefault="009C7DC9" w:rsidP="009C7DC9">
      <w:pPr>
        <w:pStyle w:val="Titolo1"/>
      </w:pPr>
      <w:bookmarkStart w:id="19" w:name="_Toc169084731"/>
      <w:r>
        <w:t>Contratti</w:t>
      </w:r>
      <w:bookmarkEnd w:id="19"/>
    </w:p>
    <w:p w14:paraId="2DE2FCB2" w14:textId="07E5F32D" w:rsidR="009C7DC9" w:rsidRDefault="009C7DC9" w:rsidP="009C7DC9">
      <w:pPr>
        <w:pStyle w:val="Titolo3"/>
      </w:pPr>
      <w:bookmarkStart w:id="20" w:name="_Toc169084732"/>
      <w:r>
        <w:t xml:space="preserve">Contratto </w:t>
      </w:r>
      <w:r w:rsidR="0007774F">
        <w:t>monitoraPrenotazioni</w:t>
      </w:r>
      <w:bookmarkEnd w:id="20"/>
    </w:p>
    <w:p w14:paraId="6F47A3BE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9"/>
        <w:gridCol w:w="8037"/>
      </w:tblGrid>
      <w:tr w:rsidR="0007774F" w14:paraId="60D3B3C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8" w:type="dxa"/>
            <w:gridSpan w:val="2"/>
          </w:tcPr>
          <w:p w14:paraId="2F79703D" w14:textId="19585704" w:rsidR="0007774F" w:rsidRDefault="0007774F" w:rsidP="00AE37AF">
            <w:pPr>
              <w:jc w:val="center"/>
            </w:pPr>
            <w:r>
              <w:t>Contratto monitoraPrenotazioni</w:t>
            </w:r>
          </w:p>
        </w:tc>
      </w:tr>
      <w:tr w:rsidR="0007774F" w:rsidRPr="00904FED" w14:paraId="0233C138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4A45DB7" w14:textId="77777777" w:rsidR="0007774F" w:rsidRDefault="0007774F" w:rsidP="00AE37AF">
            <w:r>
              <w:t>Operazione</w:t>
            </w:r>
          </w:p>
        </w:tc>
        <w:tc>
          <w:tcPr>
            <w:tcW w:w="8276" w:type="dxa"/>
          </w:tcPr>
          <w:p w14:paraId="20AC0475" w14:textId="5E3F5405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monitoraPrenotazioni</w:t>
            </w:r>
            <w:r w:rsidRPr="00DB2CC8">
              <w:rPr>
                <w:lang w:val="en-GB"/>
              </w:rPr>
              <w:t>(località, tipologiaViaggio, alloggio)</w:t>
            </w:r>
          </w:p>
        </w:tc>
      </w:tr>
      <w:tr w:rsidR="0007774F" w14:paraId="091CE925" w14:textId="77777777" w:rsidTr="00AE37AF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688241D" w14:textId="77777777" w:rsidR="0007774F" w:rsidRDefault="0007774F" w:rsidP="00AE37AF">
            <w:r>
              <w:t>Caso d’uso</w:t>
            </w:r>
          </w:p>
        </w:tc>
        <w:tc>
          <w:tcPr>
            <w:tcW w:w="8276" w:type="dxa"/>
          </w:tcPr>
          <w:p w14:paraId="7FDE2ACD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MonitoraAndamentoPrenotazione</w:t>
            </w:r>
          </w:p>
        </w:tc>
      </w:tr>
      <w:tr w:rsidR="0007774F" w14:paraId="4AB1636C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3528EEDC" w14:textId="77777777" w:rsidR="0007774F" w:rsidRDefault="0007774F" w:rsidP="00AE37AF">
            <w:r>
              <w:t>Precondizioni</w:t>
            </w:r>
          </w:p>
        </w:tc>
        <w:tc>
          <w:tcPr>
            <w:tcW w:w="8276" w:type="dxa"/>
          </w:tcPr>
          <w:p w14:paraId="7E602D28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L’amministratore deve aver effettuato il login</w:t>
            </w:r>
          </w:p>
        </w:tc>
      </w:tr>
      <w:tr w:rsidR="0007774F" w14:paraId="783920F2" w14:textId="77777777" w:rsidTr="00AE37AF">
        <w:trPr>
          <w:trHeight w:val="6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2" w:type="dxa"/>
          </w:tcPr>
          <w:p w14:paraId="124004DF" w14:textId="77777777" w:rsidR="0007774F" w:rsidRDefault="0007774F" w:rsidP="00AE37AF">
            <w:r>
              <w:t>Post-condizioni</w:t>
            </w:r>
          </w:p>
        </w:tc>
        <w:tc>
          <w:tcPr>
            <w:tcW w:w="8276" w:type="dxa"/>
          </w:tcPr>
          <w:p w14:paraId="3D07A24C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 xml:space="preserve">L’andamento delle prenotazioni per la destinazione scelta viene </w:t>
            </w:r>
            <w:r w:rsidRPr="00DB2CC8">
              <w:t>eseguit</w:t>
            </w:r>
            <w:r>
              <w:rPr>
                <w:bCs w:val="0"/>
              </w:rPr>
              <w:t xml:space="preserve">o </w:t>
            </w:r>
            <w:r w:rsidRPr="00DB2CC8">
              <w:t>correttamente</w:t>
            </w:r>
          </w:p>
          <w:p w14:paraId="68EA1BCB" w14:textId="77777777" w:rsidR="0007774F" w:rsidRPr="00DB2CC8" w:rsidRDefault="0007774F" w:rsidP="0007774F">
            <w:pPr>
              <w:pStyle w:val="Paragrafoelenco"/>
              <w:numPr>
                <w:ilvl w:val="0"/>
                <w:numId w:val="19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DB2CC8">
              <w:t>Il report</w:t>
            </w:r>
            <w:r>
              <w:rPr>
                <w:bCs w:val="0"/>
              </w:rPr>
              <w:t xml:space="preserve"> generato</w:t>
            </w:r>
            <w:r w:rsidRPr="00DB2CC8">
              <w:t xml:space="preserve"> viene inviato al tour operator</w:t>
            </w:r>
          </w:p>
        </w:tc>
      </w:tr>
    </w:tbl>
    <w:p w14:paraId="4BAF141D" w14:textId="77777777" w:rsidR="0007774F" w:rsidRPr="0007774F" w:rsidRDefault="0007774F" w:rsidP="0007774F"/>
    <w:p w14:paraId="3FED4485" w14:textId="77777777" w:rsidR="009C7DC9" w:rsidRDefault="009C7DC9" w:rsidP="009C7DC9">
      <w:pPr>
        <w:jc w:val="left"/>
        <w:rPr>
          <w:sz w:val="16"/>
          <w:szCs w:val="16"/>
        </w:rPr>
      </w:pPr>
      <w:r>
        <w:br w:type="page"/>
      </w:r>
    </w:p>
    <w:p w14:paraId="0C6A6AED" w14:textId="74E1C752" w:rsidR="009C7DC9" w:rsidRDefault="0007774F" w:rsidP="00283A73">
      <w:r>
        <w:lastRenderedPageBreak/>
        <w:t xml:space="preserve">Filippo Gentili – 899906 </w:t>
      </w:r>
    </w:p>
    <w:p w14:paraId="6994B9F2" w14:textId="29C0FFE0" w:rsidR="009C7DC9" w:rsidRDefault="009C7DC9" w:rsidP="009C7DC9">
      <w:pPr>
        <w:pStyle w:val="Titolo3"/>
      </w:pPr>
      <w:bookmarkStart w:id="21" w:name="_Toc169084733"/>
      <w:r>
        <w:t xml:space="preserve">Contratto </w:t>
      </w:r>
      <w:r w:rsidR="0007774F">
        <w:t>cancellaPrenotazione</w:t>
      </w:r>
      <w:bookmarkEnd w:id="21"/>
    </w:p>
    <w:p w14:paraId="5F830C2B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944"/>
        <w:gridCol w:w="7792"/>
      </w:tblGrid>
      <w:tr w:rsidR="0007774F" w14:paraId="104A1974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2" w:type="dxa"/>
            <w:gridSpan w:val="2"/>
          </w:tcPr>
          <w:p w14:paraId="359AD780" w14:textId="77777777" w:rsidR="0007774F" w:rsidRDefault="0007774F" w:rsidP="00AE37AF">
            <w:pPr>
              <w:jc w:val="center"/>
            </w:pPr>
            <w:r>
              <w:t>Contratto cancellaPrenotazione</w:t>
            </w:r>
          </w:p>
        </w:tc>
      </w:tr>
      <w:tr w:rsidR="0007774F" w:rsidRPr="00904FED" w14:paraId="1497898A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05BF235A" w14:textId="77777777" w:rsidR="0007774F" w:rsidRDefault="0007774F" w:rsidP="00AE37AF">
            <w:r>
              <w:t>Operazione</w:t>
            </w:r>
          </w:p>
        </w:tc>
        <w:tc>
          <w:tcPr>
            <w:tcW w:w="7995" w:type="dxa"/>
          </w:tcPr>
          <w:p w14:paraId="10BBED9E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CancellaPrenotazione()</w:t>
            </w:r>
          </w:p>
        </w:tc>
      </w:tr>
      <w:tr w:rsidR="0007774F" w14:paraId="3947175B" w14:textId="77777777" w:rsidTr="00AE37A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14841D05" w14:textId="77777777" w:rsidR="0007774F" w:rsidRDefault="0007774F" w:rsidP="00AE37AF">
            <w:r>
              <w:t>Caso d’uso</w:t>
            </w:r>
          </w:p>
        </w:tc>
        <w:tc>
          <w:tcPr>
            <w:tcW w:w="7995" w:type="dxa"/>
          </w:tcPr>
          <w:p w14:paraId="2B5A10E6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GestisciPrenotazione</w:t>
            </w:r>
          </w:p>
        </w:tc>
      </w:tr>
      <w:tr w:rsidR="0007774F" w14:paraId="0EF4CF7B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7757C2B1" w14:textId="77777777" w:rsidR="0007774F" w:rsidRDefault="0007774F" w:rsidP="00AE37AF">
            <w:r>
              <w:t>Precondizioni</w:t>
            </w:r>
          </w:p>
        </w:tc>
        <w:tc>
          <w:tcPr>
            <w:tcW w:w="7995" w:type="dxa"/>
          </w:tcPr>
          <w:p w14:paraId="7CD4E8D3" w14:textId="77777777" w:rsidR="0007774F" w:rsidRPr="00EC62B8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deve aver effettuato almeno una prenotazione.</w:t>
            </w:r>
          </w:p>
        </w:tc>
      </w:tr>
      <w:tr w:rsidR="0007774F" w14:paraId="1F4CB992" w14:textId="77777777" w:rsidTr="00AE37AF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6" w:type="dxa"/>
          </w:tcPr>
          <w:p w14:paraId="60C859A7" w14:textId="77777777" w:rsidR="0007774F" w:rsidRDefault="0007774F" w:rsidP="00AE37AF">
            <w:r>
              <w:t>Post-condizioni</w:t>
            </w:r>
          </w:p>
        </w:tc>
        <w:tc>
          <w:tcPr>
            <w:tcW w:w="7995" w:type="dxa"/>
          </w:tcPr>
          <w:p w14:paraId="01244FD0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effettuato la cancellazione con successo.</w:t>
            </w:r>
          </w:p>
          <w:p w14:paraId="69168081" w14:textId="77777777" w:rsidR="0007774F" w:rsidRPr="00EC62B8" w:rsidRDefault="0007774F" w:rsidP="0007774F">
            <w:pPr>
              <w:pStyle w:val="Paragrafoelenco"/>
              <w:numPr>
                <w:ilvl w:val="0"/>
                <w:numId w:val="20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il cliente ha ricevuto correttamente il rimborso.</w:t>
            </w:r>
          </w:p>
        </w:tc>
      </w:tr>
    </w:tbl>
    <w:p w14:paraId="09D78A81" w14:textId="77777777" w:rsidR="0007774F" w:rsidRPr="0007774F" w:rsidRDefault="0007774F" w:rsidP="0007774F"/>
    <w:p w14:paraId="580BF621" w14:textId="564198AB" w:rsidR="0007774F" w:rsidRDefault="009C7DC9" w:rsidP="0007774F">
      <w:r>
        <w:br w:type="page"/>
      </w:r>
      <w:r w:rsidR="0007774F">
        <w:lastRenderedPageBreak/>
        <w:t>Denis Degeratu – 895835</w:t>
      </w:r>
    </w:p>
    <w:p w14:paraId="5DEE2661" w14:textId="4C14DF56" w:rsidR="0007774F" w:rsidRDefault="0007774F" w:rsidP="0007774F">
      <w:pPr>
        <w:pStyle w:val="Titolo3"/>
      </w:pPr>
      <w:bookmarkStart w:id="22" w:name="_Toc169084734"/>
      <w:r>
        <w:t>Contratto inserisciRecensione</w:t>
      </w:r>
      <w:bookmarkEnd w:id="22"/>
    </w:p>
    <w:p w14:paraId="3533651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6"/>
        <w:gridCol w:w="8040"/>
      </w:tblGrid>
      <w:tr w:rsidR="0007774F" w14:paraId="0472ECD6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57" w:type="dxa"/>
            <w:gridSpan w:val="2"/>
          </w:tcPr>
          <w:p w14:paraId="37DF169A" w14:textId="74798038" w:rsidR="0007774F" w:rsidRDefault="0007774F" w:rsidP="00AE37AF">
            <w:pPr>
              <w:jc w:val="center"/>
            </w:pPr>
            <w:r>
              <w:t>Contratto inserisciRecensione</w:t>
            </w:r>
          </w:p>
        </w:tc>
      </w:tr>
      <w:tr w:rsidR="0007774F" w:rsidRPr="00904FED" w14:paraId="257841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47F48DE1" w14:textId="77777777" w:rsidR="0007774F" w:rsidRDefault="0007774F" w:rsidP="00AE37AF">
            <w:r>
              <w:t>Operazione</w:t>
            </w:r>
          </w:p>
        </w:tc>
        <w:tc>
          <w:tcPr>
            <w:tcW w:w="8259" w:type="dxa"/>
          </w:tcPr>
          <w:p w14:paraId="0BF3DD2A" w14:textId="0208F60C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 w:rsidRPr="6545CCA7">
              <w:rPr>
                <w:lang w:val="en-GB"/>
              </w:rPr>
              <w:t>inserisci</w:t>
            </w:r>
            <w:r>
              <w:rPr>
                <w:lang w:val="en-GB"/>
              </w:rPr>
              <w:t>Recensione</w:t>
            </w:r>
            <w:r w:rsidRPr="6545CCA7">
              <w:rPr>
                <w:lang w:val="en-GB"/>
              </w:rPr>
              <w:t>()</w:t>
            </w:r>
          </w:p>
        </w:tc>
      </w:tr>
      <w:tr w:rsidR="0007774F" w14:paraId="612EE109" w14:textId="77777777" w:rsidTr="00AE37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17073F7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Caso d’uso</w:t>
            </w:r>
          </w:p>
        </w:tc>
        <w:tc>
          <w:tcPr>
            <w:tcW w:w="8259" w:type="dxa"/>
          </w:tcPr>
          <w:p w14:paraId="221D82C7" w14:textId="77777777" w:rsidR="0007774F" w:rsidRPr="00804B58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ClienteInserisciRecensione</w:t>
            </w:r>
          </w:p>
        </w:tc>
      </w:tr>
      <w:tr w:rsidR="0007774F" w14:paraId="18BCA95E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5E7C00D1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Precondizioni</w:t>
            </w:r>
          </w:p>
        </w:tc>
        <w:tc>
          <w:tcPr>
            <w:tcW w:w="8259" w:type="dxa"/>
          </w:tcPr>
          <w:p w14:paraId="56383701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 xml:space="preserve">Il cliente deve </w:t>
            </w:r>
            <w:r>
              <w:t>aver effettuato il login</w:t>
            </w:r>
          </w:p>
          <w:p w14:paraId="45A2FC7A" w14:textId="77777777" w:rsidR="0007774F" w:rsidRPr="00804B58" w:rsidRDefault="0007774F" w:rsidP="0007774F">
            <w:pPr>
              <w:pStyle w:val="Paragrafoelenco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4B58">
              <w:t>Il cliente deve aver</w:t>
            </w:r>
            <w:r>
              <w:t xml:space="preserve"> completato un viaggio</w:t>
            </w:r>
          </w:p>
        </w:tc>
      </w:tr>
      <w:tr w:rsidR="0007774F" w14:paraId="5EA39D6C" w14:textId="77777777" w:rsidTr="00AE37AF">
        <w:trPr>
          <w:trHeight w:val="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8" w:type="dxa"/>
          </w:tcPr>
          <w:p w14:paraId="18BA34D9" w14:textId="77777777" w:rsidR="0007774F" w:rsidRPr="007877EC" w:rsidRDefault="0007774F" w:rsidP="00AE37AF">
            <w:pPr>
              <w:rPr>
                <w:bCs w:val="0"/>
              </w:rPr>
            </w:pPr>
            <w:r w:rsidRPr="007877EC">
              <w:t>Post-condizioni</w:t>
            </w:r>
          </w:p>
        </w:tc>
        <w:tc>
          <w:tcPr>
            <w:tcW w:w="8259" w:type="dxa"/>
          </w:tcPr>
          <w:p w14:paraId="3A8A1710" w14:textId="77777777" w:rsidR="0007774F" w:rsidRPr="00804B58" w:rsidRDefault="0007774F" w:rsidP="0007774F">
            <w:pPr>
              <w:pStyle w:val="Paragrafoelenco"/>
              <w:numPr>
                <w:ilvl w:val="0"/>
                <w:numId w:val="21"/>
              </w:num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B58">
              <w:t>Il cliente ha inserito con successo la recensione</w:t>
            </w:r>
          </w:p>
        </w:tc>
      </w:tr>
    </w:tbl>
    <w:p w14:paraId="0E6E298F" w14:textId="144341A4" w:rsidR="0007774F" w:rsidRDefault="0007774F">
      <w:pPr>
        <w:jc w:val="left"/>
      </w:pPr>
      <w:r>
        <w:br w:type="page"/>
      </w:r>
    </w:p>
    <w:p w14:paraId="210C2F08" w14:textId="4A872E6A" w:rsidR="0007774F" w:rsidRDefault="0007774F" w:rsidP="0007774F">
      <w:r>
        <w:lastRenderedPageBreak/>
        <w:t>Gaetano La Rocca – 895887</w:t>
      </w:r>
    </w:p>
    <w:p w14:paraId="6B750644" w14:textId="48C9E4D6" w:rsidR="0007774F" w:rsidRDefault="0007774F" w:rsidP="0007774F">
      <w:pPr>
        <w:pStyle w:val="Titolo3"/>
      </w:pPr>
      <w:bookmarkStart w:id="23" w:name="_Toc169084735"/>
      <w:r>
        <w:t>Contratto applicaSconto</w:t>
      </w:r>
      <w:bookmarkEnd w:id="23"/>
    </w:p>
    <w:p w14:paraId="6414C227" w14:textId="77777777" w:rsidR="0007774F" w:rsidRPr="0007774F" w:rsidRDefault="0007774F" w:rsidP="0007774F"/>
    <w:tbl>
      <w:tblPr>
        <w:tblStyle w:val="Tabellagriglia5scura-colore4"/>
        <w:tblW w:w="0" w:type="auto"/>
        <w:tblLook w:val="04A0" w:firstRow="1" w:lastRow="0" w:firstColumn="1" w:lastColumn="0" w:noHBand="0" w:noVBand="1"/>
      </w:tblPr>
      <w:tblGrid>
        <w:gridCol w:w="1698"/>
        <w:gridCol w:w="8038"/>
      </w:tblGrid>
      <w:tr w:rsidR="0007774F" w14:paraId="618EFDD8" w14:textId="77777777" w:rsidTr="00AE3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71" w:type="dxa"/>
            <w:gridSpan w:val="2"/>
          </w:tcPr>
          <w:p w14:paraId="12EB2249" w14:textId="0B7157CC" w:rsidR="0007774F" w:rsidRDefault="0007774F" w:rsidP="00AE37AF">
            <w:pPr>
              <w:jc w:val="center"/>
            </w:pPr>
            <w:r>
              <w:t>Contratto applicaSconto</w:t>
            </w:r>
          </w:p>
        </w:tc>
      </w:tr>
      <w:tr w:rsidR="0007774F" w:rsidRPr="00904FED" w14:paraId="3AFBC92D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45AD3191" w14:textId="77777777" w:rsidR="0007774F" w:rsidRDefault="0007774F" w:rsidP="00AE37AF">
            <w:r>
              <w:t>Operazione</w:t>
            </w:r>
          </w:p>
        </w:tc>
        <w:tc>
          <w:tcPr>
            <w:tcW w:w="8271" w:type="dxa"/>
          </w:tcPr>
          <w:p w14:paraId="2053694F" w14:textId="77777777" w:rsidR="0007774F" w:rsidRPr="00904FED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lang w:val="en-GB"/>
              </w:rPr>
              <w:t>applicaSconto()</w:t>
            </w:r>
          </w:p>
        </w:tc>
      </w:tr>
      <w:tr w:rsidR="0007774F" w14:paraId="147A85D8" w14:textId="77777777" w:rsidTr="00AE37AF">
        <w:trPr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68619624" w14:textId="77777777" w:rsidR="0007774F" w:rsidRDefault="0007774F" w:rsidP="00AE37AF">
            <w:r>
              <w:t>Caso d’uso</w:t>
            </w:r>
          </w:p>
        </w:tc>
        <w:tc>
          <w:tcPr>
            <w:tcW w:w="8271" w:type="dxa"/>
          </w:tcPr>
          <w:p w14:paraId="02C9D845" w14:textId="77777777" w:rsidR="0007774F" w:rsidRDefault="0007774F" w:rsidP="00AE37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UtilizzaPuntiSconto</w:t>
            </w:r>
          </w:p>
        </w:tc>
      </w:tr>
      <w:tr w:rsidR="0007774F" w14:paraId="23AFA189" w14:textId="77777777" w:rsidTr="00AE3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3B6D5A7B" w14:textId="77777777" w:rsidR="0007774F" w:rsidRDefault="0007774F" w:rsidP="00AE37AF">
            <w:r>
              <w:t>Precondizioni</w:t>
            </w:r>
          </w:p>
        </w:tc>
        <w:tc>
          <w:tcPr>
            <w:tcW w:w="8271" w:type="dxa"/>
          </w:tcPr>
          <w:p w14:paraId="6D34F533" w14:textId="77777777" w:rsidR="0007774F" w:rsidRPr="000E6F53" w:rsidRDefault="0007774F" w:rsidP="00AE37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 w:val="0"/>
              </w:rPr>
            </w:pPr>
            <w:r>
              <w:t xml:space="preserve">il cliente sta effettuando una prenotazione e ha inserito i dati della propria carta fedeltà </w:t>
            </w:r>
          </w:p>
        </w:tc>
      </w:tr>
      <w:tr w:rsidR="0007774F" w14:paraId="54CB6ECA" w14:textId="77777777" w:rsidTr="00AE37AF">
        <w:trPr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0" w:type="dxa"/>
          </w:tcPr>
          <w:p w14:paraId="23D4CFED" w14:textId="77777777" w:rsidR="0007774F" w:rsidRDefault="0007774F" w:rsidP="00AE37AF">
            <w:r>
              <w:t>Post-condizioni</w:t>
            </w:r>
          </w:p>
        </w:tc>
        <w:tc>
          <w:tcPr>
            <w:tcW w:w="8271" w:type="dxa"/>
          </w:tcPr>
          <w:p w14:paraId="363971B1" w14:textId="77777777" w:rsidR="0007774F" w:rsidRPr="000E6F53" w:rsidRDefault="0007774F" w:rsidP="00AE37AF">
            <w:pPr>
              <w:tabs>
                <w:tab w:val="left" w:pos="2628"/>
              </w:tabs>
              <w:spacing w:line="256" w:lineRule="auto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t>Il sistema applica lo sconto appropriato e depenna il corretto quantitativo di punti</w:t>
            </w:r>
          </w:p>
        </w:tc>
      </w:tr>
    </w:tbl>
    <w:p w14:paraId="040E8F4E" w14:textId="77777777" w:rsidR="0007774F" w:rsidRPr="0007774F" w:rsidRDefault="0007774F" w:rsidP="0007774F"/>
    <w:p w14:paraId="61971779" w14:textId="77777777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708A0FF2" w14:textId="77777777" w:rsidR="0007774F" w:rsidRDefault="0007774F" w:rsidP="0007774F">
      <w:pPr>
        <w:pStyle w:val="Titolo1"/>
      </w:pPr>
      <w:bookmarkStart w:id="24" w:name="_Toc169084736"/>
      <w:r w:rsidRPr="0007774F">
        <w:lastRenderedPageBreak/>
        <w:t>Diagrammi di Sequenza</w:t>
      </w:r>
      <w:bookmarkEnd w:id="24"/>
    </w:p>
    <w:p w14:paraId="61DF6117" w14:textId="715C022D" w:rsidR="0007774F" w:rsidRPr="0007774F" w:rsidRDefault="0007774F" w:rsidP="0007774F">
      <w:r>
        <w:t>Filippo Genitli - 899906</w:t>
      </w:r>
    </w:p>
    <w:p w14:paraId="4A7D1E0F" w14:textId="5A15D10F" w:rsidR="0007774F" w:rsidRDefault="0007774F" w:rsidP="0007774F">
      <w:pPr>
        <w:pStyle w:val="Titolo3"/>
      </w:pPr>
      <w:bookmarkStart w:id="25" w:name="_Toc169084737"/>
      <w:r>
        <w:t>Diagramma di sequenza cancellaPrenotazione</w:t>
      </w:r>
      <w:bookmarkEnd w:id="25"/>
    </w:p>
    <w:p w14:paraId="779E03ED" w14:textId="77777777" w:rsidR="0007774F" w:rsidRDefault="0007774F" w:rsidP="0007774F"/>
    <w:p w14:paraId="5D186A0B" w14:textId="71CD9A1B" w:rsidR="0007774F" w:rsidRDefault="0007774F" w:rsidP="0007774F">
      <w:r>
        <w:drawing>
          <wp:anchor distT="0" distB="0" distL="114300" distR="114300" simplePos="0" relativeHeight="251686912" behindDoc="1" locked="0" layoutInCell="1" allowOverlap="1" wp14:anchorId="5DB32408" wp14:editId="19C26EA9">
            <wp:simplePos x="0" y="0"/>
            <wp:positionH relativeFrom="margin">
              <wp:align>center</wp:align>
            </wp:positionH>
            <wp:positionV relativeFrom="paragraph">
              <wp:posOffset>2100226</wp:posOffset>
            </wp:positionV>
            <wp:extent cx="6868160" cy="2783840"/>
            <wp:effectExtent l="0" t="0" r="8890" b="0"/>
            <wp:wrapTight wrapText="bothSides">
              <wp:wrapPolygon edited="0">
                <wp:start x="0" y="0"/>
                <wp:lineTo x="0" y="21432"/>
                <wp:lineTo x="21568" y="21432"/>
                <wp:lineTo x="21568" y="0"/>
                <wp:lineTo x="0" y="0"/>
              </wp:wrapPolygon>
            </wp:wrapTight>
            <wp:docPr id="1728587962" name="Immagine 20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87962" name="Immagine 20" descr="Immagine che contiene testo, schermata, diagramma, linea&#10;&#10;Descrizione generata automaticamente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67" b="24672"/>
                    <a:stretch/>
                  </pic:blipFill>
                  <pic:spPr bwMode="auto">
                    <a:xfrm>
                      <a:off x="0" y="0"/>
                      <a:ext cx="6868160" cy="278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58698E9D" w14:textId="42BD8E84" w:rsidR="0007774F" w:rsidRPr="0007774F" w:rsidRDefault="0007774F" w:rsidP="0007774F">
      <w:r>
        <w:lastRenderedPageBreak/>
        <w:t>Luca Giandomenico - 900162</w:t>
      </w:r>
    </w:p>
    <w:p w14:paraId="6490F214" w14:textId="50D81F49" w:rsidR="0007774F" w:rsidRDefault="0007774F" w:rsidP="0007774F">
      <w:pPr>
        <w:pStyle w:val="Titolo3"/>
      </w:pPr>
      <w:bookmarkStart w:id="26" w:name="_Toc169084738"/>
      <w:r>
        <w:t>Diagramma di sequenza monitoraPrenotazioni</w:t>
      </w:r>
      <w:bookmarkEnd w:id="26"/>
    </w:p>
    <w:p w14:paraId="24874B26" w14:textId="77777777" w:rsidR="0007774F" w:rsidRDefault="0007774F" w:rsidP="0007774F"/>
    <w:p w14:paraId="08132387" w14:textId="142CB3FF" w:rsidR="0007774F" w:rsidRPr="0007774F" w:rsidRDefault="0007774F" w:rsidP="0007774F"/>
    <w:p w14:paraId="21E43ED9" w14:textId="1201EC78" w:rsidR="0007774F" w:rsidRDefault="0007774F">
      <w:pPr>
        <w:jc w:val="left"/>
        <w:rPr>
          <w:sz w:val="16"/>
          <w:szCs w:val="16"/>
        </w:rPr>
      </w:pPr>
      <w:r>
        <w:drawing>
          <wp:anchor distT="0" distB="0" distL="114300" distR="114300" simplePos="0" relativeHeight="251687936" behindDoc="1" locked="0" layoutInCell="1" allowOverlap="1" wp14:anchorId="0ED47053" wp14:editId="16139E8A">
            <wp:simplePos x="0" y="0"/>
            <wp:positionH relativeFrom="margin">
              <wp:align>center</wp:align>
            </wp:positionH>
            <wp:positionV relativeFrom="paragraph">
              <wp:posOffset>1929233</wp:posOffset>
            </wp:positionV>
            <wp:extent cx="6827178" cy="2913321"/>
            <wp:effectExtent l="0" t="0" r="0" b="1905"/>
            <wp:wrapTight wrapText="bothSides">
              <wp:wrapPolygon edited="0">
                <wp:start x="0" y="0"/>
                <wp:lineTo x="0" y="21473"/>
                <wp:lineTo x="21518" y="21473"/>
                <wp:lineTo x="21518" y="0"/>
                <wp:lineTo x="0" y="0"/>
              </wp:wrapPolygon>
            </wp:wrapTight>
            <wp:docPr id="1474116721" name="Immagine 21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6721" name="Immagine 21" descr="Immagine che contiene schermata, testo, diagramma, linea&#10;&#10;Descrizione generat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389" b="15683"/>
                    <a:stretch/>
                  </pic:blipFill>
                  <pic:spPr bwMode="auto">
                    <a:xfrm>
                      <a:off x="0" y="0"/>
                      <a:ext cx="6827178" cy="2913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139B12CA" w14:textId="75BC645D" w:rsidR="0007774F" w:rsidRPr="0007774F" w:rsidRDefault="0007774F" w:rsidP="0007774F">
      <w:r>
        <w:lastRenderedPageBreak/>
        <w:t>Denis Degeratu - 895835</w:t>
      </w:r>
    </w:p>
    <w:p w14:paraId="3F2C8003" w14:textId="5D2C658E" w:rsidR="0007774F" w:rsidRDefault="0007774F" w:rsidP="0007774F">
      <w:pPr>
        <w:pStyle w:val="Titolo3"/>
      </w:pPr>
      <w:bookmarkStart w:id="27" w:name="_Toc169084739"/>
      <w:r>
        <w:t>Diagramma di sequenza inserisciRecensione</w:t>
      </w:r>
      <w:bookmarkEnd w:id="27"/>
    </w:p>
    <w:p w14:paraId="125695DE" w14:textId="6187BA8E" w:rsidR="0007774F" w:rsidRDefault="0007774F">
      <w:pPr>
        <w:jc w:val="left"/>
        <w:rPr>
          <w:sz w:val="16"/>
          <w:szCs w:val="16"/>
        </w:rPr>
      </w:pPr>
    </w:p>
    <w:p w14:paraId="3F367CE0" w14:textId="77777777" w:rsidR="0007774F" w:rsidRPr="0007774F" w:rsidRDefault="0007774F" w:rsidP="0007774F">
      <w:r>
        <w:rPr>
          <w:sz w:val="16"/>
          <w:szCs w:val="16"/>
        </w:rPr>
        <w:drawing>
          <wp:anchor distT="0" distB="0" distL="114300" distR="114300" simplePos="0" relativeHeight="251688960" behindDoc="1" locked="0" layoutInCell="1" allowOverlap="1" wp14:anchorId="2D3981AA" wp14:editId="1A50D8EC">
            <wp:simplePos x="0" y="0"/>
            <wp:positionH relativeFrom="margin">
              <wp:align>center</wp:align>
            </wp:positionH>
            <wp:positionV relativeFrom="paragraph">
              <wp:posOffset>2399901</wp:posOffset>
            </wp:positionV>
            <wp:extent cx="7011035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39" y="21382"/>
                <wp:lineTo x="21539" y="0"/>
                <wp:lineTo x="0" y="0"/>
              </wp:wrapPolygon>
            </wp:wrapTight>
            <wp:docPr id="1389930080" name="Immagine 22" descr="Immagine che contiene schermata, testo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30080" name="Immagine 22" descr="Immagine che contiene schermata, testo, diagramma, linea&#10;&#10;Descrizione generat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84" b="32430"/>
                    <a:stretch/>
                  </pic:blipFill>
                  <pic:spPr bwMode="auto">
                    <a:xfrm>
                      <a:off x="0" y="0"/>
                      <a:ext cx="701103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  <w:r>
        <w:lastRenderedPageBreak/>
        <w:t>Gaetano La Rocca - 895887</w:t>
      </w:r>
    </w:p>
    <w:p w14:paraId="28618155" w14:textId="77777777" w:rsidR="0007774F" w:rsidRDefault="0007774F" w:rsidP="0007774F">
      <w:pPr>
        <w:pStyle w:val="Titolo3"/>
      </w:pPr>
      <w:bookmarkStart w:id="28" w:name="_Toc169084740"/>
      <w:r>
        <w:t>Diagramma di sequenza applicaSconto</w:t>
      </w:r>
      <w:bookmarkEnd w:id="28"/>
    </w:p>
    <w:p w14:paraId="5C5693F0" w14:textId="5EE7B64E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1008" behindDoc="1" locked="0" layoutInCell="1" allowOverlap="1" wp14:anchorId="0F43D01A" wp14:editId="217B77E5">
            <wp:simplePos x="0" y="0"/>
            <wp:positionH relativeFrom="margin">
              <wp:align>center</wp:align>
            </wp:positionH>
            <wp:positionV relativeFrom="paragraph">
              <wp:posOffset>2764111</wp:posOffset>
            </wp:positionV>
            <wp:extent cx="6676447" cy="2211572"/>
            <wp:effectExtent l="0" t="0" r="0" b="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477677308" name="Immagine 23" descr="Immagine che contiene testo, linea, diagramm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7308" name="Immagine 23" descr="Immagine che contiene testo, linea, diagramma, Diagramma&#10;&#10;Descrizione generat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609" b="25654"/>
                    <a:stretch/>
                  </pic:blipFill>
                  <pic:spPr bwMode="auto">
                    <a:xfrm>
                      <a:off x="0" y="0"/>
                      <a:ext cx="6676447" cy="22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16"/>
          <w:szCs w:val="16"/>
        </w:rPr>
        <w:br w:type="page"/>
      </w:r>
    </w:p>
    <w:p w14:paraId="396CC91C" w14:textId="77777777" w:rsidR="0007774F" w:rsidRDefault="0007774F" w:rsidP="0007774F">
      <w:pPr>
        <w:pStyle w:val="Titolo1"/>
      </w:pPr>
      <w:bookmarkStart w:id="29" w:name="_Toc169084741"/>
      <w:r w:rsidRPr="0007774F">
        <w:lastRenderedPageBreak/>
        <w:t>Diagrammi di attività</w:t>
      </w:r>
      <w:bookmarkEnd w:id="29"/>
    </w:p>
    <w:p w14:paraId="4EDA4C71" w14:textId="6E8C60E1" w:rsidR="0007774F" w:rsidRDefault="0007774F" w:rsidP="0007774F">
      <w:r>
        <w:t>Denis Degeratu – 895835</w:t>
      </w:r>
    </w:p>
    <w:p w14:paraId="617E7555" w14:textId="27E3ED17" w:rsidR="00BF0468" w:rsidRDefault="0007774F" w:rsidP="00BF0468">
      <w:pPr>
        <w:pStyle w:val="Titolo3"/>
      </w:pPr>
      <w:bookmarkStart w:id="30" w:name="_Toc169084742"/>
      <w:r w:rsidRPr="0007774F">
        <w:t xml:space="preserve">Diagramma di attività </w:t>
      </w:r>
      <w:r w:rsidR="00BF0468">
        <w:t>i</w:t>
      </w:r>
      <w:r w:rsidRPr="0007774F">
        <w:t>nserisciRecensione</w:t>
      </w:r>
      <w:bookmarkEnd w:id="30"/>
    </w:p>
    <w:p w14:paraId="11723653" w14:textId="3916C206" w:rsidR="00BF0468" w:rsidRDefault="00BF0468" w:rsidP="0007774F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  <w:r>
        <w:drawing>
          <wp:anchor distT="0" distB="0" distL="114300" distR="114300" simplePos="0" relativeHeight="251692032" behindDoc="1" locked="0" layoutInCell="1" allowOverlap="1" wp14:anchorId="73043E37" wp14:editId="52D5D17D">
            <wp:simplePos x="0" y="0"/>
            <wp:positionH relativeFrom="margin">
              <wp:posOffset>1012825</wp:posOffset>
            </wp:positionH>
            <wp:positionV relativeFrom="paragraph">
              <wp:posOffset>174625</wp:posOffset>
            </wp:positionV>
            <wp:extent cx="4125595" cy="7357110"/>
            <wp:effectExtent l="0" t="0" r="8255" b="0"/>
            <wp:wrapTight wrapText="bothSides">
              <wp:wrapPolygon edited="0">
                <wp:start x="0" y="0"/>
                <wp:lineTo x="0" y="21533"/>
                <wp:lineTo x="21543" y="21533"/>
                <wp:lineTo x="21543" y="0"/>
                <wp:lineTo x="0" y="0"/>
              </wp:wrapPolygon>
            </wp:wrapTight>
            <wp:docPr id="151195230" name="Immagine 24" descr="Immagine che contiene schermata, test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5230" name="Immagine 24" descr="Immagine che contiene schermata, testo, diagramma, design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881" b="14301"/>
                    <a:stretch/>
                  </pic:blipFill>
                  <pic:spPr bwMode="auto">
                    <a:xfrm>
                      <a:off x="0" y="0"/>
                      <a:ext cx="4125595" cy="735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555F1F" w14:textId="19172C6C" w:rsidR="0007774F" w:rsidRDefault="0007774F" w:rsidP="0007774F"/>
    <w:p w14:paraId="63378412" w14:textId="22FB6951" w:rsidR="0007774F" w:rsidRDefault="0007774F" w:rsidP="0007774F">
      <w:r>
        <w:br w:type="page"/>
      </w:r>
    </w:p>
    <w:p w14:paraId="3E787DC3" w14:textId="7C55595E" w:rsidR="00BF0468" w:rsidRDefault="00BF0468" w:rsidP="00BF0468">
      <w:r>
        <w:lastRenderedPageBreak/>
        <w:t>Filippo Gentili – 899906</w:t>
      </w:r>
    </w:p>
    <w:p w14:paraId="2F7D8592" w14:textId="6933D561" w:rsidR="00BF0468" w:rsidRDefault="00BF0468" w:rsidP="00BF0468">
      <w:pPr>
        <w:pStyle w:val="Titolo3"/>
      </w:pPr>
      <w:bookmarkStart w:id="31" w:name="_Toc169084743"/>
      <w:r w:rsidRPr="0007774F">
        <w:t xml:space="preserve">Diagramma di attività </w:t>
      </w:r>
      <w:r>
        <w:t>cancellaPrenotazione</w:t>
      </w:r>
      <w:bookmarkEnd w:id="31"/>
    </w:p>
    <w:p w14:paraId="6085CC94" w14:textId="6CA1AF76" w:rsidR="00BF0468" w:rsidRDefault="00BF0468">
      <w:pPr>
        <w:jc w:val="left"/>
        <w:rPr>
          <w:sz w:val="16"/>
          <w:szCs w:val="16"/>
        </w:rPr>
      </w:pPr>
    </w:p>
    <w:p w14:paraId="054FF107" w14:textId="11D535EF" w:rsidR="0007774F" w:rsidRDefault="00BF0468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3056" behindDoc="1" locked="0" layoutInCell="1" allowOverlap="1" wp14:anchorId="5CC4F092" wp14:editId="3A4D1479">
            <wp:simplePos x="0" y="0"/>
            <wp:positionH relativeFrom="margin">
              <wp:align>center</wp:align>
            </wp:positionH>
            <wp:positionV relativeFrom="paragraph">
              <wp:posOffset>1022276</wp:posOffset>
            </wp:positionV>
            <wp:extent cx="6924977" cy="5188688"/>
            <wp:effectExtent l="0" t="0" r="9525" b="0"/>
            <wp:wrapTight wrapText="bothSides">
              <wp:wrapPolygon edited="0">
                <wp:start x="0" y="0"/>
                <wp:lineTo x="0" y="21492"/>
                <wp:lineTo x="21570" y="21492"/>
                <wp:lineTo x="21570" y="0"/>
                <wp:lineTo x="0" y="0"/>
              </wp:wrapPolygon>
            </wp:wrapTight>
            <wp:docPr id="851842670" name="Immagine 25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42670" name="Immagine 25" descr="Immagine che contiene testo, schermata, diagramma, Rettangolo&#10;&#10;Descrizione generata automa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410" b="32551"/>
                    <a:stretch/>
                  </pic:blipFill>
                  <pic:spPr bwMode="auto">
                    <a:xfrm>
                      <a:off x="0" y="0"/>
                      <a:ext cx="6924977" cy="5188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1D943808" w14:textId="4A485CF7" w:rsidR="00BF0468" w:rsidRDefault="00BF0468" w:rsidP="00BF0468">
      <w:r>
        <w:lastRenderedPageBreak/>
        <w:t>Gaetano La Rocca – 895887</w:t>
      </w:r>
    </w:p>
    <w:p w14:paraId="5416F4BF" w14:textId="60BB066C" w:rsidR="00BF0468" w:rsidRDefault="00BF0468" w:rsidP="00BF0468">
      <w:pPr>
        <w:pStyle w:val="Titolo3"/>
      </w:pPr>
      <w:bookmarkStart w:id="32" w:name="_Toc169084744"/>
      <w:r>
        <w:drawing>
          <wp:anchor distT="0" distB="0" distL="114300" distR="114300" simplePos="0" relativeHeight="251694080" behindDoc="1" locked="0" layoutInCell="1" allowOverlap="1" wp14:anchorId="1620F160" wp14:editId="13771384">
            <wp:simplePos x="0" y="0"/>
            <wp:positionH relativeFrom="margin">
              <wp:align>center</wp:align>
            </wp:positionH>
            <wp:positionV relativeFrom="paragraph">
              <wp:posOffset>784107</wp:posOffset>
            </wp:positionV>
            <wp:extent cx="6434455" cy="6751320"/>
            <wp:effectExtent l="0" t="0" r="4445" b="0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893014851" name="Immagine 26" descr="Immagine che contiene diagramma, testo, schermat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014851" name="Immagine 26" descr="Immagine che contiene diagramma, testo, schermata, Parallelo&#10;&#10;Descrizione generata automaticamente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88" b="20444"/>
                    <a:stretch/>
                  </pic:blipFill>
                  <pic:spPr bwMode="auto">
                    <a:xfrm>
                      <a:off x="0" y="0"/>
                      <a:ext cx="6434455" cy="675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774F">
        <w:t xml:space="preserve">Diagramma di attività </w:t>
      </w:r>
      <w:r>
        <w:t>applicaSconto</w:t>
      </w:r>
      <w:bookmarkEnd w:id="32"/>
    </w:p>
    <w:p w14:paraId="7C9ABCD9" w14:textId="3D559944" w:rsidR="00BF0468" w:rsidRDefault="00BF0468" w:rsidP="00BF0468">
      <w:pPr>
        <w:rPr>
          <w:rFonts w:ascii="Avenir Next LT Pro" w:eastAsiaTheme="majorEastAsia" w:hAnsi="Avenir Next LT Pro" w:cstheme="majorBidi"/>
          <w:i/>
          <w:color w:val="0B527E" w:themeColor="accent1"/>
          <w:sz w:val="36"/>
          <w:szCs w:val="24"/>
        </w:rPr>
      </w:pPr>
    </w:p>
    <w:p w14:paraId="40BD650D" w14:textId="3B08EEB9" w:rsidR="0007774F" w:rsidRDefault="0007774F">
      <w:pPr>
        <w:jc w:val="left"/>
        <w:rPr>
          <w:sz w:val="16"/>
          <w:szCs w:val="16"/>
        </w:rPr>
      </w:pPr>
      <w:r>
        <w:rPr>
          <w:sz w:val="16"/>
          <w:szCs w:val="16"/>
        </w:rPr>
        <w:br w:type="page"/>
      </w:r>
    </w:p>
    <w:p w14:paraId="08EACB82" w14:textId="77777777" w:rsidR="0007774F" w:rsidRDefault="0007774F">
      <w:pPr>
        <w:jc w:val="left"/>
        <w:rPr>
          <w:sz w:val="16"/>
          <w:szCs w:val="16"/>
        </w:rPr>
      </w:pPr>
    </w:p>
    <w:p w14:paraId="5051DB39" w14:textId="2EB3C4FA" w:rsidR="0007774F" w:rsidRPr="0007774F" w:rsidRDefault="00BF0468" w:rsidP="0007774F">
      <w:r>
        <w:t>Luca</w:t>
      </w:r>
      <w:r w:rsidR="0007774F">
        <w:t xml:space="preserve"> </w:t>
      </w:r>
      <w:r>
        <w:t xml:space="preserve">Giandomenico </w:t>
      </w:r>
      <w:r w:rsidR="0007774F">
        <w:t xml:space="preserve">- </w:t>
      </w:r>
      <w:r>
        <w:t>900162</w:t>
      </w:r>
    </w:p>
    <w:p w14:paraId="6F540CF2" w14:textId="20F57DC1" w:rsidR="0007774F" w:rsidRDefault="0007774F" w:rsidP="0007774F">
      <w:pPr>
        <w:pStyle w:val="Titolo3"/>
      </w:pPr>
      <w:bookmarkStart w:id="33" w:name="_Toc169084745"/>
      <w:r>
        <w:t xml:space="preserve">Diagramma di </w:t>
      </w:r>
      <w:r w:rsidR="00BF0468">
        <w:t>attività</w:t>
      </w:r>
      <w:r>
        <w:t xml:space="preserve"> </w:t>
      </w:r>
      <w:r w:rsidR="00BF0468">
        <w:t>monitoraPrenotazione</w:t>
      </w:r>
      <w:bookmarkEnd w:id="33"/>
    </w:p>
    <w:p w14:paraId="5D90DDA0" w14:textId="77777777" w:rsidR="00BF0468" w:rsidRDefault="00BF0468" w:rsidP="00283A73">
      <w:pPr>
        <w:jc w:val="left"/>
        <w:rPr>
          <w:sz w:val="16"/>
          <w:szCs w:val="16"/>
        </w:rPr>
      </w:pPr>
    </w:p>
    <w:p w14:paraId="63EC2767" w14:textId="07F25A26" w:rsidR="0007774F" w:rsidRDefault="0007774F" w:rsidP="00283A73">
      <w:pPr>
        <w:jc w:val="left"/>
        <w:rPr>
          <w:sz w:val="16"/>
          <w:szCs w:val="16"/>
        </w:rPr>
      </w:pPr>
    </w:p>
    <w:p w14:paraId="6E32A3B9" w14:textId="777926B6" w:rsidR="009C7DC9" w:rsidRPr="00283A73" w:rsidRDefault="00BF0468" w:rsidP="00283A73">
      <w:pPr>
        <w:jc w:val="left"/>
        <w:rPr>
          <w:sz w:val="16"/>
          <w:szCs w:val="16"/>
        </w:rPr>
      </w:pPr>
      <w:r>
        <w:rPr>
          <w:sz w:val="16"/>
          <w:szCs w:val="16"/>
        </w:rPr>
        <w:drawing>
          <wp:anchor distT="0" distB="0" distL="114300" distR="114300" simplePos="0" relativeHeight="251695104" behindDoc="1" locked="0" layoutInCell="1" allowOverlap="1" wp14:anchorId="7438A7BC" wp14:editId="59A3304C">
            <wp:simplePos x="0" y="0"/>
            <wp:positionH relativeFrom="margin">
              <wp:align>center</wp:align>
            </wp:positionH>
            <wp:positionV relativeFrom="paragraph">
              <wp:posOffset>252479</wp:posOffset>
            </wp:positionV>
            <wp:extent cx="6601460" cy="5985510"/>
            <wp:effectExtent l="0" t="0" r="8890" b="0"/>
            <wp:wrapTight wrapText="bothSides">
              <wp:wrapPolygon edited="0">
                <wp:start x="0" y="0"/>
                <wp:lineTo x="0" y="21518"/>
                <wp:lineTo x="21567" y="21518"/>
                <wp:lineTo x="21567" y="0"/>
                <wp:lineTo x="0" y="0"/>
              </wp:wrapPolygon>
            </wp:wrapTight>
            <wp:docPr id="636750941" name="Immagine 28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50941" name="Immagine 28" descr="Immagine che contiene testo, schermata, diagramma, design&#10;&#10;Descrizione generata automaticamente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51" b="17743"/>
                    <a:stretch/>
                  </pic:blipFill>
                  <pic:spPr bwMode="auto">
                    <a:xfrm>
                      <a:off x="0" y="0"/>
                      <a:ext cx="6601460" cy="5985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774F">
        <w:rPr>
          <w:sz w:val="16"/>
          <w:szCs w:val="16"/>
        </w:rPr>
        <w:br w:type="page"/>
      </w:r>
    </w:p>
    <w:p w14:paraId="333D04A1" w14:textId="77777777" w:rsidR="009C7DC9" w:rsidRDefault="009C7DC9" w:rsidP="009C7DC9">
      <w:pPr>
        <w:pStyle w:val="Titolo1"/>
      </w:pPr>
      <w:bookmarkStart w:id="34" w:name="_Toc169084746"/>
      <w:r>
        <w:lastRenderedPageBreak/>
        <w:t>Architettura Logica</w:t>
      </w:r>
      <w:bookmarkEnd w:id="34"/>
    </w:p>
    <w:p w14:paraId="2BE84BA4" w14:textId="77777777" w:rsidR="0007774F" w:rsidRDefault="0007774F" w:rsidP="00283A73">
      <w:pPr>
        <w:jc w:val="left"/>
      </w:pPr>
    </w:p>
    <w:p w14:paraId="34362415" w14:textId="383387AA" w:rsidR="009C7DC9" w:rsidRDefault="0007774F" w:rsidP="00283A73">
      <w:pPr>
        <w:jc w:val="left"/>
      </w:pPr>
      <w:r>
        <w:drawing>
          <wp:anchor distT="0" distB="0" distL="114300" distR="114300" simplePos="0" relativeHeight="251685888" behindDoc="1" locked="0" layoutInCell="1" allowOverlap="1" wp14:anchorId="5A2B4220" wp14:editId="5D501E0F">
            <wp:simplePos x="0" y="0"/>
            <wp:positionH relativeFrom="margin">
              <wp:align>center</wp:align>
            </wp:positionH>
            <wp:positionV relativeFrom="paragraph">
              <wp:posOffset>1542563</wp:posOffset>
            </wp:positionV>
            <wp:extent cx="5753829" cy="4369981"/>
            <wp:effectExtent l="0" t="0" r="0" b="0"/>
            <wp:wrapTight wrapText="bothSides">
              <wp:wrapPolygon edited="0">
                <wp:start x="0" y="0"/>
                <wp:lineTo x="0" y="21471"/>
                <wp:lineTo x="21526" y="21471"/>
                <wp:lineTo x="21526" y="0"/>
                <wp:lineTo x="0" y="0"/>
              </wp:wrapPolygon>
            </wp:wrapTight>
            <wp:docPr id="407281756" name="Immagine 19" descr="Immagine che contiene schermata, testo, Rettangol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1756" name="Immagine 19" descr="Immagine che contiene schermata, testo, Rettangolo, design&#10;&#10;Descrizione generat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033" b="21669"/>
                    <a:stretch/>
                  </pic:blipFill>
                  <pic:spPr bwMode="auto">
                    <a:xfrm>
                      <a:off x="0" y="0"/>
                      <a:ext cx="5753829" cy="436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7DC9">
        <w:br w:type="page"/>
      </w:r>
    </w:p>
    <w:p w14:paraId="1C12FEDD" w14:textId="77777777" w:rsidR="009C7DC9" w:rsidRDefault="009C7DC9" w:rsidP="009C7DC9">
      <w:pPr>
        <w:pStyle w:val="Titolo1"/>
      </w:pPr>
      <w:bookmarkStart w:id="35" w:name="_Toc169084747"/>
      <w:r>
        <w:lastRenderedPageBreak/>
        <w:t>Diagramma delle Classi Software</w:t>
      </w:r>
      <w:bookmarkEnd w:id="35"/>
    </w:p>
    <w:p w14:paraId="47AC617B" w14:textId="58780385" w:rsidR="00644560" w:rsidRDefault="00644560" w:rsidP="00283A73"/>
    <w:p w14:paraId="2F501116" w14:textId="0ACFD1C8" w:rsidR="006C10EC" w:rsidRDefault="006C10EC" w:rsidP="00283A73"/>
    <w:p w14:paraId="4505295A" w14:textId="1861E459" w:rsidR="00644560" w:rsidRDefault="00644560" w:rsidP="00283A73"/>
    <w:p w14:paraId="40EC97BD" w14:textId="31BCB99C" w:rsidR="00644560" w:rsidRDefault="00644560" w:rsidP="00283A73"/>
    <w:p w14:paraId="0A5C5FAB" w14:textId="66ECFC8D" w:rsidR="00644560" w:rsidRDefault="00644560" w:rsidP="00283A73"/>
    <w:p w14:paraId="348AFDB9" w14:textId="2CA18DF5" w:rsidR="00644560" w:rsidRDefault="00644560" w:rsidP="00283A73">
      <w:r>
        <w:drawing>
          <wp:anchor distT="0" distB="0" distL="114300" distR="114300" simplePos="0" relativeHeight="251701248" behindDoc="1" locked="0" layoutInCell="1" allowOverlap="1" wp14:anchorId="6C20FA2E" wp14:editId="0E23C589">
            <wp:simplePos x="0" y="0"/>
            <wp:positionH relativeFrom="margin">
              <wp:align>center</wp:align>
            </wp:positionH>
            <wp:positionV relativeFrom="paragraph">
              <wp:posOffset>312759</wp:posOffset>
            </wp:positionV>
            <wp:extent cx="7176770" cy="4514850"/>
            <wp:effectExtent l="0" t="0" r="5080" b="0"/>
            <wp:wrapTight wrapText="bothSides">
              <wp:wrapPolygon edited="0">
                <wp:start x="0" y="0"/>
                <wp:lineTo x="0" y="21509"/>
                <wp:lineTo x="21558" y="21509"/>
                <wp:lineTo x="21558" y="0"/>
                <wp:lineTo x="0" y="0"/>
              </wp:wrapPolygon>
            </wp:wrapTight>
            <wp:docPr id="1716502827" name="Immagine 9" descr="Immagine che contiene testo, schermata, Rettangol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02827" name="Immagine 9" descr="Immagine che contiene testo, schermata, Rettangolo, diagramma&#10;&#10;Descrizione generata automaticamente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59" b="13996"/>
                    <a:stretch/>
                  </pic:blipFill>
                  <pic:spPr bwMode="auto">
                    <a:xfrm>
                      <a:off x="0" y="0"/>
                      <a:ext cx="7176770" cy="451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5C479" w14:textId="05C5E178" w:rsidR="00644560" w:rsidRDefault="00644560" w:rsidP="00283A73"/>
    <w:p w14:paraId="2FBF9AC3" w14:textId="295DCA47" w:rsidR="00644560" w:rsidRDefault="00644560" w:rsidP="00283A73"/>
    <w:p w14:paraId="4421F558" w14:textId="77777777" w:rsidR="00644560" w:rsidRDefault="00644560" w:rsidP="00283A73"/>
    <w:p w14:paraId="58F0159A" w14:textId="77777777" w:rsidR="00644560" w:rsidRDefault="00644560" w:rsidP="00283A73"/>
    <w:p w14:paraId="5F1F7298" w14:textId="77777777" w:rsidR="00644560" w:rsidRDefault="00644560" w:rsidP="00283A73"/>
    <w:p w14:paraId="6EE354B4" w14:textId="77777777" w:rsidR="00644560" w:rsidRDefault="00644560" w:rsidP="00644560">
      <w:pPr>
        <w:jc w:val="left"/>
      </w:pPr>
    </w:p>
    <w:p w14:paraId="5CAC0C65" w14:textId="2374C1B8" w:rsidR="009C7DC9" w:rsidRPr="00644560" w:rsidRDefault="00644560" w:rsidP="00644560">
      <w:pPr>
        <w:jc w:val="left"/>
        <w:rPr>
          <w:sz w:val="30"/>
          <w:szCs w:val="30"/>
        </w:rPr>
      </w:pPr>
      <w:r w:rsidRPr="00644560">
        <w:rPr>
          <w:sz w:val="30"/>
          <w:szCs w:val="30"/>
        </w:rPr>
        <w:t xml:space="preserve">Link al diagramma delle classi in alta definizione: </w:t>
      </w:r>
      <w:hyperlink r:id="rId30" w:history="1">
        <w:r w:rsidRPr="00644560">
          <w:rPr>
            <w:rStyle w:val="Collegamentoipertestuale"/>
            <w:sz w:val="30"/>
            <w:szCs w:val="30"/>
          </w:rPr>
          <w:t>https://drive.google.com/file/d/16AZPfQi6ZeCjsy4H4EmhNrW6jEXyLvtW/view</w:t>
        </w:r>
      </w:hyperlink>
      <w:r w:rsidR="009C7DC9" w:rsidRPr="00644560">
        <w:rPr>
          <w:sz w:val="30"/>
          <w:szCs w:val="30"/>
        </w:rPr>
        <w:br w:type="page"/>
      </w:r>
    </w:p>
    <w:p w14:paraId="64B54A29" w14:textId="77777777" w:rsidR="009C7DC9" w:rsidRPr="00644560" w:rsidRDefault="009C7DC9" w:rsidP="009C7DC9">
      <w:pPr>
        <w:pStyle w:val="Titolo1"/>
        <w:rPr>
          <w:lang w:val="en-US"/>
        </w:rPr>
      </w:pPr>
      <w:bookmarkStart w:id="36" w:name="_Toc169084748"/>
      <w:r w:rsidRPr="00644560">
        <w:rPr>
          <w:lang w:val="en-US"/>
        </w:rPr>
        <w:lastRenderedPageBreak/>
        <w:t>Pattern</w:t>
      </w:r>
      <w:bookmarkEnd w:id="36"/>
    </w:p>
    <w:p w14:paraId="19EB03BA" w14:textId="77777777" w:rsidR="009C7DC9" w:rsidRPr="00644560" w:rsidRDefault="009C7DC9" w:rsidP="009C7DC9">
      <w:pPr>
        <w:pStyle w:val="Titolo2"/>
        <w:rPr>
          <w:lang w:val="en-US"/>
        </w:rPr>
      </w:pPr>
      <w:bookmarkStart w:id="37" w:name="_Toc169084749"/>
      <w:r w:rsidRPr="00644560">
        <w:rPr>
          <w:lang w:val="en-US"/>
        </w:rPr>
        <w:t>Grasp</w:t>
      </w:r>
      <w:bookmarkEnd w:id="37"/>
    </w:p>
    <w:p w14:paraId="67FAC192" w14:textId="77777777" w:rsidR="009C7DC9" w:rsidRPr="00644560" w:rsidRDefault="009C7DC9" w:rsidP="009C7DC9">
      <w:pPr>
        <w:pStyle w:val="Titolo3"/>
        <w:rPr>
          <w:lang w:val="en-US"/>
        </w:rPr>
      </w:pPr>
      <w:bookmarkStart w:id="38" w:name="_Toc169084750"/>
      <w:r w:rsidRPr="00644560">
        <w:rPr>
          <w:lang w:val="en-US"/>
        </w:rPr>
        <w:t>Pattern 1</w:t>
      </w:r>
      <w:bookmarkEnd w:id="38"/>
    </w:p>
    <w:p w14:paraId="6031D5B0" w14:textId="77777777" w:rsidR="006C10EC" w:rsidRPr="00644560" w:rsidRDefault="006C10EC" w:rsidP="006C10EC">
      <w:pPr>
        <w:rPr>
          <w:lang w:val="en-US"/>
        </w:rPr>
      </w:pPr>
    </w:p>
    <w:p w14:paraId="47243F8E" w14:textId="77777777" w:rsidR="006C10EC" w:rsidRPr="00644560" w:rsidRDefault="006C10EC" w:rsidP="006C10EC">
      <w:pPr>
        <w:pStyle w:val="Titolo2"/>
        <w:rPr>
          <w:lang w:val="en-US"/>
        </w:rPr>
      </w:pPr>
      <w:bookmarkStart w:id="39" w:name="_Toc169084751"/>
      <w:r w:rsidRPr="00644560">
        <w:rPr>
          <w:lang w:val="en-US"/>
        </w:rPr>
        <w:t>GoF</w:t>
      </w:r>
      <w:bookmarkEnd w:id="39"/>
    </w:p>
    <w:p w14:paraId="54A6F2D1" w14:textId="77777777" w:rsidR="006C10EC" w:rsidRPr="00644560" w:rsidRDefault="006C10EC" w:rsidP="006C10EC">
      <w:pPr>
        <w:pStyle w:val="Titolo3"/>
        <w:rPr>
          <w:lang w:val="en-US"/>
        </w:rPr>
      </w:pPr>
      <w:bookmarkStart w:id="40" w:name="_Toc169084752"/>
      <w:r w:rsidRPr="00644560">
        <w:rPr>
          <w:lang w:val="en-US"/>
        </w:rPr>
        <w:t>Pattern 1</w:t>
      </w:r>
      <w:bookmarkEnd w:id="40"/>
    </w:p>
    <w:p w14:paraId="5DE488DC" w14:textId="67C08817" w:rsidR="009C7DC9" w:rsidRPr="00644560" w:rsidRDefault="009C7DC9" w:rsidP="006C10EC">
      <w:pPr>
        <w:rPr>
          <w:lang w:val="en-US"/>
        </w:rPr>
      </w:pPr>
      <w:r w:rsidRPr="00644560">
        <w:rPr>
          <w:lang w:val="en-US"/>
        </w:rPr>
        <w:br w:type="page"/>
      </w:r>
    </w:p>
    <w:p w14:paraId="7A5CED34" w14:textId="77777777" w:rsidR="009C7DC9" w:rsidRDefault="009C7DC9" w:rsidP="009C7DC9">
      <w:pPr>
        <w:pStyle w:val="Titolo1"/>
      </w:pPr>
      <w:bookmarkStart w:id="41" w:name="_Toc169084753"/>
      <w:r>
        <w:lastRenderedPageBreak/>
        <w:t>ReadMe</w:t>
      </w:r>
      <w:bookmarkEnd w:id="41"/>
    </w:p>
    <w:p w14:paraId="5A04D5EE" w14:textId="77777777" w:rsidR="009C7DC9" w:rsidRPr="009C7DC9" w:rsidRDefault="009C7DC9" w:rsidP="009C7DC9">
      <w:r>
        <w:t>[qualsiasi cosa vogliate aggiungere]</w:t>
      </w:r>
    </w:p>
    <w:sectPr w:rsidR="009C7DC9" w:rsidRPr="009C7DC9" w:rsidSect="00644560">
      <w:headerReference w:type="default" r:id="rId31"/>
      <w:footerReference w:type="default" r:id="rId32"/>
      <w:pgSz w:w="11906" w:h="16838" w:code="9"/>
      <w:pgMar w:top="1440" w:right="1080" w:bottom="1440" w:left="10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9F9674" w14:textId="77777777" w:rsidR="00DC584A" w:rsidRDefault="00DC584A" w:rsidP="00505918">
      <w:pPr>
        <w:spacing w:after="0" w:line="240" w:lineRule="auto"/>
      </w:pPr>
      <w:r>
        <w:separator/>
      </w:r>
    </w:p>
  </w:endnote>
  <w:endnote w:type="continuationSeparator" w:id="0">
    <w:p w14:paraId="7E049F8B" w14:textId="77777777" w:rsidR="00DC584A" w:rsidRDefault="00DC584A" w:rsidP="00505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Condensed">
    <w:charset w:val="00"/>
    <w:family w:val="auto"/>
    <w:pitch w:val="variable"/>
    <w:sig w:usb0="E0000AFF" w:usb1="5000217F" w:usb2="00000021" w:usb3="00000000" w:csb0="0000019F" w:csb1="00000000"/>
  </w:font>
  <w:font w:name="Avenir Next LT Pro Demi">
    <w:altName w:val="Calibri"/>
    <w:charset w:val="00"/>
    <w:family w:val="swiss"/>
    <w:pitch w:val="variable"/>
    <w:sig w:usb0="800000EF" w:usb1="5000204A" w:usb2="00000000" w:usb3="00000000" w:csb0="00000093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3BEFD" w14:textId="77777777" w:rsidR="000F3A14" w:rsidRDefault="00B8274C">
    <w:pPr>
      <w:pStyle w:val="Pidipagina"/>
    </w:pPr>
    <w:r>
      <mc:AlternateContent>
        <mc:Choice Requires="wps">
          <w:drawing>
            <wp:anchor distT="0" distB="0" distL="114300" distR="114300" simplePos="0" relativeHeight="251667456" behindDoc="0" locked="0" layoutInCell="1" allowOverlap="1" wp14:anchorId="4E46DC0B" wp14:editId="0F748444">
              <wp:simplePos x="0" y="0"/>
              <wp:positionH relativeFrom="column">
                <wp:posOffset>-504825</wp:posOffset>
              </wp:positionH>
              <wp:positionV relativeFrom="paragraph">
                <wp:posOffset>158488</wp:posOffset>
              </wp:positionV>
              <wp:extent cx="3281045" cy="311972"/>
              <wp:effectExtent l="0" t="0" r="14605" b="12065"/>
              <wp:wrapNone/>
              <wp:docPr id="439573208" name="Casella di tes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281045" cy="311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771D032" w14:textId="0486C8CA" w:rsidR="00B8274C" w:rsidRDefault="00B8274C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rFonts w:ascii="Avenir Next LT Pro" w:hAnsi="Avenir Next LT Pro"/>
                              <w:sz w:val="32"/>
                              <w:szCs w:val="32"/>
                            </w:rPr>
                            <w:t xml:space="preserve">Gruppo </w:t>
                          </w:r>
                          <w:r w:rsidR="00283A73"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  <w:t>GFL</w:t>
                          </w:r>
                        </w:p>
                        <w:p w14:paraId="5ADC10F6" w14:textId="77777777" w:rsidR="00283A73" w:rsidRPr="00B8274C" w:rsidRDefault="00283A73" w:rsidP="00B8274C">
                          <w:pPr>
                            <w:jc w:val="left"/>
                            <w:rPr>
                              <w:rFonts w:ascii="Avenir Next LT Pro" w:hAnsi="Avenir Next LT Pro"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46DC0B" id="_x0000_t202" coordsize="21600,21600" o:spt="202" path="m,l,21600r21600,l21600,xe">
              <v:stroke joinstyle="miter"/>
              <v:path gradientshapeok="t" o:connecttype="rect"/>
            </v:shapetype>
            <v:shape id="Casella di testo 6" o:spid="_x0000_s1032" type="#_x0000_t202" style="position:absolute;left:0;text-align:left;margin-left:-39.75pt;margin-top:12.5pt;width:258.35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" filled="f" stroked="f" strokeweight=".5pt">
              <v:textbox inset="0,0,0,0">
                <w:txbxContent>
                  <w:p w14:paraId="3771D032" w14:textId="0486C8CA" w:rsidR="00B8274C" w:rsidRDefault="00B8274C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  <w:r>
                      <w:rPr>
                        <w:rFonts w:ascii="Avenir Next LT Pro" w:hAnsi="Avenir Next LT Pro"/>
                        <w:sz w:val="32"/>
                        <w:szCs w:val="32"/>
                      </w:rPr>
                      <w:t xml:space="preserve">Gruppo </w:t>
                    </w:r>
                    <w:r w:rsidR="00283A73"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  <w:t>GFL</w:t>
                    </w:r>
                  </w:p>
                  <w:p w14:paraId="5ADC10F6" w14:textId="77777777" w:rsidR="00283A73" w:rsidRPr="00B8274C" w:rsidRDefault="00283A73" w:rsidP="00B8274C">
                    <w:pPr>
                      <w:jc w:val="left"/>
                      <w:rPr>
                        <w:rFonts w:ascii="Avenir Next LT Pro" w:hAnsi="Avenir Next LT Pro"/>
                        <w:sz w:val="32"/>
                        <w:szCs w:val="32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5667D8" w14:textId="77777777" w:rsidR="00DC584A" w:rsidRDefault="00DC584A" w:rsidP="00505918">
      <w:pPr>
        <w:spacing w:after="0" w:line="240" w:lineRule="auto"/>
      </w:pPr>
      <w:r>
        <w:separator/>
      </w:r>
    </w:p>
  </w:footnote>
  <w:footnote w:type="continuationSeparator" w:id="0">
    <w:p w14:paraId="0F63D516" w14:textId="77777777" w:rsidR="00DC584A" w:rsidRDefault="00DC584A" w:rsidP="005059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AD3822" w14:textId="2FF4945C" w:rsidR="00505918" w:rsidRDefault="00BC331D">
    <w:pPr>
      <w:pStyle w:val="Intestazione"/>
    </w:pPr>
    <w:r w:rsidRPr="00BC331D">
      <mc:AlternateContent>
        <mc:Choice Requires="wps">
          <w:drawing>
            <wp:anchor distT="0" distB="0" distL="114300" distR="114300" simplePos="0" relativeHeight="251664384" behindDoc="0" locked="0" layoutInCell="1" allowOverlap="1" wp14:anchorId="1EB0B561" wp14:editId="218A4FD8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3564000" cy="720000"/>
              <wp:effectExtent l="0" t="0" r="0" b="4445"/>
              <wp:wrapNone/>
              <wp:docPr id="81" name="Figura a mano libera: forma 80">
                <a:extLst xmlns:a="http://schemas.openxmlformats.org/drawingml/2006/main">
                  <a:ext uri="{FF2B5EF4-FFF2-40B4-BE49-F238E27FC236}">
                    <a16:creationId xmlns:a16="http://schemas.microsoft.com/office/drawing/2014/main" id="{3EBB487B-AA97-FA68-B321-8EE7E0F01D2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564000" cy="720000"/>
                      </a:xfrm>
                      <a:custGeom>
                        <a:avLst/>
                        <a:gdLst>
                          <a:gd name="connsiteX0" fmla="*/ 0 w 3563905"/>
                          <a:gd name="connsiteY0" fmla="*/ 0 h 720000"/>
                          <a:gd name="connsiteX1" fmla="*/ 3203905 w 3563905"/>
                          <a:gd name="connsiteY1" fmla="*/ 0 h 720000"/>
                          <a:gd name="connsiteX2" fmla="*/ 3240000 w 3563905"/>
                          <a:gd name="connsiteY2" fmla="*/ 0 h 720000"/>
                          <a:gd name="connsiteX3" fmla="*/ 3221953 w 3563905"/>
                          <a:gd name="connsiteY3" fmla="*/ 1820 h 720000"/>
                          <a:gd name="connsiteX4" fmla="*/ 3276458 w 3563905"/>
                          <a:gd name="connsiteY4" fmla="*/ 7314 h 720000"/>
                          <a:gd name="connsiteX5" fmla="*/ 3563905 w 3563905"/>
                          <a:gd name="connsiteY5" fmla="*/ 360000 h 720000"/>
                          <a:gd name="connsiteX6" fmla="*/ 3276458 w 3563905"/>
                          <a:gd name="connsiteY6" fmla="*/ 712686 h 720000"/>
                          <a:gd name="connsiteX7" fmla="*/ 3221953 w 3563905"/>
                          <a:gd name="connsiteY7" fmla="*/ 718181 h 720000"/>
                          <a:gd name="connsiteX8" fmla="*/ 3240000 w 3563905"/>
                          <a:gd name="connsiteY8" fmla="*/ 720000 h 720000"/>
                          <a:gd name="connsiteX9" fmla="*/ 3203905 w 3563905"/>
                          <a:gd name="connsiteY9" fmla="*/ 720000 h 720000"/>
                          <a:gd name="connsiteX10" fmla="*/ 360000 w 3563905"/>
                          <a:gd name="connsiteY10" fmla="*/ 720000 h 720000"/>
                          <a:gd name="connsiteX11" fmla="*/ 0 w 3563905"/>
                          <a:gd name="connsiteY11" fmla="*/ 360000 h 7200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</a:cxnLst>
                        <a:rect l="l" t="t" r="r" b="b"/>
                        <a:pathLst>
                          <a:path w="3563905" h="720000">
                            <a:moveTo>
                              <a:pt x="0" y="0"/>
                            </a:moveTo>
                            <a:lnTo>
                              <a:pt x="3203905" y="0"/>
                            </a:lnTo>
                            <a:lnTo>
                              <a:pt x="3240000" y="0"/>
                            </a:lnTo>
                            <a:lnTo>
                              <a:pt x="3221953" y="1820"/>
                            </a:lnTo>
                            <a:lnTo>
                              <a:pt x="3276458" y="7314"/>
                            </a:lnTo>
                            <a:cubicBezTo>
                              <a:pt x="3440504" y="40883"/>
                              <a:pt x="3563905" y="186030"/>
                              <a:pt x="3563905" y="360000"/>
                            </a:cubicBezTo>
                            <a:cubicBezTo>
                              <a:pt x="3563905" y="533970"/>
                              <a:pt x="3440504" y="679118"/>
                              <a:pt x="3276458" y="712686"/>
                            </a:cubicBezTo>
                            <a:lnTo>
                              <a:pt x="3221953" y="718181"/>
                            </a:lnTo>
                            <a:lnTo>
                              <a:pt x="3240000" y="720000"/>
                            </a:lnTo>
                            <a:lnTo>
                              <a:pt x="3203905" y="720000"/>
                            </a:lnTo>
                            <a:lnTo>
                              <a:pt x="360000" y="720000"/>
                            </a:lnTo>
                            <a:cubicBezTo>
                              <a:pt x="161177" y="720000"/>
                              <a:pt x="0" y="558823"/>
                              <a:pt x="0" y="360000"/>
                            </a:cubicBez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tx2"/>
                          </a:gs>
                          <a:gs pos="100000">
                            <a:schemeClr val="accent1"/>
                          </a:gs>
                        </a:gsLst>
                        <a:lin ang="27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1F44844" w14:textId="77777777" w:rsid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  <w:t>Progetto di Analisi e Progettazione del Software</w:t>
                          </w:r>
                        </w:p>
                        <w:p w14:paraId="33852DAC" w14:textId="450E42F9" w:rsidR="00BC331D" w:rsidRPr="00BC331D" w:rsidRDefault="00BC331D" w:rsidP="00BC331D">
                          <w:pPr>
                            <w:spacing w:after="0" w:line="276" w:lineRule="auto"/>
                            <w:jc w:val="center"/>
                            <w:rPr>
                              <w:rFonts w:ascii="Avenir Next LT Pro" w:hAnsi="Avenir Next LT Pro"/>
                              <w:sz w:val="24"/>
                              <w:szCs w:val="24"/>
                            </w:rPr>
                          </w:pP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Preappello 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10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/06/202</w:t>
                          </w:r>
                          <w:r w:rsidR="0007774F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4</w:t>
                          </w:r>
                          <w:r w:rsidRPr="00FB106E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 xml:space="preserve"> – CdL Informatica @</w:t>
                          </w:r>
                          <w:r w:rsidRPr="00113BEA">
                            <w:rPr>
                              <w:rFonts w:ascii="Avenir Next LT Pro" w:hAnsi="Avenir Next LT Pro"/>
                              <w:i/>
                              <w:iCs/>
                            </w:rPr>
                            <w:t>UNIMIB</w:t>
                          </w:r>
                        </w:p>
                      </w:txbxContent>
                    </wps:txbx>
                    <wps:bodyPr wrap="square" rtlCol="0" anchor="ctr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EB0B561" id="Figura a mano libera: forma 80" o:spid="_x0000_s1030" style="position:absolute;left:0;text-align:left;margin-left:0;margin-top:0;width:280.65pt;height:56.7pt;z-index:251664384;visibility:visible;mso-wrap-style:square;mso-width-percent:0;mso-height-percent:0;mso-wrap-distance-left:9pt;mso-wrap-distance-top:0;mso-wrap-distance-right:9pt;mso-wrap-distance-bottom:0;mso-position-horizontal:left;mso-position-horizontal-relative:page;mso-position-vertical:top;mso-position-vertical-relative:page;mso-width-percent:0;mso-height-percent:0;mso-width-relative:margin;mso-height-relative:margin;v-text-anchor:middle" coordsize="3563905,720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" adj="-11796480,,5400" path="m,l3203905,r36095,l3221953,1820r54505,5494c3440504,40883,3563905,186030,3563905,360000v,173970,-123401,319118,-287447,352686l3221953,718181r18047,1819l3203905,720000r-2843905,c161177,720000,,558823,,360000l,xe" fillcolor="#172541 [3215]" stroked="f" strokeweight="1pt">
              <v:fill color2="#0b527e [3204]" rotate="t" angle="45" focus="100%" type="gradient"/>
              <v:stroke joinstyle="miter"/>
              <v:formulas/>
              <v:path arrowok="t" o:connecttype="custom" o:connectlocs="0,0;3203990,0;3240086,0;3222039,1820;3276545,7314;3564000,360000;3276545,712686;3222039,718181;3240086,720000;3203990,720000;360010,720000;0,360000" o:connectangles="0,0,0,0,0,0,0,0,0,0,0,0" textboxrect="0,0,3563905,720000"/>
              <v:textbox>
                <w:txbxContent>
                  <w:p w14:paraId="21F44844" w14:textId="77777777" w:rsid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sz w:val="24"/>
                        <w:szCs w:val="24"/>
                      </w:rPr>
                      <w:t>Progetto di Analisi e Progettazione del Software</w:t>
                    </w:r>
                  </w:p>
                  <w:p w14:paraId="33852DAC" w14:textId="450E42F9" w:rsidR="00BC331D" w:rsidRPr="00BC331D" w:rsidRDefault="00BC331D" w:rsidP="00BC331D">
                    <w:pPr>
                      <w:spacing w:after="0" w:line="276" w:lineRule="auto"/>
                      <w:jc w:val="center"/>
                      <w:rPr>
                        <w:rFonts w:ascii="Avenir Next LT Pro" w:hAnsi="Avenir Next LT Pro"/>
                        <w:sz w:val="24"/>
                        <w:szCs w:val="24"/>
                      </w:rPr>
                    </w:pP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Preappello 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10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>/06/202</w:t>
                    </w:r>
                    <w:r w:rsidR="0007774F">
                      <w:rPr>
                        <w:rFonts w:ascii="Avenir Next LT Pro" w:hAnsi="Avenir Next LT Pro"/>
                        <w:i/>
                        <w:iCs/>
                      </w:rPr>
                      <w:t>4</w:t>
                    </w:r>
                    <w:r w:rsidRPr="00FB106E">
                      <w:rPr>
                        <w:rFonts w:ascii="Avenir Next LT Pro" w:hAnsi="Avenir Next LT Pro"/>
                        <w:i/>
                        <w:iCs/>
                      </w:rPr>
                      <w:t xml:space="preserve"> – CdL Informatica @</w:t>
                    </w:r>
                    <w:r w:rsidRPr="00113BEA">
                      <w:rPr>
                        <w:rFonts w:ascii="Avenir Next LT Pro" w:hAnsi="Avenir Next LT Pro"/>
                        <w:i/>
                        <w:iCs/>
                      </w:rPr>
                      <w:t>UNIMIB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505918">
      <mc:AlternateContent>
        <mc:Choice Requires="wps">
          <w:drawing>
            <wp:anchor distT="0" distB="0" distL="114300" distR="114300" simplePos="0" relativeHeight="251659264" behindDoc="0" locked="0" layoutInCell="1" allowOverlap="1" wp14:anchorId="196DDA7B" wp14:editId="266365D8">
              <wp:simplePos x="0" y="0"/>
              <wp:positionH relativeFrom="page">
                <wp:align>right</wp:align>
              </wp:positionH>
              <wp:positionV relativeFrom="page">
                <wp:align>bottom</wp:align>
              </wp:positionV>
              <wp:extent cx="648000" cy="648000"/>
              <wp:effectExtent l="0" t="0" r="0" b="0"/>
              <wp:wrapSquare wrapText="bothSides"/>
              <wp:docPr id="126956209" name="Gocci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648000" cy="648000"/>
                      </a:xfrm>
                      <a:prstGeom prst="teardrop">
                        <a:avLst/>
                      </a:prstGeom>
                      <a:gradFill>
                        <a:gsLst>
                          <a:gs pos="100000">
                            <a:schemeClr val="tx2"/>
                          </a:gs>
                          <a:gs pos="0">
                            <a:schemeClr val="accent1"/>
                          </a:gs>
                        </a:gsLst>
                        <a:lin ang="18900000" scaled="1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C8DF81F" w14:textId="77777777" w:rsidR="00CC1B4A" w:rsidRPr="00CC1B4A" w:rsidRDefault="00CC1B4A" w:rsidP="00CC1B4A">
                          <w:pPr>
                            <w:jc w:val="center"/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</w:pP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begin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instrText xml:space="preserve"> PAGE  \* Arabic  \* MERGEFORMAT </w:instrTex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separate"/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t>1</w:t>
                          </w:r>
                          <w:r w:rsidRPr="00CC1B4A">
                            <w:rPr>
                              <w:rFonts w:ascii="Avenir Next LT Pro Demi" w:hAnsi="Avenir Next LT Pro Demi"/>
                              <w:sz w:val="52"/>
                              <w:szCs w:val="52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DDA7B" id="Goccia 2" o:spid="_x0000_s1031" style="position:absolute;left:0;text-align:left;margin-left:-.2pt;margin-top:0;width:51pt;height:51pt;flip:y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margin;mso-height-relative:margin;v-text-anchor:middle" coordsize="648000,6480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" adj="-11796480,,5400" path="m,324000c,145060,145060,,324000,l648000,r,324000c648000,502940,502940,648000,324000,648000,145060,648000,,502940,,324000xe" fillcolor="#0b527e [3204]" stroked="f" strokeweight="1pt">
              <v:fill color2="#172541 [3215]" angle="135" focus="100%" type="gradient"/>
              <v:stroke joinstyle="miter"/>
              <v:formulas/>
              <v:path arrowok="t" o:connecttype="custom" o:connectlocs="0,324000;324000,0;648000,0;648000,324000;324000,648000;0,324000" o:connectangles="0,0,0,0,0,0" textboxrect="0,0,648000,648000"/>
              <v:textbox inset="0,0,0,0">
                <w:txbxContent>
                  <w:p w14:paraId="0C8DF81F" w14:textId="77777777" w:rsidR="00CC1B4A" w:rsidRPr="00CC1B4A" w:rsidRDefault="00CC1B4A" w:rsidP="00CC1B4A">
                    <w:pPr>
                      <w:jc w:val="center"/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</w:pP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begin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instrText xml:space="preserve"> PAGE  \* Arabic  \* MERGEFORMAT </w:instrTex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separate"/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t>1</w:t>
                    </w:r>
                    <w:r w:rsidRPr="00CC1B4A">
                      <w:rPr>
                        <w:rFonts w:ascii="Avenir Next LT Pro Demi" w:hAnsi="Avenir Next LT Pro Demi"/>
                        <w:sz w:val="52"/>
                        <w:szCs w:val="52"/>
                        <w:lang w:val="en-US"/>
                      </w:rPr>
                      <w:fldChar w:fldCharType="end"/>
                    </w:r>
                  </w:p>
                </w:txbxContent>
              </v:textbox>
              <w10:wrap type="square" anchorx="page" anchory="page"/>
            </v:shape>
          </w:pict>
        </mc:Fallback>
      </mc:AlternateContent>
    </w:r>
    <w:fldSimple w:instr=" STYLEREF  &quot;Car. predefinito paragrafo&quot;  \* MERGEFORMAT ">
      <w:r w:rsidR="004D404A">
        <w:t>Denis Degeratu - 895835</w:t>
      </w:r>
      <w:r w:rsidR="004D404A">
        <w:cr/>
      </w:r>
    </w:fldSimple>
    <w:r w:rsidR="005C50A7">
      <w:fldChar w:fldCharType="begin"/>
    </w:r>
    <w:r w:rsidR="005C50A7">
      <w:instrText xml:space="preserve"> DOCVARIABLE  Prova  \* MERGEFORMAT </w:instrText>
    </w:r>
    <w:r w:rsidR="005C50A7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D758"/>
    <w:multiLevelType w:val="hybridMultilevel"/>
    <w:tmpl w:val="746CE06A"/>
    <w:lvl w:ilvl="0" w:tplc="E01C1B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E89B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225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9D2CD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C566B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6D248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D416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E03D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4A70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57D12"/>
    <w:multiLevelType w:val="hybridMultilevel"/>
    <w:tmpl w:val="E0F83B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571EE"/>
    <w:multiLevelType w:val="hybridMultilevel"/>
    <w:tmpl w:val="9E0EE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6114C"/>
    <w:multiLevelType w:val="hybridMultilevel"/>
    <w:tmpl w:val="735ADC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C51501"/>
    <w:multiLevelType w:val="hybridMultilevel"/>
    <w:tmpl w:val="CE6CA85C"/>
    <w:lvl w:ilvl="0" w:tplc="431E295A">
      <w:start w:val="1"/>
      <w:numFmt w:val="decimal"/>
      <w:lvlText w:val="%1."/>
      <w:lvlJc w:val="left"/>
      <w:pPr>
        <w:ind w:left="720" w:hanging="360"/>
      </w:pPr>
    </w:lvl>
    <w:lvl w:ilvl="1" w:tplc="C2C6B898">
      <w:start w:val="1"/>
      <w:numFmt w:val="lowerLetter"/>
      <w:lvlText w:val="%2."/>
      <w:lvlJc w:val="left"/>
      <w:pPr>
        <w:ind w:left="1440" w:hanging="360"/>
      </w:pPr>
    </w:lvl>
    <w:lvl w:ilvl="2" w:tplc="28328B5A">
      <w:start w:val="1"/>
      <w:numFmt w:val="lowerRoman"/>
      <w:lvlText w:val="%3."/>
      <w:lvlJc w:val="right"/>
      <w:pPr>
        <w:ind w:left="2160" w:hanging="180"/>
      </w:pPr>
    </w:lvl>
    <w:lvl w:ilvl="3" w:tplc="A2FAF57A">
      <w:start w:val="1"/>
      <w:numFmt w:val="decimal"/>
      <w:lvlText w:val="%4."/>
      <w:lvlJc w:val="left"/>
      <w:pPr>
        <w:ind w:left="2880" w:hanging="360"/>
      </w:pPr>
    </w:lvl>
    <w:lvl w:ilvl="4" w:tplc="E96A0DAE">
      <w:start w:val="1"/>
      <w:numFmt w:val="lowerLetter"/>
      <w:lvlText w:val="%5."/>
      <w:lvlJc w:val="left"/>
      <w:pPr>
        <w:ind w:left="3600" w:hanging="360"/>
      </w:pPr>
    </w:lvl>
    <w:lvl w:ilvl="5" w:tplc="3A94A588">
      <w:start w:val="1"/>
      <w:numFmt w:val="lowerRoman"/>
      <w:lvlText w:val="%6."/>
      <w:lvlJc w:val="right"/>
      <w:pPr>
        <w:ind w:left="4320" w:hanging="180"/>
      </w:pPr>
    </w:lvl>
    <w:lvl w:ilvl="6" w:tplc="F59E3022">
      <w:start w:val="1"/>
      <w:numFmt w:val="decimal"/>
      <w:lvlText w:val="%7."/>
      <w:lvlJc w:val="left"/>
      <w:pPr>
        <w:ind w:left="5040" w:hanging="360"/>
      </w:pPr>
    </w:lvl>
    <w:lvl w:ilvl="7" w:tplc="04546B36">
      <w:start w:val="1"/>
      <w:numFmt w:val="lowerLetter"/>
      <w:lvlText w:val="%8."/>
      <w:lvlJc w:val="left"/>
      <w:pPr>
        <w:ind w:left="5760" w:hanging="360"/>
      </w:pPr>
    </w:lvl>
    <w:lvl w:ilvl="8" w:tplc="947A7E0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0FF2F"/>
    <w:multiLevelType w:val="hybridMultilevel"/>
    <w:tmpl w:val="EDC085EE"/>
    <w:lvl w:ilvl="0" w:tplc="9830F5B0">
      <w:start w:val="1"/>
      <w:numFmt w:val="decimal"/>
      <w:lvlText w:val="%1."/>
      <w:lvlJc w:val="left"/>
      <w:pPr>
        <w:ind w:left="720" w:hanging="360"/>
      </w:pPr>
    </w:lvl>
    <w:lvl w:ilvl="1" w:tplc="E3C8EF7C">
      <w:start w:val="1"/>
      <w:numFmt w:val="lowerLetter"/>
      <w:lvlText w:val="%2."/>
      <w:lvlJc w:val="left"/>
      <w:pPr>
        <w:ind w:left="1440" w:hanging="360"/>
      </w:pPr>
    </w:lvl>
    <w:lvl w:ilvl="2" w:tplc="FE3CEBB8">
      <w:start w:val="1"/>
      <w:numFmt w:val="lowerRoman"/>
      <w:lvlText w:val="%3."/>
      <w:lvlJc w:val="right"/>
      <w:pPr>
        <w:ind w:left="2160" w:hanging="180"/>
      </w:pPr>
    </w:lvl>
    <w:lvl w:ilvl="3" w:tplc="B0FAD6D2">
      <w:start w:val="1"/>
      <w:numFmt w:val="decimal"/>
      <w:lvlText w:val="%4."/>
      <w:lvlJc w:val="left"/>
      <w:pPr>
        <w:ind w:left="2880" w:hanging="360"/>
      </w:pPr>
    </w:lvl>
    <w:lvl w:ilvl="4" w:tplc="C0FC350C">
      <w:start w:val="1"/>
      <w:numFmt w:val="lowerLetter"/>
      <w:lvlText w:val="%5."/>
      <w:lvlJc w:val="left"/>
      <w:pPr>
        <w:ind w:left="3600" w:hanging="360"/>
      </w:pPr>
    </w:lvl>
    <w:lvl w:ilvl="5" w:tplc="74242C3E">
      <w:start w:val="1"/>
      <w:numFmt w:val="lowerRoman"/>
      <w:lvlText w:val="%6."/>
      <w:lvlJc w:val="right"/>
      <w:pPr>
        <w:ind w:left="4320" w:hanging="180"/>
      </w:pPr>
    </w:lvl>
    <w:lvl w:ilvl="6" w:tplc="D196150A">
      <w:start w:val="1"/>
      <w:numFmt w:val="decimal"/>
      <w:lvlText w:val="%7."/>
      <w:lvlJc w:val="left"/>
      <w:pPr>
        <w:ind w:left="5040" w:hanging="360"/>
      </w:pPr>
    </w:lvl>
    <w:lvl w:ilvl="7" w:tplc="5E8A65E6">
      <w:start w:val="1"/>
      <w:numFmt w:val="lowerLetter"/>
      <w:lvlText w:val="%8."/>
      <w:lvlJc w:val="left"/>
      <w:pPr>
        <w:ind w:left="5760" w:hanging="360"/>
      </w:pPr>
    </w:lvl>
    <w:lvl w:ilvl="8" w:tplc="7DD6020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57683E"/>
    <w:multiLevelType w:val="hybridMultilevel"/>
    <w:tmpl w:val="C8D89B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C5EB1B"/>
    <w:multiLevelType w:val="hybridMultilevel"/>
    <w:tmpl w:val="E7A2D400"/>
    <w:lvl w:ilvl="0" w:tplc="80EC4D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6C33C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C8C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BAC2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4218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A62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8CB3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025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ABA95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9044"/>
    <w:multiLevelType w:val="hybridMultilevel"/>
    <w:tmpl w:val="250A59F4"/>
    <w:lvl w:ilvl="0" w:tplc="5AFE36E0">
      <w:start w:val="1"/>
      <w:numFmt w:val="decimal"/>
      <w:lvlText w:val="%1."/>
      <w:lvlJc w:val="left"/>
      <w:pPr>
        <w:ind w:left="720" w:hanging="360"/>
      </w:pPr>
    </w:lvl>
    <w:lvl w:ilvl="1" w:tplc="85FC9126">
      <w:start w:val="1"/>
      <w:numFmt w:val="lowerLetter"/>
      <w:lvlText w:val="%2."/>
      <w:lvlJc w:val="left"/>
      <w:pPr>
        <w:ind w:left="1440" w:hanging="360"/>
      </w:pPr>
    </w:lvl>
    <w:lvl w:ilvl="2" w:tplc="D12651A2">
      <w:start w:val="1"/>
      <w:numFmt w:val="lowerRoman"/>
      <w:lvlText w:val="%3."/>
      <w:lvlJc w:val="right"/>
      <w:pPr>
        <w:ind w:left="2160" w:hanging="180"/>
      </w:pPr>
    </w:lvl>
    <w:lvl w:ilvl="3" w:tplc="39224216">
      <w:start w:val="1"/>
      <w:numFmt w:val="decimal"/>
      <w:lvlText w:val="%4."/>
      <w:lvlJc w:val="left"/>
      <w:pPr>
        <w:ind w:left="2880" w:hanging="360"/>
      </w:pPr>
    </w:lvl>
    <w:lvl w:ilvl="4" w:tplc="98323352">
      <w:start w:val="1"/>
      <w:numFmt w:val="lowerLetter"/>
      <w:lvlText w:val="%5."/>
      <w:lvlJc w:val="left"/>
      <w:pPr>
        <w:ind w:left="3600" w:hanging="360"/>
      </w:pPr>
    </w:lvl>
    <w:lvl w:ilvl="5" w:tplc="2C0AF2EA">
      <w:start w:val="1"/>
      <w:numFmt w:val="lowerRoman"/>
      <w:lvlText w:val="%6."/>
      <w:lvlJc w:val="right"/>
      <w:pPr>
        <w:ind w:left="4320" w:hanging="180"/>
      </w:pPr>
    </w:lvl>
    <w:lvl w:ilvl="6" w:tplc="B0BE132C">
      <w:start w:val="1"/>
      <w:numFmt w:val="decimal"/>
      <w:lvlText w:val="%7."/>
      <w:lvlJc w:val="left"/>
      <w:pPr>
        <w:ind w:left="5040" w:hanging="360"/>
      </w:pPr>
    </w:lvl>
    <w:lvl w:ilvl="7" w:tplc="F1D2C666">
      <w:start w:val="1"/>
      <w:numFmt w:val="lowerLetter"/>
      <w:lvlText w:val="%8."/>
      <w:lvlJc w:val="left"/>
      <w:pPr>
        <w:ind w:left="5760" w:hanging="360"/>
      </w:pPr>
    </w:lvl>
    <w:lvl w:ilvl="8" w:tplc="F1585356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9E1213"/>
    <w:multiLevelType w:val="hybridMultilevel"/>
    <w:tmpl w:val="B94ACF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374343"/>
    <w:multiLevelType w:val="hybridMultilevel"/>
    <w:tmpl w:val="78B2A19E"/>
    <w:lvl w:ilvl="0" w:tplc="A308126C">
      <w:start w:val="1"/>
      <w:numFmt w:val="decimal"/>
      <w:lvlText w:val="%1."/>
      <w:lvlJc w:val="left"/>
      <w:pPr>
        <w:ind w:left="720" w:hanging="360"/>
      </w:pPr>
    </w:lvl>
    <w:lvl w:ilvl="1" w:tplc="2F9E1A34">
      <w:start w:val="1"/>
      <w:numFmt w:val="lowerLetter"/>
      <w:lvlText w:val="%2."/>
      <w:lvlJc w:val="left"/>
      <w:pPr>
        <w:ind w:left="1440" w:hanging="360"/>
      </w:pPr>
    </w:lvl>
    <w:lvl w:ilvl="2" w:tplc="95241F9A">
      <w:start w:val="1"/>
      <w:numFmt w:val="lowerRoman"/>
      <w:lvlText w:val="%3."/>
      <w:lvlJc w:val="right"/>
      <w:pPr>
        <w:ind w:left="2160" w:hanging="180"/>
      </w:pPr>
    </w:lvl>
    <w:lvl w:ilvl="3" w:tplc="D410EC8A">
      <w:start w:val="1"/>
      <w:numFmt w:val="decimal"/>
      <w:lvlText w:val="%4."/>
      <w:lvlJc w:val="left"/>
      <w:pPr>
        <w:ind w:left="2880" w:hanging="360"/>
      </w:pPr>
    </w:lvl>
    <w:lvl w:ilvl="4" w:tplc="FD9035EE">
      <w:start w:val="1"/>
      <w:numFmt w:val="lowerLetter"/>
      <w:lvlText w:val="%5."/>
      <w:lvlJc w:val="left"/>
      <w:pPr>
        <w:ind w:left="3600" w:hanging="360"/>
      </w:pPr>
    </w:lvl>
    <w:lvl w:ilvl="5" w:tplc="397A879A">
      <w:start w:val="1"/>
      <w:numFmt w:val="lowerRoman"/>
      <w:lvlText w:val="%6."/>
      <w:lvlJc w:val="right"/>
      <w:pPr>
        <w:ind w:left="4320" w:hanging="180"/>
      </w:pPr>
    </w:lvl>
    <w:lvl w:ilvl="6" w:tplc="C4160D94">
      <w:start w:val="1"/>
      <w:numFmt w:val="decimal"/>
      <w:lvlText w:val="%7."/>
      <w:lvlJc w:val="left"/>
      <w:pPr>
        <w:ind w:left="5040" w:hanging="360"/>
      </w:pPr>
    </w:lvl>
    <w:lvl w:ilvl="7" w:tplc="5C0817DA">
      <w:start w:val="1"/>
      <w:numFmt w:val="lowerLetter"/>
      <w:lvlText w:val="%8."/>
      <w:lvlJc w:val="left"/>
      <w:pPr>
        <w:ind w:left="5760" w:hanging="360"/>
      </w:pPr>
    </w:lvl>
    <w:lvl w:ilvl="8" w:tplc="842C358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D250C"/>
    <w:multiLevelType w:val="hybridMultilevel"/>
    <w:tmpl w:val="C89ED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54496F"/>
    <w:multiLevelType w:val="hybridMultilevel"/>
    <w:tmpl w:val="3CD88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6C6628"/>
    <w:multiLevelType w:val="hybridMultilevel"/>
    <w:tmpl w:val="9E8E5D9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A72014"/>
    <w:multiLevelType w:val="hybridMultilevel"/>
    <w:tmpl w:val="CAC0D3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C6A79C"/>
    <w:multiLevelType w:val="hybridMultilevel"/>
    <w:tmpl w:val="1EE46C90"/>
    <w:lvl w:ilvl="0" w:tplc="475A9D10">
      <w:start w:val="1"/>
      <w:numFmt w:val="decimal"/>
      <w:lvlText w:val="%1."/>
      <w:lvlJc w:val="left"/>
      <w:pPr>
        <w:ind w:left="720" w:hanging="360"/>
      </w:pPr>
    </w:lvl>
    <w:lvl w:ilvl="1" w:tplc="ECBEECAC">
      <w:start w:val="1"/>
      <w:numFmt w:val="lowerLetter"/>
      <w:lvlText w:val="%2."/>
      <w:lvlJc w:val="left"/>
      <w:pPr>
        <w:ind w:left="1440" w:hanging="360"/>
      </w:pPr>
    </w:lvl>
    <w:lvl w:ilvl="2" w:tplc="10A05102">
      <w:start w:val="1"/>
      <w:numFmt w:val="lowerRoman"/>
      <w:lvlText w:val="%3."/>
      <w:lvlJc w:val="right"/>
      <w:pPr>
        <w:ind w:left="2160" w:hanging="180"/>
      </w:pPr>
    </w:lvl>
    <w:lvl w:ilvl="3" w:tplc="1A6273A0">
      <w:start w:val="1"/>
      <w:numFmt w:val="decimal"/>
      <w:lvlText w:val="%4."/>
      <w:lvlJc w:val="left"/>
      <w:pPr>
        <w:ind w:left="2880" w:hanging="360"/>
      </w:pPr>
    </w:lvl>
    <w:lvl w:ilvl="4" w:tplc="264488FC">
      <w:start w:val="1"/>
      <w:numFmt w:val="lowerLetter"/>
      <w:lvlText w:val="%5."/>
      <w:lvlJc w:val="left"/>
      <w:pPr>
        <w:ind w:left="3600" w:hanging="360"/>
      </w:pPr>
    </w:lvl>
    <w:lvl w:ilvl="5" w:tplc="CB3A23DA">
      <w:start w:val="1"/>
      <w:numFmt w:val="lowerRoman"/>
      <w:lvlText w:val="%6."/>
      <w:lvlJc w:val="right"/>
      <w:pPr>
        <w:ind w:left="4320" w:hanging="180"/>
      </w:pPr>
    </w:lvl>
    <w:lvl w:ilvl="6" w:tplc="B0121184">
      <w:start w:val="1"/>
      <w:numFmt w:val="decimal"/>
      <w:lvlText w:val="%7."/>
      <w:lvlJc w:val="left"/>
      <w:pPr>
        <w:ind w:left="5040" w:hanging="360"/>
      </w:pPr>
    </w:lvl>
    <w:lvl w:ilvl="7" w:tplc="51C44EB8">
      <w:start w:val="1"/>
      <w:numFmt w:val="lowerLetter"/>
      <w:lvlText w:val="%8."/>
      <w:lvlJc w:val="left"/>
      <w:pPr>
        <w:ind w:left="5760" w:hanging="360"/>
      </w:pPr>
    </w:lvl>
    <w:lvl w:ilvl="8" w:tplc="55922BD4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532919"/>
    <w:multiLevelType w:val="hybridMultilevel"/>
    <w:tmpl w:val="C32CE2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C5AD6"/>
    <w:multiLevelType w:val="hybridMultilevel"/>
    <w:tmpl w:val="18C6A42C"/>
    <w:lvl w:ilvl="0" w:tplc="C0B8EA24">
      <w:start w:val="1"/>
      <w:numFmt w:val="decimal"/>
      <w:lvlText w:val="%1."/>
      <w:lvlJc w:val="left"/>
      <w:pPr>
        <w:ind w:left="720" w:hanging="360"/>
      </w:pPr>
    </w:lvl>
    <w:lvl w:ilvl="1" w:tplc="1F3800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601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098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343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B89F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F02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B438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B2C5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C73C0D"/>
    <w:multiLevelType w:val="hybridMultilevel"/>
    <w:tmpl w:val="091A8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3947D1"/>
    <w:multiLevelType w:val="hybridMultilevel"/>
    <w:tmpl w:val="BCF6C9D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7E3BDD"/>
    <w:multiLevelType w:val="hybridMultilevel"/>
    <w:tmpl w:val="EA4C2896"/>
    <w:lvl w:ilvl="0" w:tplc="6D4C81BA">
      <w:start w:val="1"/>
      <w:numFmt w:val="decimal"/>
      <w:lvlText w:val="%1."/>
      <w:lvlJc w:val="left"/>
      <w:pPr>
        <w:ind w:left="720" w:hanging="360"/>
      </w:pPr>
    </w:lvl>
    <w:lvl w:ilvl="1" w:tplc="1AA231DE">
      <w:start w:val="1"/>
      <w:numFmt w:val="lowerLetter"/>
      <w:lvlText w:val="%2."/>
      <w:lvlJc w:val="left"/>
      <w:pPr>
        <w:ind w:left="1440" w:hanging="360"/>
      </w:pPr>
    </w:lvl>
    <w:lvl w:ilvl="2" w:tplc="78F6F6B6">
      <w:start w:val="1"/>
      <w:numFmt w:val="lowerRoman"/>
      <w:lvlText w:val="%3."/>
      <w:lvlJc w:val="right"/>
      <w:pPr>
        <w:ind w:left="2160" w:hanging="180"/>
      </w:pPr>
    </w:lvl>
    <w:lvl w:ilvl="3" w:tplc="56EE7498">
      <w:start w:val="1"/>
      <w:numFmt w:val="decimal"/>
      <w:lvlText w:val="%4."/>
      <w:lvlJc w:val="left"/>
      <w:pPr>
        <w:ind w:left="2880" w:hanging="360"/>
      </w:pPr>
    </w:lvl>
    <w:lvl w:ilvl="4" w:tplc="76D2DB54">
      <w:start w:val="1"/>
      <w:numFmt w:val="lowerLetter"/>
      <w:lvlText w:val="%5."/>
      <w:lvlJc w:val="left"/>
      <w:pPr>
        <w:ind w:left="3600" w:hanging="360"/>
      </w:pPr>
    </w:lvl>
    <w:lvl w:ilvl="5" w:tplc="B5528508">
      <w:start w:val="1"/>
      <w:numFmt w:val="lowerRoman"/>
      <w:lvlText w:val="%6."/>
      <w:lvlJc w:val="right"/>
      <w:pPr>
        <w:ind w:left="4320" w:hanging="180"/>
      </w:pPr>
    </w:lvl>
    <w:lvl w:ilvl="6" w:tplc="E640A706">
      <w:start w:val="1"/>
      <w:numFmt w:val="decimal"/>
      <w:lvlText w:val="%7."/>
      <w:lvlJc w:val="left"/>
      <w:pPr>
        <w:ind w:left="5040" w:hanging="360"/>
      </w:pPr>
    </w:lvl>
    <w:lvl w:ilvl="7" w:tplc="FED270E8">
      <w:start w:val="1"/>
      <w:numFmt w:val="lowerLetter"/>
      <w:lvlText w:val="%8."/>
      <w:lvlJc w:val="left"/>
      <w:pPr>
        <w:ind w:left="5760" w:hanging="360"/>
      </w:pPr>
    </w:lvl>
    <w:lvl w:ilvl="8" w:tplc="CDC0D6F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6870A4"/>
    <w:multiLevelType w:val="hybridMultilevel"/>
    <w:tmpl w:val="4B60019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3483679">
    <w:abstractNumId w:val="14"/>
  </w:num>
  <w:num w:numId="2" w16cid:durableId="1747412408">
    <w:abstractNumId w:val="12"/>
  </w:num>
  <w:num w:numId="3" w16cid:durableId="739182564">
    <w:abstractNumId w:val="6"/>
  </w:num>
  <w:num w:numId="4" w16cid:durableId="153449247">
    <w:abstractNumId w:val="16"/>
  </w:num>
  <w:num w:numId="5" w16cid:durableId="351885126">
    <w:abstractNumId w:val="15"/>
  </w:num>
  <w:num w:numId="6" w16cid:durableId="178324072">
    <w:abstractNumId w:val="20"/>
  </w:num>
  <w:num w:numId="7" w16cid:durableId="674455799">
    <w:abstractNumId w:val="10"/>
  </w:num>
  <w:num w:numId="8" w16cid:durableId="2054111824">
    <w:abstractNumId w:val="0"/>
  </w:num>
  <w:num w:numId="9" w16cid:durableId="27150741">
    <w:abstractNumId w:val="8"/>
  </w:num>
  <w:num w:numId="10" w16cid:durableId="533351811">
    <w:abstractNumId w:val="17"/>
  </w:num>
  <w:num w:numId="11" w16cid:durableId="1444613806">
    <w:abstractNumId w:val="4"/>
  </w:num>
  <w:num w:numId="12" w16cid:durableId="561985528">
    <w:abstractNumId w:val="9"/>
  </w:num>
  <w:num w:numId="13" w16cid:durableId="1920559612">
    <w:abstractNumId w:val="21"/>
  </w:num>
  <w:num w:numId="14" w16cid:durableId="1913848194">
    <w:abstractNumId w:val="2"/>
  </w:num>
  <w:num w:numId="15" w16cid:durableId="79066755">
    <w:abstractNumId w:val="18"/>
  </w:num>
  <w:num w:numId="16" w16cid:durableId="1387022572">
    <w:abstractNumId w:val="3"/>
  </w:num>
  <w:num w:numId="17" w16cid:durableId="775488771">
    <w:abstractNumId w:val="1"/>
  </w:num>
  <w:num w:numId="18" w16cid:durableId="1334265368">
    <w:abstractNumId w:val="13"/>
  </w:num>
  <w:num w:numId="19" w16cid:durableId="1161044996">
    <w:abstractNumId w:val="19"/>
  </w:num>
  <w:num w:numId="20" w16cid:durableId="542644504">
    <w:abstractNumId w:val="11"/>
  </w:num>
  <w:num w:numId="21" w16cid:durableId="1652370703">
    <w:abstractNumId w:val="7"/>
  </w:num>
  <w:num w:numId="22" w16cid:durableId="3233166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935"/>
    <w:rsid w:val="00027BAA"/>
    <w:rsid w:val="00031662"/>
    <w:rsid w:val="000406CC"/>
    <w:rsid w:val="00076172"/>
    <w:rsid w:val="0007774F"/>
    <w:rsid w:val="000F3A14"/>
    <w:rsid w:val="00113BEA"/>
    <w:rsid w:val="00115935"/>
    <w:rsid w:val="0016400F"/>
    <w:rsid w:val="00175D5D"/>
    <w:rsid w:val="00186467"/>
    <w:rsid w:val="001C0642"/>
    <w:rsid w:val="001E3CC1"/>
    <w:rsid w:val="001F30BC"/>
    <w:rsid w:val="0021109C"/>
    <w:rsid w:val="00214776"/>
    <w:rsid w:val="00261669"/>
    <w:rsid w:val="0027191F"/>
    <w:rsid w:val="00274373"/>
    <w:rsid w:val="00280226"/>
    <w:rsid w:val="00283A73"/>
    <w:rsid w:val="00301FA9"/>
    <w:rsid w:val="00351E29"/>
    <w:rsid w:val="003609E1"/>
    <w:rsid w:val="003A20E5"/>
    <w:rsid w:val="003D062B"/>
    <w:rsid w:val="00463942"/>
    <w:rsid w:val="004962B8"/>
    <w:rsid w:val="004A388B"/>
    <w:rsid w:val="004C323A"/>
    <w:rsid w:val="004C57D0"/>
    <w:rsid w:val="004D13BF"/>
    <w:rsid w:val="004D3A78"/>
    <w:rsid w:val="004D404A"/>
    <w:rsid w:val="00502097"/>
    <w:rsid w:val="00505918"/>
    <w:rsid w:val="00530ED7"/>
    <w:rsid w:val="0057263A"/>
    <w:rsid w:val="005C1ABC"/>
    <w:rsid w:val="005C50A7"/>
    <w:rsid w:val="005F247A"/>
    <w:rsid w:val="005F4008"/>
    <w:rsid w:val="00641EE4"/>
    <w:rsid w:val="00642A1D"/>
    <w:rsid w:val="00644560"/>
    <w:rsid w:val="0065258B"/>
    <w:rsid w:val="0066649C"/>
    <w:rsid w:val="00675F86"/>
    <w:rsid w:val="00693E4D"/>
    <w:rsid w:val="006B5E8B"/>
    <w:rsid w:val="006C10EC"/>
    <w:rsid w:val="006F024E"/>
    <w:rsid w:val="00752CB7"/>
    <w:rsid w:val="007777EF"/>
    <w:rsid w:val="007A47E3"/>
    <w:rsid w:val="007B0DF6"/>
    <w:rsid w:val="007F53A3"/>
    <w:rsid w:val="00801641"/>
    <w:rsid w:val="008119C6"/>
    <w:rsid w:val="0081787C"/>
    <w:rsid w:val="008246AE"/>
    <w:rsid w:val="008547F3"/>
    <w:rsid w:val="00864478"/>
    <w:rsid w:val="00887175"/>
    <w:rsid w:val="008D6B55"/>
    <w:rsid w:val="0090650E"/>
    <w:rsid w:val="00930106"/>
    <w:rsid w:val="00930388"/>
    <w:rsid w:val="0094048C"/>
    <w:rsid w:val="00943C49"/>
    <w:rsid w:val="00973C8F"/>
    <w:rsid w:val="009924AF"/>
    <w:rsid w:val="009C7DC9"/>
    <w:rsid w:val="00A74A00"/>
    <w:rsid w:val="00A74CEA"/>
    <w:rsid w:val="00AD2AE9"/>
    <w:rsid w:val="00AF7F76"/>
    <w:rsid w:val="00B033C9"/>
    <w:rsid w:val="00B8274C"/>
    <w:rsid w:val="00B9626D"/>
    <w:rsid w:val="00BC331D"/>
    <w:rsid w:val="00BF0468"/>
    <w:rsid w:val="00C06422"/>
    <w:rsid w:val="00C118EC"/>
    <w:rsid w:val="00C35317"/>
    <w:rsid w:val="00C93260"/>
    <w:rsid w:val="00CA7512"/>
    <w:rsid w:val="00CB56F6"/>
    <w:rsid w:val="00CB65D9"/>
    <w:rsid w:val="00CC1B4A"/>
    <w:rsid w:val="00CD6757"/>
    <w:rsid w:val="00CF75A7"/>
    <w:rsid w:val="00D518A1"/>
    <w:rsid w:val="00D57C0F"/>
    <w:rsid w:val="00D71CA6"/>
    <w:rsid w:val="00DC584A"/>
    <w:rsid w:val="00DF0147"/>
    <w:rsid w:val="00E03B96"/>
    <w:rsid w:val="00E30295"/>
    <w:rsid w:val="00E66ED1"/>
    <w:rsid w:val="00ED7736"/>
    <w:rsid w:val="00EF6880"/>
    <w:rsid w:val="00EF74A2"/>
    <w:rsid w:val="00F02560"/>
    <w:rsid w:val="00F1600C"/>
    <w:rsid w:val="00F4654D"/>
    <w:rsid w:val="00F61794"/>
    <w:rsid w:val="00F811E9"/>
    <w:rsid w:val="00FB106E"/>
    <w:rsid w:val="00FB22C1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317CFB"/>
  <w15:chartTrackingRefBased/>
  <w15:docId w15:val="{77BEE73D-BC8D-4441-B7D9-76055E226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F0468"/>
    <w:pPr>
      <w:jc w:val="both"/>
    </w:pPr>
    <w:rPr>
      <w:rFonts w:ascii="Roboto Condensed" w:hAnsi="Roboto Condensed"/>
      <w:noProof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F4008"/>
    <w:pPr>
      <w:keepNext/>
      <w:keepLines/>
      <w:spacing w:after="0"/>
      <w:outlineLvl w:val="0"/>
    </w:pPr>
    <w:rPr>
      <w:rFonts w:ascii="Avenir Next LT Pro Demi" w:eastAsiaTheme="majorEastAsia" w:hAnsi="Avenir Next LT Pro Demi" w:cstheme="majorBidi"/>
      <w:color w:val="083D5E" w:themeColor="accent1" w:themeShade="BF"/>
      <w:sz w:val="52"/>
      <w:szCs w:val="32"/>
    </w:rPr>
  </w:style>
  <w:style w:type="paragraph" w:styleId="Titolo2">
    <w:name w:val="heading 2"/>
    <w:basedOn w:val="Normale"/>
    <w:next w:val="Normale"/>
    <w:link w:val="Titolo2Carattere"/>
    <w:autoRedefine/>
    <w:uiPriority w:val="9"/>
    <w:unhideWhenUsed/>
    <w:qFormat/>
    <w:rsid w:val="00261669"/>
    <w:pPr>
      <w:keepNext/>
      <w:keepLines/>
      <w:spacing w:before="40" w:after="0"/>
      <w:outlineLvl w:val="1"/>
    </w:pPr>
    <w:rPr>
      <w:rFonts w:ascii="Avenir Next LT Pro" w:eastAsiaTheme="majorEastAsia" w:hAnsi="Avenir Next LT Pro" w:cstheme="majorBidi"/>
      <w:color w:val="083D5E" w:themeColor="accent1" w:themeShade="BF"/>
      <w:sz w:val="44"/>
      <w:szCs w:val="26"/>
    </w:rPr>
  </w:style>
  <w:style w:type="paragraph" w:styleId="Titolo3">
    <w:name w:val="heading 3"/>
    <w:basedOn w:val="Normale"/>
    <w:next w:val="Normale"/>
    <w:link w:val="Titolo3Carattere"/>
    <w:autoRedefine/>
    <w:uiPriority w:val="9"/>
    <w:unhideWhenUsed/>
    <w:qFormat/>
    <w:rsid w:val="00261669"/>
    <w:pPr>
      <w:keepNext/>
      <w:keepLines/>
      <w:spacing w:before="40" w:after="0"/>
      <w:outlineLvl w:val="2"/>
    </w:pPr>
    <w:rPr>
      <w:rFonts w:ascii="Avenir Next LT Pro" w:eastAsiaTheme="majorEastAsia" w:hAnsi="Avenir Next LT Pro" w:cstheme="majorBidi"/>
      <w:i/>
      <w:color w:val="0B527E" w:themeColor="accent1"/>
      <w:sz w:val="36"/>
      <w:szCs w:val="24"/>
    </w:rPr>
  </w:style>
  <w:style w:type="paragraph" w:styleId="Titolo4">
    <w:name w:val="heading 4"/>
    <w:aliases w:val="Nota"/>
    <w:basedOn w:val="Normale"/>
    <w:next w:val="Normale"/>
    <w:link w:val="Titolo4Carattere"/>
    <w:uiPriority w:val="9"/>
    <w:unhideWhenUsed/>
    <w:rsid w:val="00C06422"/>
    <w:pPr>
      <w:keepNext/>
      <w:keepLines/>
      <w:pBdr>
        <w:top w:val="single" w:sz="4" w:space="1" w:color="002060" w:themeColor="accent3"/>
        <w:left w:val="single" w:sz="4" w:space="4" w:color="002060" w:themeColor="accent3"/>
        <w:bottom w:val="single" w:sz="4" w:space="1" w:color="002060" w:themeColor="accent3"/>
        <w:right w:val="single" w:sz="4" w:space="4" w:color="002060" w:themeColor="accent3"/>
      </w:pBdr>
      <w:spacing w:before="40" w:after="0"/>
      <w:outlineLvl w:val="3"/>
    </w:pPr>
    <w:rPr>
      <w:rFonts w:asciiTheme="majorHAnsi" w:eastAsiaTheme="majorEastAsia" w:hAnsiTheme="majorHAnsi" w:cstheme="majorBidi"/>
      <w:i/>
      <w:iCs/>
      <w:color w:val="083D5E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rsid w:val="00505918"/>
    <w:pPr>
      <w:spacing w:after="0" w:line="240" w:lineRule="auto"/>
      <w:contextualSpacing/>
    </w:pPr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Carattere">
    <w:name w:val="Titolo Carattere"/>
    <w:basedOn w:val="Carpredefinitoparagrafo"/>
    <w:link w:val="Titolo"/>
    <w:uiPriority w:val="10"/>
    <w:rsid w:val="00505918"/>
    <w:rPr>
      <w:rFonts w:ascii="Avenir Next LT Pro Demi" w:eastAsiaTheme="majorEastAsia" w:hAnsi="Avenir Next LT Pro Demi" w:cstheme="majorBidi"/>
      <w:spacing w:val="-8"/>
      <w:kern w:val="28"/>
      <w:sz w:val="96"/>
      <w:szCs w:val="56"/>
      <w14:ligatures w14:val="standard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F4008"/>
    <w:rPr>
      <w:rFonts w:ascii="Avenir Next LT Pro Demi" w:eastAsiaTheme="majorEastAsia" w:hAnsi="Avenir Next LT Pro Demi" w:cstheme="majorBidi"/>
      <w:noProof/>
      <w:color w:val="083D5E" w:themeColor="accent1" w:themeShade="BF"/>
      <w:sz w:val="52"/>
      <w:szCs w:val="32"/>
    </w:rPr>
  </w:style>
  <w:style w:type="paragraph" w:styleId="Intestazione">
    <w:name w:val="header"/>
    <w:basedOn w:val="Normale"/>
    <w:link w:val="Intestazione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05918"/>
  </w:style>
  <w:style w:type="paragraph" w:styleId="Pidipagina">
    <w:name w:val="footer"/>
    <w:basedOn w:val="Normale"/>
    <w:link w:val="PidipaginaCarattere"/>
    <w:uiPriority w:val="99"/>
    <w:unhideWhenUsed/>
    <w:rsid w:val="0050591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05918"/>
  </w:style>
  <w:style w:type="paragraph" w:customStyle="1" w:styleId="Firmasegreta">
    <w:name w:val="Firma segreta"/>
    <w:basedOn w:val="Normale"/>
    <w:link w:val="FirmasegretaCarattere"/>
    <w:qFormat/>
    <w:rsid w:val="005F4008"/>
    <w:pPr>
      <w:spacing w:after="0" w:line="160" w:lineRule="exact"/>
    </w:pPr>
    <w:rPr>
      <w:sz w:val="16"/>
      <w:szCs w:val="1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1669"/>
    <w:rPr>
      <w:rFonts w:ascii="Avenir Next LT Pro" w:eastAsiaTheme="majorEastAsia" w:hAnsi="Avenir Next LT Pro" w:cstheme="majorBidi"/>
      <w:noProof/>
      <w:color w:val="083D5E" w:themeColor="accent1" w:themeShade="BF"/>
      <w:sz w:val="44"/>
      <w:szCs w:val="26"/>
    </w:rPr>
  </w:style>
  <w:style w:type="character" w:customStyle="1" w:styleId="FirmasegretaCarattere">
    <w:name w:val="Firma segreta Carattere"/>
    <w:basedOn w:val="Carpredefinitoparagrafo"/>
    <w:link w:val="Firmasegreta"/>
    <w:rsid w:val="005F4008"/>
    <w:rPr>
      <w:rFonts w:ascii="Roboto Condensed" w:hAnsi="Roboto Condensed"/>
      <w:noProof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1669"/>
    <w:rPr>
      <w:rFonts w:ascii="Avenir Next LT Pro" w:eastAsiaTheme="majorEastAsia" w:hAnsi="Avenir Next LT Pro" w:cstheme="majorBidi"/>
      <w:i/>
      <w:noProof/>
      <w:color w:val="0B527E" w:themeColor="accent1"/>
      <w:sz w:val="36"/>
      <w:szCs w:val="24"/>
    </w:rPr>
  </w:style>
  <w:style w:type="character" w:customStyle="1" w:styleId="Titolo4Carattere">
    <w:name w:val="Titolo 4 Carattere"/>
    <w:aliases w:val="Nota Carattere"/>
    <w:basedOn w:val="Carpredefinitoparagrafo"/>
    <w:link w:val="Titolo4"/>
    <w:uiPriority w:val="9"/>
    <w:rsid w:val="00C06422"/>
    <w:rPr>
      <w:rFonts w:asciiTheme="majorHAnsi" w:eastAsiaTheme="majorEastAsia" w:hAnsiTheme="majorHAnsi" w:cstheme="majorBidi"/>
      <w:i/>
      <w:iCs/>
      <w:noProof/>
      <w:color w:val="083D5E" w:themeColor="accent1" w:themeShade="BF"/>
    </w:rPr>
  </w:style>
  <w:style w:type="character" w:styleId="Enfasiintensa">
    <w:name w:val="Intense Emphasis"/>
    <w:basedOn w:val="Carpredefinitoparagrafo"/>
    <w:uiPriority w:val="21"/>
    <w:rsid w:val="00C06422"/>
    <w:rPr>
      <w:i/>
      <w:iCs/>
      <w:color w:val="0B527E" w:themeColor="accent1"/>
    </w:rPr>
  </w:style>
  <w:style w:type="paragraph" w:styleId="Citazioneintensa">
    <w:name w:val="Intense Quote"/>
    <w:basedOn w:val="Normale"/>
    <w:next w:val="Normale"/>
    <w:link w:val="CitazioneintensaCarattere"/>
    <w:autoRedefine/>
    <w:uiPriority w:val="30"/>
    <w:qFormat/>
    <w:rsid w:val="00675F86"/>
    <w:pPr>
      <w:pBdr>
        <w:top w:val="single" w:sz="4" w:space="10" w:color="0B527E" w:themeColor="accent1"/>
        <w:bottom w:val="single" w:sz="4" w:space="10" w:color="0B527E" w:themeColor="accent1"/>
      </w:pBdr>
      <w:spacing w:before="360" w:after="360"/>
      <w:ind w:left="864" w:right="864"/>
      <w:jc w:val="center"/>
    </w:pPr>
    <w:rPr>
      <w:i/>
      <w:iCs/>
      <w:color w:val="0B527E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675F86"/>
    <w:rPr>
      <w:rFonts w:ascii="Roboto Condensed" w:hAnsi="Roboto Condensed"/>
      <w:i/>
      <w:iCs/>
      <w:noProof/>
      <w:color w:val="0B527E" w:themeColor="accent1"/>
    </w:rPr>
  </w:style>
  <w:style w:type="table" w:styleId="Grigliatabella">
    <w:name w:val="Table Grid"/>
    <w:basedOn w:val="Tabellanormale"/>
    <w:uiPriority w:val="39"/>
    <w:rsid w:val="00C932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pecial">
    <w:name w:val="Special"/>
    <w:basedOn w:val="Tabellanormale"/>
    <w:uiPriority w:val="99"/>
    <w:rsid w:val="00864478"/>
    <w:pPr>
      <w:spacing w:after="0" w:line="240" w:lineRule="auto"/>
    </w:pPr>
    <w:rPr>
      <w:rFonts w:ascii="Roboto Condensed" w:hAnsi="Roboto Condensed"/>
    </w:rPr>
    <w:tblPr>
      <w:tblBorders>
        <w:insideH w:val="triple" w:sz="4" w:space="0" w:color="FFFFFF" w:themeColor="background1"/>
      </w:tblBorders>
      <w:tblCellMar>
        <w:top w:w="57" w:type="dxa"/>
        <w:left w:w="57" w:type="dxa"/>
        <w:bottom w:w="57" w:type="dxa"/>
        <w:right w:w="57" w:type="dxa"/>
      </w:tblCellMar>
    </w:tblPr>
    <w:tcPr>
      <w:shd w:val="clear" w:color="auto" w:fill="BAE0F9" w:themeFill="accent2" w:themeFillTint="33"/>
    </w:tcPr>
    <w:tblStylePr w:type="firstRow">
      <w:rPr>
        <w:rFonts w:ascii="Roboto Condensed" w:hAnsi="Roboto Condensed"/>
        <w:b/>
        <w:color w:val="FFFFFF" w:themeColor="background1"/>
        <w:sz w:val="22"/>
      </w:rPr>
      <w:tblPr/>
      <w:tcPr>
        <w:shd w:val="clear" w:color="auto" w:fill="0B527E" w:themeFill="accent2"/>
      </w:tcPr>
    </w:tblStylePr>
    <w:tblStylePr w:type="firstCol">
      <w:rPr>
        <w:rFonts w:ascii="Roboto Condensed" w:hAnsi="Roboto Condensed"/>
        <w:i/>
        <w:color w:val="FFFFFF" w:themeColor="background1"/>
        <w:sz w:val="22"/>
      </w:rPr>
      <w:tblPr/>
      <w:tcPr>
        <w:shd w:val="clear" w:color="auto" w:fill="0B527E" w:themeFill="accent2"/>
      </w:tcPr>
    </w:tblStylePr>
  </w:style>
  <w:style w:type="paragraph" w:styleId="Paragrafoelenco">
    <w:name w:val="List Paragraph"/>
    <w:basedOn w:val="Normale"/>
    <w:uiPriority w:val="34"/>
    <w:qFormat/>
    <w:rsid w:val="0094048C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9C7DC9"/>
    <w:pPr>
      <w:spacing w:before="240"/>
      <w:jc w:val="left"/>
      <w:outlineLvl w:val="9"/>
    </w:pPr>
    <w:rPr>
      <w:rFonts w:asciiTheme="majorHAnsi" w:hAnsiTheme="majorHAnsi"/>
      <w:noProof w:val="0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C7DC9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C7DC9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9C7DC9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9C7DC9"/>
    <w:rPr>
      <w:color w:val="0F6EA8" w:themeColor="hyperlink"/>
      <w:u w:val="single"/>
    </w:rPr>
  </w:style>
  <w:style w:type="table" w:styleId="Tabellagriglia5scura-colore4">
    <w:name w:val="Grid Table 5 Dark Accent 4"/>
    <w:basedOn w:val="Tabellanormale"/>
    <w:uiPriority w:val="50"/>
    <w:rsid w:val="00301FA9"/>
    <w:pPr>
      <w:spacing w:after="0" w:line="240" w:lineRule="auto"/>
    </w:pPr>
    <w:rPr>
      <w:rFonts w:ascii="Times New Roman" w:hAnsi="Times New Roman" w:cs="Times New Roman"/>
      <w:bCs/>
      <w:kern w:val="2"/>
      <w:sz w:val="26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D3E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386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3862" w:themeFill="accent4"/>
      </w:tcPr>
    </w:tblStylePr>
    <w:tblStylePr w:type="band1Vert">
      <w:tblPr/>
      <w:tcPr>
        <w:shd w:val="clear" w:color="auto" w:fill="8FA7D7" w:themeFill="accent4" w:themeFillTint="66"/>
      </w:tcPr>
    </w:tblStylePr>
    <w:tblStylePr w:type="band1Horz">
      <w:tblPr/>
      <w:tcPr>
        <w:shd w:val="clear" w:color="auto" w:fill="8FA7D7" w:themeFill="accent4" w:themeFillTint="66"/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644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9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8447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60925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9220">
          <w:marLeft w:val="432"/>
          <w:marRight w:val="21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1183">
          <w:marLeft w:val="216"/>
          <w:marRight w:val="432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jp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hyperlink" Target="https://drive.google.com/file/d/16AZPfQi6ZeCjsy4H4EmhNrW6jEXyLvtW/view" TargetMode="Externa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cag\Desktop\ModelloPreappelloNonFluo.dotx" TargetMode="External"/></Relationships>
</file>

<file path=word/theme/theme1.xml><?xml version="1.0" encoding="utf-8"?>
<a:theme xmlns:a="http://schemas.openxmlformats.org/drawingml/2006/main" name="Tema di Office">
  <a:themeElements>
    <a:clrScheme name="Personalizzato 13">
      <a:dk1>
        <a:srgbClr val="112F51"/>
      </a:dk1>
      <a:lt1>
        <a:srgbClr val="FFFFFF"/>
      </a:lt1>
      <a:dk2>
        <a:srgbClr val="172541"/>
      </a:dk2>
      <a:lt2>
        <a:srgbClr val="FFFFFF"/>
      </a:lt2>
      <a:accent1>
        <a:srgbClr val="0B527E"/>
      </a:accent1>
      <a:accent2>
        <a:srgbClr val="0B527E"/>
      </a:accent2>
      <a:accent3>
        <a:srgbClr val="002060"/>
      </a:accent3>
      <a:accent4>
        <a:srgbClr val="233862"/>
      </a:accent4>
      <a:accent5>
        <a:srgbClr val="112F51"/>
      </a:accent5>
      <a:accent6>
        <a:srgbClr val="13334D"/>
      </a:accent6>
      <a:hlink>
        <a:srgbClr val="0F6EA8"/>
      </a:hlink>
      <a:folHlink>
        <a:srgbClr val="0F6EA8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3FF2D0DC43D3D4C90ECBB5CD82BC567" ma:contentTypeVersion="2" ma:contentTypeDescription="Creare un nuovo documento." ma:contentTypeScope="" ma:versionID="06364c83748378cecaea3700a81d968a">
  <xsd:schema xmlns:xsd="http://www.w3.org/2001/XMLSchema" xmlns:xs="http://www.w3.org/2001/XMLSchema" xmlns:p="http://schemas.microsoft.com/office/2006/metadata/properties" xmlns:ns3="328cf2f9-9810-4e4e-872a-b421e8e54eb5" targetNamespace="http://schemas.microsoft.com/office/2006/metadata/properties" ma:root="true" ma:fieldsID="9208ff1a7f991892a47dd247ebc280ed" ns3:_="">
    <xsd:import namespace="328cf2f9-9810-4e4e-872a-b421e8e54e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cf2f9-9810-4e4e-872a-b421e8e54eb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2EF767-B150-424D-BBEF-AEFF255E72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28cf2f9-9810-4e4e-872a-b421e8e54e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BE7EAA-ECA0-4F75-9F4D-5758A781E3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64EEB5B-0194-48A9-B186-17F16B87DD6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4063E6C-E098-4216-B39C-5A9B23E6E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ModelloPreappelloNonFluo</Template>
  <TotalTime>57</TotalTime>
  <Pages>36</Pages>
  <Words>2490</Words>
  <Characters>14196</Characters>
  <Application>Microsoft Office Word</Application>
  <DocSecurity>0</DocSecurity>
  <Lines>118</Lines>
  <Paragraphs>33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Aps</vt:lpstr>
    </vt:vector>
  </TitlesOfParts>
  <Company/>
  <LinksUpToDate>false</LinksUpToDate>
  <CharactersWithSpaces>16653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Aps</dc:title>
  <dc:subject/>
  <dc:creator>Luca Giandomenico</dc:creator>
  <cp:keywords>aps</cp:keywords>
  <dc:description/>
  <cp:lastModifiedBy>l.giandomenico1@campus.unimib.it</cp:lastModifiedBy>
  <cp:revision>24</cp:revision>
  <cp:lastPrinted>2024-06-12T10:00:00Z</cp:lastPrinted>
  <dcterms:created xsi:type="dcterms:W3CDTF">2024-06-12T09:21:00Z</dcterms:created>
  <dcterms:modified xsi:type="dcterms:W3CDTF">2024-06-12T10:12:00Z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0x01010053FF2D0DC43D3D4C90ECBB5CD82BC567</vt:lpwstr>
  </property>
</Properties>
</file>