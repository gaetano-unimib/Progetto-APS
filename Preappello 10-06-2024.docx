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1B1865C" w:rsidR="00505918" w:rsidRPr="009924AF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D034EE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1B1865C" w:rsidR="00505918" w:rsidRPr="009924AF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D034EE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olo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olo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itolosommario"/>
          </w:pPr>
          <w:r>
            <w:t>Sommario</w:t>
          </w:r>
        </w:p>
        <w:p w14:paraId="3965BA32" w14:textId="4BC1A090" w:rsidR="002233BF" w:rsidRDefault="009C7DC9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06260" w:history="1">
            <w:r w:rsidR="002233BF" w:rsidRPr="00827007">
              <w:rPr>
                <w:rStyle w:val="Collegamentoipertestuale"/>
              </w:rPr>
              <w:t>Modello di Dominio</w:t>
            </w:r>
            <w:r w:rsidR="002233BF">
              <w:rPr>
                <w:webHidden/>
              </w:rPr>
              <w:tab/>
            </w:r>
            <w:r w:rsidR="002233BF">
              <w:rPr>
                <w:webHidden/>
              </w:rPr>
              <w:fldChar w:fldCharType="begin"/>
            </w:r>
            <w:r w:rsidR="002233BF">
              <w:rPr>
                <w:webHidden/>
              </w:rPr>
              <w:instrText xml:space="preserve"> PAGEREF _Toc169106260 \h </w:instrText>
            </w:r>
            <w:r w:rsidR="002233BF">
              <w:rPr>
                <w:webHidden/>
              </w:rPr>
            </w:r>
            <w:r w:rsidR="002233BF"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4</w:t>
            </w:r>
            <w:r w:rsidR="002233BF">
              <w:rPr>
                <w:webHidden/>
              </w:rPr>
              <w:fldChar w:fldCharType="end"/>
            </w:r>
          </w:hyperlink>
        </w:p>
        <w:p w14:paraId="0EA4CFA2" w14:textId="44771E7B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1" w:history="1">
            <w:r w:rsidRPr="00827007">
              <w:rPr>
                <w:rStyle w:val="Collegamentoipertestuale"/>
              </w:rPr>
              <w:t>Casi d’uso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3BE278E" w14:textId="2F78B53D" w:rsidR="002233BF" w:rsidRDefault="002233BF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2" w:history="1">
            <w:r w:rsidRPr="00827007">
              <w:rPr>
                <w:rStyle w:val="Collegamentoipertestuale"/>
              </w:rPr>
              <w:t>Diagramma dei casi d’uso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006B26" w14:textId="249B0F5F" w:rsidR="002233BF" w:rsidRDefault="002233BF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3" w:history="1">
            <w:r w:rsidRPr="00827007">
              <w:rPr>
                <w:rStyle w:val="Collegamentoipertestuale"/>
              </w:rPr>
              <w:t>Casi d’uso dettagliati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81B4E3F" w14:textId="5FA2CEE9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4" w:history="1">
            <w:r w:rsidRPr="00827007">
              <w:rPr>
                <w:rStyle w:val="Collegamentoipertestuale"/>
              </w:rPr>
              <w:t>Caso d’uso AcquistaCartaFedeltà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959EA1" w14:textId="127D5F0B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5" w:history="1">
            <w:r w:rsidRPr="00827007">
              <w:rPr>
                <w:rStyle w:val="Collegamentoipertestuale"/>
              </w:rPr>
              <w:t>Caso d’uso MonitoraAndamentoPrenotazione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8F354DD" w14:textId="0590DA76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6" w:history="1">
            <w:r w:rsidRPr="00827007">
              <w:rPr>
                <w:rStyle w:val="Collegamentoipertestuale"/>
              </w:rPr>
              <w:t>Caso d’uso ClienteInserisciRecensione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0B7BFA" w14:textId="6B9C59D0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7" w:history="1">
            <w:r w:rsidRPr="00827007">
              <w:rPr>
                <w:rStyle w:val="Collegamentoipertestuale"/>
              </w:rPr>
              <w:t>Caso d’uso InserisciLocalitàPreferita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9FE98E" w14:textId="599901C3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8" w:history="1">
            <w:r w:rsidRPr="00827007">
              <w:rPr>
                <w:rStyle w:val="Collegamentoipertestuale"/>
              </w:rPr>
              <w:t>Caso d’uso EffettuaPrenotazione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2CFCE38" w14:textId="46C08EF6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69" w:history="1">
            <w:r w:rsidRPr="00827007">
              <w:rPr>
                <w:rStyle w:val="Collegamentoipertestuale"/>
              </w:rPr>
              <w:t>Caso d’uso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92707D2" w14:textId="02E3F7FE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0" w:history="1">
            <w:r w:rsidRPr="00827007">
              <w:rPr>
                <w:rStyle w:val="Collegamentoipertestuale"/>
              </w:rPr>
              <w:t>Caso d’uso ModificaPrenotazione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963D616" w14:textId="629C29A3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1" w:history="1">
            <w:r w:rsidRPr="00827007">
              <w:rPr>
                <w:rStyle w:val="Collegamentoipertestuale"/>
              </w:rPr>
              <w:t>Caso d’uso NotificaNuovaOfferta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618D8D0" w14:textId="4EE51CAB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2" w:history="1">
            <w:r w:rsidRPr="00827007">
              <w:rPr>
                <w:rStyle w:val="Collegamentoipertestuale"/>
              </w:rPr>
              <w:t>Diagramma di Sequenza di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242A710" w14:textId="2D3177B1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3" w:history="1">
            <w:r w:rsidRPr="00827007">
              <w:rPr>
                <w:rStyle w:val="Collegamentoipertestuale"/>
              </w:rPr>
              <w:t>Diagramma di Sequenza AcquistaCartaFedeltà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20FE242" w14:textId="174968AC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4" w:history="1">
            <w:r w:rsidRPr="00827007">
              <w:rPr>
                <w:rStyle w:val="Collegamentoipertestuale"/>
              </w:rPr>
              <w:t>Diagramma di sequenza MonitoraAndamentoPrenotazione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667E8D2" w14:textId="4080CC8E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5" w:history="1">
            <w:r w:rsidRPr="00827007">
              <w:rPr>
                <w:rStyle w:val="Collegamentoipertestuale"/>
              </w:rPr>
              <w:t>Diagramma di sequenza ClienteInserisciRecensione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B5BC13F" w14:textId="79923455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6" w:history="1">
            <w:r w:rsidRPr="00827007">
              <w:rPr>
                <w:rStyle w:val="Collegamentoipertestuale"/>
              </w:rPr>
              <w:t>Diagramma di sequenza InserisciLocalitàPreferita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A11323A" w14:textId="746A4299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7" w:history="1">
            <w:r w:rsidRPr="00827007">
              <w:rPr>
                <w:rStyle w:val="Collegamentoipertestuale"/>
              </w:rPr>
              <w:t>Diagramma di sequenza NotificaNuovaOfferta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0C0B894" w14:textId="647C9C8A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8" w:history="1">
            <w:r w:rsidRPr="00827007">
              <w:rPr>
                <w:rStyle w:val="Collegamentoipertestuale"/>
              </w:rPr>
              <w:t>Caso d’uso EffettuaPrenotazione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C75F9FA" w14:textId="3E1B5333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79" w:history="1">
            <w:r w:rsidRPr="00827007">
              <w:rPr>
                <w:rStyle w:val="Collegamentoipertestuale"/>
              </w:rPr>
              <w:t>Caso d’uso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503E175" w14:textId="5A186C04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0" w:history="1">
            <w:r w:rsidRPr="00827007">
              <w:rPr>
                <w:rStyle w:val="Collegamentoipertestuale"/>
              </w:rPr>
              <w:t>Caso d’uso ModificaPrenotazione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0ED2615" w14:textId="48FDEA82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1" w:history="1">
            <w:r w:rsidRPr="00827007">
              <w:rPr>
                <w:rStyle w:val="Collegamentoipertestuale"/>
              </w:rPr>
              <w:t>Contratti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4DAF900" w14:textId="20AFD4A3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2" w:history="1">
            <w:r w:rsidRPr="00827007">
              <w:rPr>
                <w:rStyle w:val="Collegamentoipertestuale"/>
              </w:rPr>
              <w:t>Contratto monitoraPrenotazioni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F8F5B20" w14:textId="2530EFB5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3" w:history="1">
            <w:r w:rsidRPr="00827007">
              <w:rPr>
                <w:rStyle w:val="Collegamentoipertestuale"/>
              </w:rPr>
              <w:t>Contratto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9A7CA91" w14:textId="0C16398D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4" w:history="1">
            <w:r w:rsidRPr="00827007">
              <w:rPr>
                <w:rStyle w:val="Collegamentoipertestuale"/>
              </w:rPr>
              <w:t>Contratto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51304E6" w14:textId="679CB344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5" w:history="1">
            <w:r w:rsidRPr="00827007">
              <w:rPr>
                <w:rStyle w:val="Collegamentoipertestuale"/>
              </w:rPr>
              <w:t>Contratto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5AFDECC" w14:textId="7A8F9517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6" w:history="1">
            <w:r w:rsidRPr="00827007">
              <w:rPr>
                <w:rStyle w:val="Collegamentoipertestuale"/>
              </w:rPr>
              <w:t>Diagrammi di Sequenza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702F985" w14:textId="44779842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7" w:history="1">
            <w:r w:rsidRPr="00827007">
              <w:rPr>
                <w:rStyle w:val="Collegamentoipertestuale"/>
              </w:rPr>
              <w:t>Diagramma di sequenza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82B531B" w14:textId="4608B6B4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8" w:history="1">
            <w:r w:rsidRPr="00827007">
              <w:rPr>
                <w:rStyle w:val="Collegamentoipertestuale"/>
              </w:rPr>
              <w:t>Diagramma di sequenza monitoraPrenotazioni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203350" w14:textId="173C744C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89" w:history="1">
            <w:r w:rsidRPr="00827007">
              <w:rPr>
                <w:rStyle w:val="Collegamentoipertestuale"/>
              </w:rPr>
              <w:t>Diagramma di sequenza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5D4B52" w14:textId="751E6C97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0" w:history="1">
            <w:r w:rsidRPr="00827007">
              <w:rPr>
                <w:rStyle w:val="Collegamentoipertestuale"/>
              </w:rPr>
              <w:t>Diagramma di sequenza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51F58AB" w14:textId="3BC54564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1" w:history="1">
            <w:r w:rsidRPr="00827007">
              <w:rPr>
                <w:rStyle w:val="Collegamentoipertestuale"/>
              </w:rPr>
              <w:t>Diagrammi di attività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E993D5D" w14:textId="23100B10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2" w:history="1">
            <w:r w:rsidRPr="00827007">
              <w:rPr>
                <w:rStyle w:val="Collegamentoipertestuale"/>
              </w:rPr>
              <w:t>Diagramma di attività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7D3D6D3" w14:textId="43BF2C82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3" w:history="1">
            <w:r w:rsidRPr="00827007">
              <w:rPr>
                <w:rStyle w:val="Collegamentoipertestuale"/>
              </w:rPr>
              <w:t>Diagramma di attività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4E545C8" w14:textId="6CF31479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4" w:history="1">
            <w:r w:rsidRPr="00827007">
              <w:rPr>
                <w:rStyle w:val="Collegamentoipertestuale"/>
              </w:rPr>
              <w:t>Diagramma di attività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AB2B723" w14:textId="7DA04C28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5" w:history="1">
            <w:r w:rsidRPr="00827007">
              <w:rPr>
                <w:rStyle w:val="Collegamentoipertestuale"/>
              </w:rPr>
              <w:t>Diagramma di attività monitoraPrenotazione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5289D5E" w14:textId="7264887C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6" w:history="1">
            <w:r w:rsidRPr="00827007">
              <w:rPr>
                <w:rStyle w:val="Collegamentoipertestuale"/>
              </w:rPr>
              <w:t>Architettura Logica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22A0F51" w14:textId="2718712B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7" w:history="1">
            <w:r w:rsidRPr="00827007">
              <w:rPr>
                <w:rStyle w:val="Collegamentoipertestuale"/>
              </w:rPr>
              <w:t>Diagramma delle Classi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29A6D1F" w14:textId="5893330D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8" w:history="1">
            <w:r w:rsidRPr="00827007">
              <w:rPr>
                <w:rStyle w:val="Collegamentoipertestuale"/>
                <w:lang w:val="en-US"/>
              </w:rPr>
              <w:t>Pattern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958F7CE" w14:textId="6715CC35" w:rsidR="002233BF" w:rsidRDefault="002233BF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299" w:history="1">
            <w:r w:rsidRPr="00827007">
              <w:rPr>
                <w:rStyle w:val="Collegamentoipertestuale"/>
                <w:lang w:val="en-US"/>
              </w:rPr>
              <w:t>Grasp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52786DB" w14:textId="45733EA1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0" w:history="1">
            <w:r w:rsidRPr="00827007">
              <w:rPr>
                <w:rStyle w:val="Collegamentoipertestuale"/>
              </w:rPr>
              <w:t>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86D646A" w14:textId="535EA2C1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1" w:history="1">
            <w:r w:rsidRPr="00827007">
              <w:rPr>
                <w:rStyle w:val="Collegamentoipertestuale"/>
              </w:rPr>
              <w:t>Creator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7B1FCDD" w14:textId="604085C1" w:rsidR="002233BF" w:rsidRDefault="002233BF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2" w:history="1">
            <w:r w:rsidRPr="00827007">
              <w:rPr>
                <w:rStyle w:val="Collegamentoipertestuale"/>
              </w:rPr>
              <w:t>GOF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23E99A1" w14:textId="20F32C96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3" w:history="1">
            <w:r w:rsidRPr="00827007">
              <w:rPr>
                <w:rStyle w:val="Collegamentoipertestuale"/>
              </w:rPr>
              <w:t>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6988C2F" w14:textId="6A2D9F78" w:rsidR="002233BF" w:rsidRDefault="002233BF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4" w:history="1">
            <w:r w:rsidRPr="00827007">
              <w:rPr>
                <w:rStyle w:val="Collegamentoipertestuale"/>
              </w:rPr>
              <w:t>Observer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546A09F" w14:textId="3B64EF79" w:rsidR="002233BF" w:rsidRDefault="002233BF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106305" w:history="1">
            <w:r w:rsidRPr="00827007">
              <w:rPr>
                <w:rStyle w:val="Collegamentoipertestuale"/>
              </w:rPr>
              <w:t>ReadMe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_Toc169106305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23CC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647009B" w14:textId="418CBA6B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Titolo1"/>
      </w:pPr>
      <w:bookmarkStart w:id="0" w:name="_Toc169106260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Titolo1"/>
      </w:pPr>
      <w:bookmarkStart w:id="1" w:name="_Toc169106261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Titolo2"/>
      </w:pPr>
      <w:bookmarkStart w:id="2" w:name="_Toc169106262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2E20FC14" w14:textId="4408DF88" w:rsidR="009B3458" w:rsidRDefault="009B3458">
      <w:pPr>
        <w:jc w:val="left"/>
      </w:pPr>
    </w:p>
    <w:p w14:paraId="3A0A1D5E" w14:textId="23744C2F" w:rsidR="009C7DC9" w:rsidRDefault="009B3458">
      <w:pPr>
        <w:jc w:val="left"/>
      </w:pPr>
      <w:r>
        <w:drawing>
          <wp:anchor distT="0" distB="0" distL="114300" distR="114300" simplePos="0" relativeHeight="251706368" behindDoc="1" locked="0" layoutInCell="1" allowOverlap="1" wp14:anchorId="7D5A84EF" wp14:editId="3F9B7081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6992620" cy="5019675"/>
            <wp:effectExtent l="0" t="0" r="0" b="9525"/>
            <wp:wrapTight wrapText="bothSides">
              <wp:wrapPolygon edited="0">
                <wp:start x="0" y="0"/>
                <wp:lineTo x="0" y="21559"/>
                <wp:lineTo x="21537" y="21559"/>
                <wp:lineTo x="21537" y="0"/>
                <wp:lineTo x="0" y="0"/>
              </wp:wrapPolygon>
            </wp:wrapTight>
            <wp:docPr id="1017892030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2030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18" b="13696"/>
                    <a:stretch/>
                  </pic:blipFill>
                  <pic:spPr bwMode="auto">
                    <a:xfrm>
                      <a:off x="0" y="0"/>
                      <a:ext cx="6992620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Titolo2"/>
      </w:pPr>
      <w:bookmarkStart w:id="3" w:name="_Toc169106263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Titolo3"/>
      </w:pPr>
      <w:bookmarkStart w:id="4" w:name="_Toc169106264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Paragrafoelenc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Titolo3"/>
      </w:pPr>
      <w:bookmarkStart w:id="5" w:name="_Toc169106265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Titolo3"/>
      </w:pPr>
      <w:bookmarkStart w:id="6" w:name="_Toc169106266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Titolo3"/>
      </w:pPr>
      <w:bookmarkStart w:id="7" w:name="_Toc169106267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Titolo3"/>
      </w:pPr>
      <w:bookmarkStart w:id="8" w:name="_Toc169106268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76B3D7A" w:rsidR="00027BAA" w:rsidRDefault="00E101CA" w:rsidP="00790DFD">
      <w:r>
        <w:t xml:space="preserve">** Sono state apportate delle modifiche al caso d’uso precedentemente creato in modo tale da adattarlo allo scenario modifcato. Le parti sottolineate riguardano </w:t>
      </w:r>
      <w:r w:rsidR="00790DFD">
        <w:t>le modifiche apportate.</w:t>
      </w:r>
      <w:r w:rsidR="00027BAA"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Titolo3"/>
      </w:pPr>
      <w:bookmarkStart w:id="9" w:name="_Toc169106269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Paragrafoelenco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Titolo3"/>
      </w:pPr>
      <w:bookmarkStart w:id="10" w:name="_Toc169106270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Paragrafoelenco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170E2BCF" w14:textId="77777777" w:rsidR="002579AA" w:rsidRDefault="002579AA">
      <w:pPr>
        <w:jc w:val="left"/>
      </w:pPr>
      <w:r>
        <w:br w:type="page"/>
      </w:r>
    </w:p>
    <w:p w14:paraId="411E286D" w14:textId="23027EE6" w:rsidR="002579AA" w:rsidRDefault="002579AA" w:rsidP="002579AA">
      <w:r>
        <w:lastRenderedPageBreak/>
        <w:t>Denis Degeratu - 895835</w:t>
      </w:r>
    </w:p>
    <w:p w14:paraId="3D01A9A6" w14:textId="78FB95D1" w:rsidR="002579AA" w:rsidRDefault="002579AA" w:rsidP="002579AA">
      <w:pPr>
        <w:pStyle w:val="Titolo3"/>
      </w:pPr>
      <w:bookmarkStart w:id="11" w:name="_Toc169106271"/>
      <w:r>
        <w:t>Caso d’uso NotificaNuovaOfferta</w:t>
      </w:r>
      <w:bookmarkEnd w:id="11"/>
    </w:p>
    <w:p w14:paraId="33786FB3" w14:textId="77777777" w:rsidR="002579AA" w:rsidRPr="002579AA" w:rsidRDefault="002579AA" w:rsidP="002579AA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2579AA" w14:paraId="621FB4E3" w14:textId="77777777" w:rsidTr="008F0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5B16940" w14:textId="77777777" w:rsidR="002579AA" w:rsidRDefault="002579AA" w:rsidP="008F071F">
            <w:pPr>
              <w:spacing w:line="259" w:lineRule="auto"/>
              <w:jc w:val="center"/>
            </w:pPr>
            <w:r>
              <w:t>Caso d’uso NotificaNuovaOfferta</w:t>
            </w:r>
          </w:p>
        </w:tc>
      </w:tr>
      <w:tr w:rsidR="002579AA" w14:paraId="40F7E1E5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56B43E0" w14:textId="77777777" w:rsidR="002579AA" w:rsidRDefault="002579AA" w:rsidP="008F071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F17D94B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579AA" w14:paraId="290D6C75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A1EB42" w14:textId="77777777" w:rsidR="002579AA" w:rsidRDefault="002579AA" w:rsidP="008F071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5ECAE704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579AA" w14:paraId="28582AAA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30687F2" w14:textId="77777777" w:rsidR="002579AA" w:rsidRDefault="002579AA" w:rsidP="008F071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2C99EE4F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579AA" w14:paraId="2D9603E2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697DB2" w14:textId="77777777" w:rsidR="002579AA" w:rsidRDefault="002579AA" w:rsidP="008F071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3F07E982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579AA" w14:paraId="765082EA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F1FBEE7" w14:textId="77777777" w:rsidR="002579AA" w:rsidRDefault="002579AA" w:rsidP="008F071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2FEBA0E6" w14:textId="77777777" w:rsidR="002579AA" w:rsidRDefault="002579AA" w:rsidP="002579AA">
            <w:pPr>
              <w:pStyle w:val="Paragrafoelenco"/>
              <w:numPr>
                <w:ilvl w:val="0"/>
                <w:numId w:val="2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L'amministratore vuole inserire un nuovo pacchetto e mandare una notifica.</w:t>
            </w:r>
          </w:p>
          <w:p w14:paraId="7D88707E" w14:textId="77777777" w:rsidR="002579AA" w:rsidRDefault="002579AA" w:rsidP="002579AA">
            <w:pPr>
              <w:pStyle w:val="Paragrafoelenco"/>
              <w:numPr>
                <w:ilvl w:val="0"/>
                <w:numId w:val="2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vuole le notifiche relative a pacchetti che riguardano località salvate.</w:t>
            </w:r>
          </w:p>
        </w:tc>
      </w:tr>
      <w:tr w:rsidR="002579AA" w14:paraId="667E2060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9BB2FA4" w14:textId="77777777" w:rsidR="002579AA" w:rsidRDefault="002579AA" w:rsidP="008F071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6D1F57F4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2579AA" w14:paraId="0FDDBB95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FAD0315" w14:textId="77777777" w:rsidR="002579AA" w:rsidRDefault="002579AA" w:rsidP="008F071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BE7EF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notifiche relative alle località salvate dai clienti sono state inviate correttamente.</w:t>
            </w:r>
          </w:p>
        </w:tc>
      </w:tr>
      <w:tr w:rsidR="002579AA" w14:paraId="52E8E567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871EB11" w14:textId="77777777" w:rsidR="002579AA" w:rsidRDefault="002579AA" w:rsidP="008F071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5553BDE5" w14:textId="77777777" w:rsidR="002579AA" w:rsidRDefault="002579AA" w:rsidP="002579AA">
            <w:pPr>
              <w:pStyle w:val="Paragrafoelenco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pubblica i nuovi pacchetti.</w:t>
            </w:r>
          </w:p>
          <w:p w14:paraId="08A8E86A" w14:textId="77777777" w:rsidR="002579AA" w:rsidRDefault="002579AA" w:rsidP="002579AA">
            <w:pPr>
              <w:pStyle w:val="Paragrafoelenco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invia le notifiche ai clienti che hanno salvato le località.</w:t>
            </w:r>
          </w:p>
        </w:tc>
      </w:tr>
      <w:tr w:rsidR="002579AA" w14:paraId="6F5D7598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B5716A" w14:textId="77777777" w:rsidR="002579AA" w:rsidRDefault="002579AA" w:rsidP="008F071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0ACCD6EA" w14:textId="77777777" w:rsidR="002579AA" w:rsidRPr="004007E9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2) Il sistema non invia alcuna notifica.</w:t>
            </w:r>
          </w:p>
        </w:tc>
      </w:tr>
      <w:tr w:rsidR="002579AA" w14:paraId="35E584F7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F7536F6" w14:textId="77777777" w:rsidR="002579AA" w:rsidRDefault="002579AA" w:rsidP="008F071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7ECA672F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notifica deve essere inviata entro pochi secondi dalla pubblicazione del pacchetto.</w:t>
            </w:r>
          </w:p>
        </w:tc>
      </w:tr>
      <w:tr w:rsidR="002579AA" w14:paraId="6D48D49E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2ABA31" w14:textId="77777777" w:rsidR="002579AA" w:rsidRDefault="002579AA" w:rsidP="008F071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1F35C810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2579AA" w14:paraId="6A81A65B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11A431" w14:textId="77777777" w:rsidR="002579AA" w:rsidRDefault="002579AA" w:rsidP="008F071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25D4A9C5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inserito un pacchetto di una località salvata da un cliente</w:t>
            </w:r>
          </w:p>
        </w:tc>
      </w:tr>
      <w:tr w:rsidR="002579AA" w14:paraId="6355B052" w14:textId="77777777" w:rsidTr="008F071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AD7EF51" w14:textId="77777777" w:rsidR="002579AA" w:rsidRDefault="002579AA" w:rsidP="008F071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1904AC60" w14:textId="77777777" w:rsidR="002579AA" w:rsidRDefault="002579AA" w:rsidP="008F07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379D9D1" w14:textId="4CC4055A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Titolo1"/>
      </w:pPr>
      <w:bookmarkStart w:id="12" w:name="_Toc169106272"/>
      <w:r>
        <w:lastRenderedPageBreak/>
        <w:t>Diagramma di Sequenza di Sistema</w:t>
      </w:r>
      <w:bookmarkEnd w:id="12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Titolo3"/>
      </w:pPr>
      <w:bookmarkStart w:id="13" w:name="_Toc169106273"/>
      <w:r>
        <w:t xml:space="preserve">Diagramma di Sequenza </w:t>
      </w:r>
      <w:r w:rsidR="00027BAA">
        <w:t>AcquistaCartaFedeltà</w:t>
      </w:r>
      <w:bookmarkEnd w:id="13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Titolo3"/>
      </w:pPr>
      <w:bookmarkStart w:id="14" w:name="_Toc169106274"/>
      <w:r>
        <w:t xml:space="preserve">Diagramma di </w:t>
      </w:r>
      <w:r w:rsidR="00027BAA">
        <w:t>sequenza MonitoraAndamentoPrenotazione</w:t>
      </w:r>
      <w:bookmarkEnd w:id="14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Titolo3"/>
      </w:pPr>
      <w:bookmarkStart w:id="15" w:name="_Toc169106275"/>
      <w:r>
        <w:t>Diagramma di sequenza ClienteInserisciRecensione</w:t>
      </w:r>
      <w:bookmarkEnd w:id="15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Titolo3"/>
      </w:pPr>
      <w:bookmarkStart w:id="16" w:name="_Toc169106276"/>
      <w:r>
        <w:t>Diagramma di sequenza InserisciLocalitàPreferit</w:t>
      </w:r>
      <w:r w:rsidR="00F02560">
        <w:t>a</w:t>
      </w:r>
      <w:bookmarkEnd w:id="16"/>
    </w:p>
    <w:p w14:paraId="5A82A2D2" w14:textId="77777777" w:rsidR="001275C6" w:rsidRDefault="001275C6">
      <w:pPr>
        <w:jc w:val="left"/>
      </w:pPr>
    </w:p>
    <w:p w14:paraId="651F92D2" w14:textId="77777777" w:rsidR="002579AA" w:rsidRDefault="002579AA">
      <w:pPr>
        <w:jc w:val="left"/>
      </w:pPr>
    </w:p>
    <w:p w14:paraId="6C95055F" w14:textId="014F954E" w:rsidR="001275C6" w:rsidRDefault="002579AA">
      <w:pPr>
        <w:jc w:val="left"/>
      </w:pPr>
      <w:r>
        <w:drawing>
          <wp:anchor distT="0" distB="0" distL="114300" distR="114300" simplePos="0" relativeHeight="251705344" behindDoc="1" locked="0" layoutInCell="1" allowOverlap="1" wp14:anchorId="3192F4CC" wp14:editId="20BAF2A0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6057900" cy="5169535"/>
            <wp:effectExtent l="0" t="0" r="0" b="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1451253405" name="Immagine 1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3405" name="Immagine 12" descr="Immagine che contiene testo, schermata, diagramma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9" b="11558"/>
                    <a:stretch/>
                  </pic:blipFill>
                  <pic:spPr bwMode="auto">
                    <a:xfrm>
                      <a:off x="0" y="0"/>
                      <a:ext cx="6057900" cy="516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5C6">
        <w:br w:type="page"/>
      </w:r>
    </w:p>
    <w:p w14:paraId="06A5EE02" w14:textId="77777777" w:rsidR="001275C6" w:rsidRDefault="001275C6" w:rsidP="001275C6">
      <w:r>
        <w:lastRenderedPageBreak/>
        <w:t>Denis Degeratu - 895835</w:t>
      </w:r>
    </w:p>
    <w:p w14:paraId="26A86E7D" w14:textId="5E11A636" w:rsidR="001275C6" w:rsidRDefault="001275C6" w:rsidP="001275C6">
      <w:pPr>
        <w:pStyle w:val="Titolo3"/>
      </w:pPr>
      <w:bookmarkStart w:id="17" w:name="_Toc169106277"/>
      <w:r>
        <w:t>Diagramma di sequenza NotificaNuovaOfferta</w:t>
      </w:r>
      <w:bookmarkEnd w:id="17"/>
    </w:p>
    <w:p w14:paraId="57D880E2" w14:textId="4725C95B" w:rsidR="001275C6" w:rsidRDefault="001275C6" w:rsidP="001275C6"/>
    <w:p w14:paraId="69099E02" w14:textId="4DDE3C6C" w:rsidR="001275C6" w:rsidRPr="001275C6" w:rsidRDefault="001275C6" w:rsidP="001275C6"/>
    <w:p w14:paraId="0B269922" w14:textId="61C0DFA3" w:rsidR="00027BAA" w:rsidRDefault="001275C6">
      <w:pPr>
        <w:jc w:val="left"/>
      </w:pPr>
      <w:r>
        <w:drawing>
          <wp:anchor distT="0" distB="0" distL="114300" distR="114300" simplePos="0" relativeHeight="251704320" behindDoc="1" locked="0" layoutInCell="1" allowOverlap="1" wp14:anchorId="7F546FBB" wp14:editId="79A9C147">
            <wp:simplePos x="0" y="0"/>
            <wp:positionH relativeFrom="margin">
              <wp:align>center</wp:align>
            </wp:positionH>
            <wp:positionV relativeFrom="paragraph">
              <wp:posOffset>1539240</wp:posOffset>
            </wp:positionV>
            <wp:extent cx="6762750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1994631662" name="Immagine 1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31662" name="Immagine 10" descr="Immagine che contiene testo, schermata, diagramma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17" b="33291"/>
                    <a:stretch/>
                  </pic:blipFill>
                  <pic:spPr bwMode="auto">
                    <a:xfrm>
                      <a:off x="0" y="0"/>
                      <a:ext cx="676275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Titolo3"/>
      </w:pPr>
      <w:bookmarkStart w:id="18" w:name="_Toc169106278"/>
      <w:r>
        <w:t>Caso d’uso EffettuaPrenotazione</w:t>
      </w:r>
      <w:bookmarkEnd w:id="18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Titolo3"/>
      </w:pPr>
      <w:bookmarkStart w:id="19" w:name="_Toc169106279"/>
      <w:r>
        <w:t>Caso d’uso CancellaPrenotazione</w:t>
      </w:r>
      <w:bookmarkEnd w:id="19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Titolo3"/>
      </w:pPr>
      <w:bookmarkStart w:id="20" w:name="_Toc169106280"/>
      <w:r>
        <w:t>Caso d’uso ModificaPrenotazione</w:t>
      </w:r>
      <w:bookmarkEnd w:id="20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Titolo1"/>
      </w:pPr>
      <w:bookmarkStart w:id="21" w:name="_Toc169106281"/>
      <w:r>
        <w:t>Contratti</w:t>
      </w:r>
      <w:bookmarkEnd w:id="21"/>
    </w:p>
    <w:p w14:paraId="2DE2FCB2" w14:textId="07E5F32D" w:rsidR="009C7DC9" w:rsidRDefault="009C7DC9" w:rsidP="009C7DC9">
      <w:pPr>
        <w:pStyle w:val="Titolo3"/>
      </w:pPr>
      <w:bookmarkStart w:id="22" w:name="_Toc169106282"/>
      <w:r>
        <w:t xml:space="preserve">Contratto </w:t>
      </w:r>
      <w:r w:rsidR="0007774F">
        <w:t>monitoraPrenotazioni</w:t>
      </w:r>
      <w:bookmarkEnd w:id="22"/>
    </w:p>
    <w:p w14:paraId="6F47A3BE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Titolo3"/>
      </w:pPr>
      <w:bookmarkStart w:id="23" w:name="_Toc169106283"/>
      <w:r>
        <w:t xml:space="preserve">Contratto </w:t>
      </w:r>
      <w:r w:rsidR="0007774F">
        <w:t>cancellaPrenotazione</w:t>
      </w:r>
      <w:bookmarkEnd w:id="23"/>
    </w:p>
    <w:p w14:paraId="5F830C2B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Titolo3"/>
      </w:pPr>
      <w:bookmarkStart w:id="24" w:name="_Toc169106284"/>
      <w:r>
        <w:t>Contratto inserisciRecensione</w:t>
      </w:r>
      <w:bookmarkEnd w:id="24"/>
    </w:p>
    <w:p w14:paraId="3533651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Paragrafoelenco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Titolo3"/>
      </w:pPr>
      <w:bookmarkStart w:id="25" w:name="_Toc169106285"/>
      <w:r>
        <w:t>Contratto applicaSconto</w:t>
      </w:r>
      <w:bookmarkEnd w:id="25"/>
    </w:p>
    <w:p w14:paraId="6414C22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Titolo1"/>
      </w:pPr>
      <w:bookmarkStart w:id="26" w:name="_Toc169106286"/>
      <w:r w:rsidRPr="0007774F">
        <w:lastRenderedPageBreak/>
        <w:t>Diagrammi di Sequenza</w:t>
      </w:r>
      <w:bookmarkEnd w:id="26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Titolo3"/>
      </w:pPr>
      <w:bookmarkStart w:id="27" w:name="_Toc169106287"/>
      <w:r>
        <w:t>Diagramma di sequenza cancellaPrenotazione</w:t>
      </w:r>
      <w:bookmarkEnd w:id="27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Titolo3"/>
      </w:pPr>
      <w:bookmarkStart w:id="28" w:name="_Toc169106288"/>
      <w:r>
        <w:t>Diagramma di sequenza monitoraPrenotazioni</w:t>
      </w:r>
      <w:bookmarkEnd w:id="28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Titolo3"/>
      </w:pPr>
      <w:bookmarkStart w:id="29" w:name="_Toc169106289"/>
      <w:r>
        <w:t>Diagramma di sequenza inserisciRecensione</w:t>
      </w:r>
      <w:bookmarkEnd w:id="29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Titolo3"/>
      </w:pPr>
      <w:bookmarkStart w:id="30" w:name="_Toc169106290"/>
      <w:r>
        <w:t>Diagramma di sequenza applicaSconto</w:t>
      </w:r>
      <w:bookmarkEnd w:id="30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Titolo1"/>
      </w:pPr>
      <w:bookmarkStart w:id="31" w:name="_Toc169106291"/>
      <w:r w:rsidRPr="0007774F">
        <w:lastRenderedPageBreak/>
        <w:t>Diagrammi di attività</w:t>
      </w:r>
      <w:bookmarkEnd w:id="31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Titolo3"/>
      </w:pPr>
      <w:bookmarkStart w:id="32" w:name="_Toc16910629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2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Titolo3"/>
      </w:pPr>
      <w:bookmarkStart w:id="33" w:name="_Toc169106293"/>
      <w:r w:rsidRPr="0007774F">
        <w:t xml:space="preserve">Diagramma di attività </w:t>
      </w:r>
      <w:r>
        <w:t>cancellaPrenotazione</w:t>
      </w:r>
      <w:bookmarkEnd w:id="33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Titolo3"/>
      </w:pPr>
      <w:bookmarkStart w:id="34" w:name="_Toc16910629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4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Titolo3"/>
      </w:pPr>
      <w:bookmarkStart w:id="35" w:name="_Toc16910629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5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Titolo1"/>
      </w:pPr>
      <w:bookmarkStart w:id="36" w:name="_Toc169106296"/>
      <w:r>
        <w:lastRenderedPageBreak/>
        <w:t>Architettura Logica</w:t>
      </w:r>
      <w:bookmarkEnd w:id="36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Titolo1"/>
      </w:pPr>
      <w:bookmarkStart w:id="37" w:name="_Toc169106297"/>
      <w:r>
        <w:lastRenderedPageBreak/>
        <w:t>Diagramma delle Classi Software</w:t>
      </w:r>
      <w:bookmarkEnd w:id="37"/>
    </w:p>
    <w:p w14:paraId="47AC617B" w14:textId="58780385" w:rsidR="00644560" w:rsidRDefault="00644560" w:rsidP="00283A73"/>
    <w:p w14:paraId="2F501116" w14:textId="50B4E7A8" w:rsidR="006C10EC" w:rsidRDefault="006C10EC" w:rsidP="00283A73"/>
    <w:p w14:paraId="4505295A" w14:textId="57BB7D8F" w:rsidR="00644560" w:rsidRDefault="00644560" w:rsidP="00283A73"/>
    <w:p w14:paraId="40EC97BD" w14:textId="1D930950" w:rsidR="00644560" w:rsidRDefault="00644560" w:rsidP="00283A73"/>
    <w:p w14:paraId="0A5C5FAB" w14:textId="7064559C" w:rsidR="00644560" w:rsidRDefault="00644560" w:rsidP="00283A73"/>
    <w:p w14:paraId="730117A2" w14:textId="54353B48" w:rsidR="00F73755" w:rsidRDefault="00F73755" w:rsidP="00283A73">
      <w:r>
        <w:drawing>
          <wp:anchor distT="0" distB="0" distL="114300" distR="114300" simplePos="0" relativeHeight="251707392" behindDoc="1" locked="0" layoutInCell="1" allowOverlap="1" wp14:anchorId="05433C1C" wp14:editId="5A0B8A51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7118985" cy="4488180"/>
            <wp:effectExtent l="0" t="0" r="5715" b="7620"/>
            <wp:wrapTight wrapText="bothSides">
              <wp:wrapPolygon edited="0">
                <wp:start x="0" y="0"/>
                <wp:lineTo x="0" y="21545"/>
                <wp:lineTo x="21560" y="21545"/>
                <wp:lineTo x="21560" y="0"/>
                <wp:lineTo x="0" y="0"/>
              </wp:wrapPolygon>
            </wp:wrapTight>
            <wp:docPr id="1029050111" name="Immagine 10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0111" name="Immagine 10" descr="Immagine che contiene testo, schermata, Rettangolo, diagramma&#10;&#10;Descrizione generat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73" b="13920"/>
                    <a:stretch/>
                  </pic:blipFill>
                  <pic:spPr bwMode="auto">
                    <a:xfrm>
                      <a:off x="0" y="0"/>
                      <a:ext cx="7118985" cy="448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AFDB9" w14:textId="6B852160" w:rsidR="00644560" w:rsidRDefault="00644560" w:rsidP="00283A73"/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CAC0C65" w14:textId="4E3ECB56" w:rsidR="009C7DC9" w:rsidRPr="00644560" w:rsidRDefault="00F73755" w:rsidP="00644560">
      <w:pPr>
        <w:jc w:val="left"/>
        <w:rPr>
          <w:sz w:val="30"/>
          <w:szCs w:val="30"/>
        </w:rPr>
      </w:pPr>
      <w:r w:rsidRPr="00F73755">
        <w:rPr>
          <w:sz w:val="30"/>
          <w:szCs w:val="30"/>
        </w:rPr>
        <w:t xml:space="preserve">Link al diagramma delle classi in alta definizione: </w:t>
      </w:r>
      <w:hyperlink r:id="rId31" w:history="1">
        <w:r w:rsidRPr="004C48AE">
          <w:rPr>
            <w:rStyle w:val="Collegamentoipertestuale"/>
            <w:sz w:val="30"/>
            <w:szCs w:val="30"/>
          </w:rPr>
          <w:t>https://drive.google.com/file/d/10P-085yXOxbwq93IXPTG5PaRCbdrDTVO/view</w:t>
        </w:r>
      </w:hyperlink>
    </w:p>
    <w:p w14:paraId="64B54A29" w14:textId="77777777" w:rsidR="009C7DC9" w:rsidRPr="00644560" w:rsidRDefault="009C7DC9" w:rsidP="009C7DC9">
      <w:pPr>
        <w:pStyle w:val="Titolo1"/>
        <w:rPr>
          <w:lang w:val="en-US"/>
        </w:rPr>
      </w:pPr>
      <w:bookmarkStart w:id="38" w:name="_Toc169106298"/>
      <w:r w:rsidRPr="00644560">
        <w:rPr>
          <w:lang w:val="en-US"/>
        </w:rPr>
        <w:lastRenderedPageBreak/>
        <w:t>Pattern</w:t>
      </w:r>
      <w:bookmarkEnd w:id="38"/>
    </w:p>
    <w:p w14:paraId="19EB03BA" w14:textId="77777777" w:rsidR="009C7DC9" w:rsidRPr="00644560" w:rsidRDefault="009C7DC9" w:rsidP="009C7DC9">
      <w:pPr>
        <w:pStyle w:val="Titolo2"/>
        <w:rPr>
          <w:lang w:val="en-US"/>
        </w:rPr>
      </w:pPr>
      <w:bookmarkStart w:id="39" w:name="_Toc169106299"/>
      <w:r w:rsidRPr="00644560">
        <w:rPr>
          <w:lang w:val="en-US"/>
        </w:rPr>
        <w:t>Grasp</w:t>
      </w:r>
      <w:bookmarkEnd w:id="39"/>
    </w:p>
    <w:p w14:paraId="6B5DCF1E" w14:textId="77777777" w:rsidR="00DD182F" w:rsidRDefault="00DD182F" w:rsidP="00DD182F">
      <w:pPr>
        <w:pStyle w:val="Titolo3"/>
      </w:pPr>
      <w:bookmarkStart w:id="40" w:name="_Toc167961251"/>
      <w:bookmarkStart w:id="41" w:name="_Toc169106300"/>
      <w:r>
        <w:t>Controller</w:t>
      </w:r>
      <w:bookmarkEnd w:id="40"/>
      <w:bookmarkEnd w:id="41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PrenotazioniClienteController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5D6E229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ReportController</w:t>
            </w:r>
          </w:p>
          <w:p w14:paraId="293690AD" w14:textId="2CBA88F9" w:rsidR="00987C5E" w:rsidRDefault="00987C5E" w:rsidP="003F4792">
            <w:pPr>
              <w:jc w:val="left"/>
            </w:pPr>
            <w:r>
              <w:t>RichiesteClienteController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7777777" w:rsidR="00DD182F" w:rsidRDefault="00DD182F" w:rsidP="00DD182F">
      <w:pPr>
        <w:jc w:val="left"/>
      </w:pPr>
    </w:p>
    <w:p w14:paraId="76E5B230" w14:textId="71FB8C26" w:rsidR="00987C5E" w:rsidRPr="00987C5E" w:rsidRDefault="00987C5E" w:rsidP="00AE5C65">
      <w:pPr>
        <w:pStyle w:val="Titolo3"/>
      </w:pPr>
      <w:bookmarkStart w:id="42" w:name="_Toc169106301"/>
      <w:r w:rsidRPr="00987C5E">
        <w:t>Creator</w:t>
      </w:r>
      <w:bookmarkEnd w:id="42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987C5E" w14:paraId="64F522B0" w14:textId="77777777" w:rsidTr="00291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89C7304" w14:textId="77777777" w:rsidR="00987C5E" w:rsidRPr="00295192" w:rsidRDefault="00987C5E" w:rsidP="00291D18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Controller</w:t>
            </w:r>
          </w:p>
        </w:tc>
      </w:tr>
      <w:tr w:rsidR="00987C5E" w14:paraId="343DB305" w14:textId="77777777" w:rsidTr="00291D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B40A9A8" w14:textId="77777777" w:rsidR="00987C5E" w:rsidRDefault="00987C5E" w:rsidP="00291D18">
            <w:pPr>
              <w:jc w:val="left"/>
            </w:pPr>
            <w:r>
              <w:t>CatalogoContreller</w:t>
            </w:r>
          </w:p>
          <w:p w14:paraId="6AB96533" w14:textId="77777777" w:rsidR="00987C5E" w:rsidRDefault="00987C5E" w:rsidP="00291D18">
            <w:pPr>
              <w:jc w:val="left"/>
            </w:pPr>
            <w:r>
              <w:t>PacchettoVacanzaController</w:t>
            </w:r>
          </w:p>
          <w:p w14:paraId="05F411B3" w14:textId="77777777" w:rsidR="00987C5E" w:rsidRDefault="00987C5E" w:rsidP="00291D18">
            <w:pPr>
              <w:jc w:val="left"/>
            </w:pPr>
            <w:r>
              <w:t>PrenotazioniClienteController</w:t>
            </w:r>
          </w:p>
          <w:p w14:paraId="7F57ACE8" w14:textId="77777777" w:rsidR="00987C5E" w:rsidRDefault="00987C5E" w:rsidP="00291D18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3EF6E027" w14:textId="77777777" w:rsidR="00987C5E" w:rsidRDefault="00987C5E" w:rsidP="00291D18">
            <w:pPr>
              <w:jc w:val="left"/>
              <w:rPr>
                <w:i w:val="0"/>
              </w:rPr>
            </w:pPr>
            <w:r>
              <w:t>ReportController</w:t>
            </w:r>
          </w:p>
          <w:p w14:paraId="619138EA" w14:textId="20022065" w:rsidR="00987C5E" w:rsidRDefault="00987C5E" w:rsidP="00291D18">
            <w:pPr>
              <w:jc w:val="left"/>
            </w:pPr>
            <w:r>
              <w:t>RichiesteClienteController</w:t>
            </w:r>
          </w:p>
        </w:tc>
        <w:tc>
          <w:tcPr>
            <w:tcW w:w="6976" w:type="dxa"/>
          </w:tcPr>
          <w:p w14:paraId="1B4153EF" w14:textId="411BCC9B" w:rsidR="00987C5E" w:rsidRDefault="00987C5E" w:rsidP="00291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C5E">
              <w:t>Le classi Controller indicate si occupano della creazione degli oggetti omonimi</w:t>
            </w:r>
          </w:p>
        </w:tc>
      </w:tr>
    </w:tbl>
    <w:p w14:paraId="031B3AAC" w14:textId="77777777" w:rsidR="00987C5E" w:rsidRDefault="00987C5E" w:rsidP="00DD182F">
      <w:pPr>
        <w:jc w:val="left"/>
      </w:pPr>
    </w:p>
    <w:p w14:paraId="55E7F778" w14:textId="77777777" w:rsidR="00DD182F" w:rsidRDefault="00DD182F" w:rsidP="00DD182F">
      <w:pPr>
        <w:pStyle w:val="Titolo2"/>
      </w:pPr>
      <w:bookmarkStart w:id="43" w:name="_Toc167961252"/>
      <w:bookmarkStart w:id="44" w:name="_Toc169106302"/>
      <w:r>
        <w:t>GOF</w:t>
      </w:r>
      <w:bookmarkEnd w:id="43"/>
      <w:bookmarkEnd w:id="44"/>
    </w:p>
    <w:p w14:paraId="3F0D9EAB" w14:textId="77777777" w:rsidR="00DD182F" w:rsidRDefault="00DD182F" w:rsidP="00DD182F">
      <w:pPr>
        <w:pStyle w:val="Titolo3"/>
      </w:pPr>
      <w:bookmarkStart w:id="45" w:name="_Toc167961253"/>
      <w:bookmarkStart w:id="46" w:name="_Toc169106303"/>
      <w:r>
        <w:t>Singleton</w:t>
      </w:r>
      <w:bookmarkEnd w:id="45"/>
      <w:bookmarkEnd w:id="46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8CEB6E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Singleton</w:t>
            </w:r>
          </w:p>
        </w:tc>
      </w:tr>
      <w:tr w:rsidR="00DD182F" w14:paraId="4953D7FD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76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3EBC6F17" w14:textId="77777777" w:rsidR="00987C5E" w:rsidRDefault="00987C5E" w:rsidP="00987C5E"/>
    <w:p w14:paraId="5FFAB45F" w14:textId="79F8478E" w:rsidR="00987C5E" w:rsidRDefault="00987C5E" w:rsidP="00987C5E">
      <w:pPr>
        <w:pStyle w:val="Titolo3"/>
      </w:pPr>
      <w:bookmarkStart w:id="47" w:name="_Toc169106304"/>
      <w:r>
        <w:t>Observer</w:t>
      </w:r>
      <w:bookmarkEnd w:id="47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3533"/>
        <w:gridCol w:w="6213"/>
      </w:tblGrid>
      <w:tr w:rsidR="00987C5E" w14:paraId="0AE94174" w14:textId="77777777" w:rsidTr="00291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6" w:type="dxa"/>
            <w:gridSpan w:val="2"/>
            <w:tcBorders>
              <w:top w:val="nil"/>
              <w:left w:val="nil"/>
              <w:bottom w:val="triple" w:sz="4" w:space="0" w:color="FFFFFF" w:themeColor="background1"/>
              <w:right w:val="nil"/>
            </w:tcBorders>
            <w:hideMark/>
          </w:tcPr>
          <w:p w14:paraId="5DFE96BA" w14:textId="77777777" w:rsidR="00987C5E" w:rsidRDefault="00987C5E" w:rsidP="00291D18">
            <w:pPr>
              <w:jc w:val="center"/>
              <w:rPr>
                <w:b w:val="0"/>
                <w:i w:val="0"/>
              </w:rPr>
            </w:pPr>
            <w:r w:rsidRPr="00987C5E">
              <w:rPr>
                <w:i w:val="0"/>
                <w:iCs/>
              </w:rPr>
              <w:t>Observer</w:t>
            </w:r>
          </w:p>
        </w:tc>
      </w:tr>
      <w:tr w:rsidR="00987C5E" w14:paraId="73DA62AC" w14:textId="77777777" w:rsidTr="00291D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top w:val="triple" w:sz="4" w:space="0" w:color="FFFFFF" w:themeColor="background1"/>
              <w:left w:val="nil"/>
              <w:bottom w:val="nil"/>
              <w:right w:val="nil"/>
            </w:tcBorders>
            <w:hideMark/>
          </w:tcPr>
          <w:p w14:paraId="3180B77D" w14:textId="77777777" w:rsidR="00987C5E" w:rsidRPr="00987C5E" w:rsidRDefault="00987C5E" w:rsidP="00291D18">
            <w:pPr>
              <w:jc w:val="left"/>
              <w:rPr>
                <w:i w:val="0"/>
                <w:iCs/>
              </w:rPr>
            </w:pPr>
            <w:r w:rsidRPr="00987C5E">
              <w:rPr>
                <w:i w:val="0"/>
                <w:iCs/>
              </w:rPr>
              <w:t>INotificheUtente (subscriber)</w:t>
            </w:r>
          </w:p>
          <w:p w14:paraId="320C00AA" w14:textId="77777777" w:rsidR="00987C5E" w:rsidRDefault="00987C5E" w:rsidP="00291D18">
            <w:pPr>
              <w:jc w:val="left"/>
              <w:rPr>
                <w:i w:val="0"/>
              </w:rPr>
            </w:pPr>
            <w:r w:rsidRPr="00987C5E">
              <w:rPr>
                <w:i w:val="0"/>
                <w:iCs/>
              </w:rPr>
              <w:t>PacchettoVacanzeController(publisher)</w:t>
            </w:r>
          </w:p>
        </w:tc>
        <w:tc>
          <w:tcPr>
            <w:tcW w:w="6911" w:type="dxa"/>
            <w:tcBorders>
              <w:top w:val="triple" w:sz="4" w:space="0" w:color="FFFFFF" w:themeColor="background1"/>
              <w:left w:val="nil"/>
              <w:bottom w:val="nil"/>
              <w:right w:val="nil"/>
            </w:tcBorders>
            <w:hideMark/>
          </w:tcPr>
          <w:p w14:paraId="118253D3" w14:textId="77777777" w:rsidR="00987C5E" w:rsidRDefault="00987C5E" w:rsidP="00291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INotificheUtente è un interfaccia subscriber per gli utenti con località preferite.</w:t>
            </w:r>
          </w:p>
          <w:p w14:paraId="4FD685DE" w14:textId="77777777" w:rsidR="00987C5E" w:rsidRDefault="00987C5E" w:rsidP="00291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PacchetoVacanzeController avvisa gli utenti di un evento attraverso EmailProvider </w:t>
            </w:r>
          </w:p>
        </w:tc>
      </w:tr>
    </w:tbl>
    <w:p w14:paraId="5DE488DC" w14:textId="1B7A5285" w:rsidR="009C7DC9" w:rsidRPr="00DD182F" w:rsidRDefault="009C7DC9" w:rsidP="00987C5E">
      <w:r w:rsidRPr="00DD182F">
        <w:br w:type="page"/>
      </w:r>
    </w:p>
    <w:p w14:paraId="7A5CED34" w14:textId="77777777" w:rsidR="009C7DC9" w:rsidRDefault="009C7DC9" w:rsidP="009C7DC9">
      <w:pPr>
        <w:pStyle w:val="Titolo1"/>
      </w:pPr>
      <w:bookmarkStart w:id="48" w:name="_Toc169106305"/>
      <w:r>
        <w:lastRenderedPageBreak/>
        <w:t>ReadMe</w:t>
      </w:r>
      <w:bookmarkEnd w:id="48"/>
    </w:p>
    <w:p w14:paraId="5A04D5EE" w14:textId="45152DC5" w:rsidR="009C7DC9" w:rsidRPr="00295192" w:rsidRDefault="00295192" w:rsidP="009C7DC9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modello di dominio:</w:t>
      </w:r>
    </w:p>
    <w:p w14:paraId="51108D27" w14:textId="480B536C" w:rsidR="00295192" w:rsidRPr="00295192" w:rsidRDefault="00295192" w:rsidP="009C7DC9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state aggiunte le classi:</w:t>
      </w:r>
    </w:p>
    <w:p w14:paraId="4B1E972B" w14:textId="76E18399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Report</w:t>
      </w:r>
    </w:p>
    <w:p w14:paraId="1710F233" w14:textId="62E8B6C1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Carta fede</w:t>
      </w:r>
      <w:r w:rsidR="008B5A68">
        <w:rPr>
          <w:sz w:val="26"/>
          <w:szCs w:val="26"/>
        </w:rPr>
        <w:t>ltà</w:t>
      </w:r>
    </w:p>
    <w:p w14:paraId="25BE81A2" w14:textId="455A15EA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</w:t>
      </w:r>
    </w:p>
    <w:p w14:paraId="1E5CE6D4" w14:textId="4D740D5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 preferite</w:t>
      </w:r>
    </w:p>
    <w:p w14:paraId="46C734B6" w14:textId="4EED45F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Recensione</w:t>
      </w:r>
    </w:p>
    <w:p w14:paraId="2C5DFEEA" w14:textId="3D0DC17B" w:rsidR="00987C5E" w:rsidRDefault="00987C5E" w:rsidP="00987C5E">
      <w:pPr>
        <w:rPr>
          <w:sz w:val="26"/>
          <w:szCs w:val="26"/>
        </w:rPr>
      </w:pPr>
      <w:r>
        <w:rPr>
          <w:sz w:val="26"/>
          <w:szCs w:val="26"/>
        </w:rPr>
        <w:t>Sono stati aggiunti gli attributi:</w:t>
      </w:r>
    </w:p>
    <w:p w14:paraId="2E6F4EC3" w14:textId="57A34154" w:rsid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 w:rsidR="00987C5E">
        <w:rPr>
          <w:sz w:val="26"/>
          <w:szCs w:val="26"/>
        </w:rPr>
        <w:t>umeroPrenotazioni nella classe Report</w:t>
      </w:r>
    </w:p>
    <w:p w14:paraId="595D267D" w14:textId="79C77ACC" w:rsid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 w:rsidR="00987C5E">
        <w:rPr>
          <w:sz w:val="26"/>
          <w:szCs w:val="26"/>
        </w:rPr>
        <w:t>ipologiaViaggio nella classe Report</w:t>
      </w:r>
    </w:p>
    <w:p w14:paraId="60400641" w14:textId="1EBB2E9C" w:rsid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 w:rsidR="00987C5E">
        <w:rPr>
          <w:sz w:val="26"/>
          <w:szCs w:val="26"/>
        </w:rPr>
        <w:t>ipologiaAlloggio nella classe Report</w:t>
      </w:r>
    </w:p>
    <w:p w14:paraId="12D210D4" w14:textId="10B3D664" w:rsid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p</w:t>
      </w:r>
      <w:r w:rsidR="00987C5E">
        <w:rPr>
          <w:sz w:val="26"/>
          <w:szCs w:val="26"/>
        </w:rPr>
        <w:t>unti nella classe cartaFedeltà</w:t>
      </w:r>
    </w:p>
    <w:p w14:paraId="1B55869F" w14:textId="0CC61993" w:rsid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 w:rsidR="00987C5E">
        <w:rPr>
          <w:sz w:val="26"/>
          <w:szCs w:val="26"/>
        </w:rPr>
        <w:t>ipo nella classe carta Fedeltà</w:t>
      </w:r>
    </w:p>
    <w:p w14:paraId="2D7CB582" w14:textId="3A290FA1" w:rsidR="00987C5E" w:rsidRDefault="00987C5E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numeroCarta nella classe carta Fedeltà</w:t>
      </w:r>
    </w:p>
    <w:p w14:paraId="0B6E1124" w14:textId="5E2A1C26" w:rsidR="00AE5C65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nome nella classe località</w:t>
      </w:r>
    </w:p>
    <w:p w14:paraId="1ED7DD3B" w14:textId="64DA7809" w:rsidR="00AE5C65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valutazione nella classe recensione</w:t>
      </w:r>
    </w:p>
    <w:p w14:paraId="0D02C1D0" w14:textId="6F9957A9" w:rsidR="00AE5C65" w:rsidRPr="00987C5E" w:rsidRDefault="00AE5C65" w:rsidP="00987C5E">
      <w:pPr>
        <w:pStyle w:val="Paragrafoelenco"/>
        <w:numPr>
          <w:ilvl w:val="0"/>
          <w:numId w:val="30"/>
        </w:numPr>
        <w:rPr>
          <w:sz w:val="26"/>
          <w:szCs w:val="26"/>
        </w:rPr>
      </w:pPr>
      <w:r>
        <w:rPr>
          <w:sz w:val="26"/>
          <w:szCs w:val="26"/>
        </w:rPr>
        <w:t>descrizione nella classe recensione</w:t>
      </w:r>
    </w:p>
    <w:p w14:paraId="1E6B3A49" w14:textId="34455E50" w:rsidR="00295192" w:rsidRPr="00295192" w:rsidRDefault="00295192" w:rsidP="00295192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diagramma dei casi d’uso:</w:t>
      </w:r>
    </w:p>
    <w:p w14:paraId="2C027FAD" w14:textId="4AD8DB5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stati aggiunti i seguenti casi d’uso:</w:t>
      </w:r>
    </w:p>
    <w:p w14:paraId="46A1D27C" w14:textId="5356C71B" w:rsidR="00295192" w:rsidRPr="00AE5C65" w:rsidRDefault="00295192" w:rsidP="00AE5C65">
      <w:pPr>
        <w:rPr>
          <w:sz w:val="26"/>
          <w:szCs w:val="26"/>
        </w:rPr>
      </w:pPr>
      <w:r w:rsidRPr="00AE5C65">
        <w:rPr>
          <w:sz w:val="26"/>
          <w:szCs w:val="26"/>
        </w:rPr>
        <w:t>AcquistaCarta:</w:t>
      </w:r>
    </w:p>
    <w:p w14:paraId="49D7C9F6" w14:textId="39C08307" w:rsidR="00295192" w:rsidRPr="00AE5C65" w:rsidRDefault="00295192" w:rsidP="00AE5C65">
      <w:pPr>
        <w:pStyle w:val="Paragrafoelenco"/>
        <w:numPr>
          <w:ilvl w:val="0"/>
          <w:numId w:val="31"/>
        </w:numPr>
        <w:rPr>
          <w:sz w:val="26"/>
          <w:szCs w:val="26"/>
        </w:rPr>
      </w:pPr>
      <w:r w:rsidRPr="00AE5C65">
        <w:rPr>
          <w:sz w:val="26"/>
          <w:szCs w:val="26"/>
        </w:rPr>
        <w:t>CartaBase</w:t>
      </w:r>
      <w:r w:rsidR="00AE5C65">
        <w:rPr>
          <w:sz w:val="26"/>
          <w:szCs w:val="26"/>
        </w:rPr>
        <w:t xml:space="preserve"> (</w:t>
      </w:r>
      <w:r w:rsidR="00AE5C65">
        <w:rPr>
          <w:sz w:val="26"/>
          <w:szCs w:val="26"/>
        </w:rPr>
        <w:t>generalizzazione di Acquista</w:t>
      </w:r>
      <w:r w:rsidR="007543AF">
        <w:rPr>
          <w:sz w:val="26"/>
          <w:szCs w:val="26"/>
        </w:rPr>
        <w:t>C</w:t>
      </w:r>
      <w:r w:rsidR="00AE5C65">
        <w:rPr>
          <w:sz w:val="26"/>
          <w:szCs w:val="26"/>
        </w:rPr>
        <w:t>arta)</w:t>
      </w:r>
    </w:p>
    <w:p w14:paraId="0B00D195" w14:textId="342735EA" w:rsidR="00295192" w:rsidRPr="00AE5C65" w:rsidRDefault="00295192" w:rsidP="00AE5C65">
      <w:pPr>
        <w:pStyle w:val="Paragrafoelenco"/>
        <w:numPr>
          <w:ilvl w:val="0"/>
          <w:numId w:val="31"/>
        </w:numPr>
        <w:rPr>
          <w:sz w:val="26"/>
          <w:szCs w:val="26"/>
        </w:rPr>
      </w:pPr>
      <w:r w:rsidRPr="00AE5C65">
        <w:rPr>
          <w:sz w:val="26"/>
          <w:szCs w:val="26"/>
        </w:rPr>
        <w:t>CartaPremium</w:t>
      </w:r>
      <w:r w:rsidR="00AE5C65">
        <w:rPr>
          <w:sz w:val="26"/>
          <w:szCs w:val="26"/>
        </w:rPr>
        <w:t xml:space="preserve"> (</w:t>
      </w:r>
      <w:r w:rsidR="00AE5C65">
        <w:rPr>
          <w:sz w:val="26"/>
          <w:szCs w:val="26"/>
        </w:rPr>
        <w:t>generalizzazione di Acquista</w:t>
      </w:r>
      <w:r w:rsidR="007543AF">
        <w:rPr>
          <w:sz w:val="26"/>
          <w:szCs w:val="26"/>
        </w:rPr>
        <w:t>C</w:t>
      </w:r>
      <w:r w:rsidR="00AE5C65">
        <w:rPr>
          <w:sz w:val="26"/>
          <w:szCs w:val="26"/>
        </w:rPr>
        <w:t>arta)</w:t>
      </w:r>
    </w:p>
    <w:p w14:paraId="73E8994E" w14:textId="06410C45" w:rsidR="00295192" w:rsidRPr="00AE5C65" w:rsidRDefault="00295192" w:rsidP="00AE5C65">
      <w:pPr>
        <w:pStyle w:val="Paragrafoelenco"/>
        <w:numPr>
          <w:ilvl w:val="3"/>
          <w:numId w:val="31"/>
        </w:numPr>
        <w:rPr>
          <w:sz w:val="26"/>
          <w:szCs w:val="26"/>
        </w:rPr>
      </w:pPr>
      <w:r w:rsidRPr="00AE5C65">
        <w:rPr>
          <w:sz w:val="26"/>
          <w:szCs w:val="26"/>
        </w:rPr>
        <w:t>RiceviOffertePacchettiScontati</w:t>
      </w:r>
      <w:r w:rsidR="00AE5C65">
        <w:rPr>
          <w:sz w:val="26"/>
          <w:szCs w:val="26"/>
        </w:rPr>
        <w:t xml:space="preserve"> (estensione di Acquista</w:t>
      </w:r>
      <w:r w:rsidR="007543AF">
        <w:rPr>
          <w:sz w:val="26"/>
          <w:szCs w:val="26"/>
        </w:rPr>
        <w:t>C</w:t>
      </w:r>
      <w:r w:rsidR="00AE5C65">
        <w:rPr>
          <w:sz w:val="26"/>
          <w:szCs w:val="26"/>
        </w:rPr>
        <w:t>arta)</w:t>
      </w:r>
    </w:p>
    <w:p w14:paraId="3466E4F4" w14:textId="6BF0D932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Estensioni di EffettuaPrenotazione:</w:t>
      </w:r>
    </w:p>
    <w:p w14:paraId="3B29A102" w14:textId="1214AF76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UtilizzaPuntiSconto</w:t>
      </w:r>
      <w:r w:rsidR="00AE5C65">
        <w:rPr>
          <w:sz w:val="26"/>
          <w:szCs w:val="26"/>
        </w:rPr>
        <w:t xml:space="preserve"> (estensione di EffettuaPrenotazione)</w:t>
      </w:r>
    </w:p>
    <w:p w14:paraId="5EB2D6E4" w14:textId="5A8045C2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AccumulaPunti</w:t>
      </w:r>
      <w:r w:rsidR="00AE5C65">
        <w:rPr>
          <w:sz w:val="26"/>
          <w:szCs w:val="26"/>
        </w:rPr>
        <w:t xml:space="preserve"> (estensione di EffettuaPrenotazione)</w:t>
      </w:r>
    </w:p>
    <w:p w14:paraId="1442832F" w14:textId="45786EDC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Associazione con cliente:</w:t>
      </w:r>
    </w:p>
    <w:p w14:paraId="318C2CCE" w14:textId="052DD7E8" w:rsidR="00295192" w:rsidRP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 w:rsidRPr="00295192">
        <w:rPr>
          <w:sz w:val="26"/>
          <w:szCs w:val="26"/>
        </w:rPr>
        <w:t>GestisciPrenotazioni</w:t>
      </w:r>
    </w:p>
    <w:p w14:paraId="1BEB9B2B" w14:textId="7C50F722" w:rsidR="00295192" w:rsidRP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CancellaPrenotazione</w:t>
      </w:r>
      <w:r w:rsidR="00AE5C65">
        <w:rPr>
          <w:sz w:val="26"/>
          <w:szCs w:val="26"/>
        </w:rPr>
        <w:t xml:space="preserve"> (generalizzazione di GestisciPrenotazioni)</w:t>
      </w:r>
    </w:p>
    <w:p w14:paraId="271B969B" w14:textId="77777777" w:rsidR="00AE5C65" w:rsidRPr="00295192" w:rsidRDefault="00295192" w:rsidP="00AE5C65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ModificaPrenotazione</w:t>
      </w:r>
      <w:r w:rsidR="00AE5C65">
        <w:rPr>
          <w:sz w:val="26"/>
          <w:szCs w:val="26"/>
        </w:rPr>
        <w:t xml:space="preserve"> </w:t>
      </w:r>
      <w:r w:rsidR="00AE5C65">
        <w:rPr>
          <w:sz w:val="26"/>
          <w:szCs w:val="26"/>
        </w:rPr>
        <w:t>(generalizzazione di GestisciPrenotazioni)</w:t>
      </w:r>
    </w:p>
    <w:p w14:paraId="5CEFC168" w14:textId="686D76B9" w:rsidR="00295192" w:rsidRPr="00AE5C65" w:rsidRDefault="00295192" w:rsidP="00AE5C65">
      <w:pPr>
        <w:rPr>
          <w:sz w:val="26"/>
          <w:szCs w:val="26"/>
        </w:rPr>
      </w:pPr>
    </w:p>
    <w:p w14:paraId="7B1C72C4" w14:textId="206AA14A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lastRenderedPageBreak/>
        <w:t>Casi d’uso:</w:t>
      </w:r>
    </w:p>
    <w:p w14:paraId="268D1264" w14:textId="30F51BC1" w:rsid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GeneraReport</w:t>
      </w:r>
      <w:r w:rsidR="00AE5C65">
        <w:rPr>
          <w:sz w:val="26"/>
          <w:szCs w:val="26"/>
        </w:rPr>
        <w:t xml:space="preserve"> (inclusione di Login)</w:t>
      </w:r>
    </w:p>
    <w:p w14:paraId="18EE90E6" w14:textId="36CD0A4F" w:rsidR="00AE12E2" w:rsidRDefault="00295192" w:rsidP="00AE5C65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MonitoraAndamentoPrenotazioni</w:t>
      </w:r>
      <w:r w:rsidR="00AE5C65">
        <w:rPr>
          <w:sz w:val="26"/>
          <w:szCs w:val="26"/>
        </w:rPr>
        <w:t xml:space="preserve"> </w:t>
      </w:r>
      <w:r w:rsidR="00AE5C65">
        <w:rPr>
          <w:sz w:val="26"/>
          <w:szCs w:val="26"/>
        </w:rPr>
        <w:t>(inclusione di Login)</w:t>
      </w:r>
    </w:p>
    <w:p w14:paraId="6A7C49EF" w14:textId="3D2D4ADD" w:rsidR="00AE5C65" w:rsidRPr="00AE5C65" w:rsidRDefault="00AE5C65" w:rsidP="00AE5C65">
      <w:pPr>
        <w:rPr>
          <w:color w:val="FFC000"/>
          <w:sz w:val="26"/>
          <w:szCs w:val="26"/>
        </w:rPr>
      </w:pPr>
      <w:r w:rsidRPr="00AE5C65">
        <w:rPr>
          <w:color w:val="FFC000"/>
          <w:sz w:val="26"/>
          <w:szCs w:val="26"/>
        </w:rPr>
        <w:t>È stato modificato il caso d’uso GestioneAccount:</w:t>
      </w:r>
    </w:p>
    <w:p w14:paraId="4E824866" w14:textId="3B2B439B" w:rsidR="00AE5C65" w:rsidRPr="00295192" w:rsidRDefault="00AE5C65" w:rsidP="00AE5C65">
      <w:pPr>
        <w:pStyle w:val="Paragrafoelenco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ClienteAggiornaLocalitàPreferite</w:t>
      </w:r>
      <w:r>
        <w:rPr>
          <w:sz w:val="26"/>
          <w:szCs w:val="26"/>
        </w:rPr>
        <w:t xml:space="preserve"> (generalizzazione di GestioneAccount)</w:t>
      </w:r>
    </w:p>
    <w:p w14:paraId="7A2DA1A8" w14:textId="25A7BBD0" w:rsidR="00AE5C65" w:rsidRPr="00AE5C65" w:rsidRDefault="00AE5C65" w:rsidP="00AE5C65">
      <w:pPr>
        <w:pStyle w:val="Paragrafoelenco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ClienteInserisciRecensione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(generalizzazione di GestioneAccount)</w:t>
      </w:r>
    </w:p>
    <w:p w14:paraId="3232264D" w14:textId="77777777" w:rsidR="00295192" w:rsidRPr="00295192" w:rsidRDefault="00295192" w:rsidP="00295192">
      <w:pPr>
        <w:rPr>
          <w:sz w:val="26"/>
          <w:szCs w:val="26"/>
        </w:rPr>
      </w:pPr>
    </w:p>
    <w:sectPr w:rsidR="00295192" w:rsidRPr="00295192" w:rsidSect="00644560">
      <w:headerReference w:type="default" r:id="rId32"/>
      <w:footerReference w:type="default" r:id="rId33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06D3F2" w14:textId="77777777" w:rsidR="00776E2A" w:rsidRDefault="00776E2A" w:rsidP="00505918">
      <w:pPr>
        <w:spacing w:after="0" w:line="240" w:lineRule="auto"/>
      </w:pPr>
      <w:r>
        <w:separator/>
      </w:r>
    </w:p>
  </w:endnote>
  <w:endnote w:type="continuationSeparator" w:id="0">
    <w:p w14:paraId="2994F2C4" w14:textId="77777777" w:rsidR="00776E2A" w:rsidRDefault="00776E2A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Pidipagina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CEA65" w14:textId="77777777" w:rsidR="00776E2A" w:rsidRDefault="00776E2A" w:rsidP="00505918">
      <w:pPr>
        <w:spacing w:after="0" w:line="240" w:lineRule="auto"/>
      </w:pPr>
      <w:r>
        <w:separator/>
      </w:r>
    </w:p>
  </w:footnote>
  <w:footnote w:type="continuationSeparator" w:id="0">
    <w:p w14:paraId="106AB40E" w14:textId="77777777" w:rsidR="00776E2A" w:rsidRDefault="00776E2A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4CEBBC4D" w:rsidR="00505918" w:rsidRDefault="00BC331D">
    <w:pPr>
      <w:pStyle w:val="Intestazione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81A4D"/>
    <w:multiLevelType w:val="hybridMultilevel"/>
    <w:tmpl w:val="874AA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36405"/>
    <w:multiLevelType w:val="hybridMultilevel"/>
    <w:tmpl w:val="75640A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A7961"/>
    <w:multiLevelType w:val="hybridMultilevel"/>
    <w:tmpl w:val="9B4AE5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86056"/>
    <w:multiLevelType w:val="hybridMultilevel"/>
    <w:tmpl w:val="FA66D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C87C80"/>
    <w:multiLevelType w:val="hybridMultilevel"/>
    <w:tmpl w:val="B33EF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532DE"/>
    <w:multiLevelType w:val="hybridMultilevel"/>
    <w:tmpl w:val="7550F4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21C3"/>
    <w:multiLevelType w:val="hybridMultilevel"/>
    <w:tmpl w:val="F07092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805896"/>
    <w:multiLevelType w:val="hybridMultilevel"/>
    <w:tmpl w:val="4C548B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3070B8">
      <w:start w:val="1"/>
      <w:numFmt w:val="lowerLetter"/>
      <w:lvlText w:val="%2."/>
      <w:lvlJc w:val="left"/>
      <w:pPr>
        <w:ind w:left="1440" w:hanging="360"/>
      </w:pPr>
    </w:lvl>
    <w:lvl w:ilvl="2" w:tplc="D82E0AC2">
      <w:start w:val="1"/>
      <w:numFmt w:val="lowerRoman"/>
      <w:lvlText w:val="%3."/>
      <w:lvlJc w:val="right"/>
      <w:pPr>
        <w:ind w:left="2160" w:hanging="180"/>
      </w:pPr>
    </w:lvl>
    <w:lvl w:ilvl="3" w:tplc="3022FF12">
      <w:start w:val="1"/>
      <w:numFmt w:val="decimal"/>
      <w:lvlText w:val="%4."/>
      <w:lvlJc w:val="left"/>
      <w:pPr>
        <w:ind w:left="2880" w:hanging="360"/>
      </w:pPr>
    </w:lvl>
    <w:lvl w:ilvl="4" w:tplc="E1C83F96">
      <w:start w:val="1"/>
      <w:numFmt w:val="lowerLetter"/>
      <w:lvlText w:val="%5."/>
      <w:lvlJc w:val="left"/>
      <w:pPr>
        <w:ind w:left="3600" w:hanging="360"/>
      </w:pPr>
    </w:lvl>
    <w:lvl w:ilvl="5" w:tplc="EC0AE07C">
      <w:start w:val="1"/>
      <w:numFmt w:val="lowerRoman"/>
      <w:lvlText w:val="%6."/>
      <w:lvlJc w:val="right"/>
      <w:pPr>
        <w:ind w:left="4320" w:hanging="180"/>
      </w:pPr>
    </w:lvl>
    <w:lvl w:ilvl="6" w:tplc="94E4904A">
      <w:start w:val="1"/>
      <w:numFmt w:val="decimal"/>
      <w:lvlText w:val="%7."/>
      <w:lvlJc w:val="left"/>
      <w:pPr>
        <w:ind w:left="5040" w:hanging="360"/>
      </w:pPr>
    </w:lvl>
    <w:lvl w:ilvl="7" w:tplc="DE4C8DA6">
      <w:start w:val="1"/>
      <w:numFmt w:val="lowerLetter"/>
      <w:lvlText w:val="%8."/>
      <w:lvlJc w:val="left"/>
      <w:pPr>
        <w:ind w:left="5760" w:hanging="360"/>
      </w:pPr>
    </w:lvl>
    <w:lvl w:ilvl="8" w:tplc="8252151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7F6E41"/>
    <w:multiLevelType w:val="hybridMultilevel"/>
    <w:tmpl w:val="A768D4CC"/>
    <w:lvl w:ilvl="0" w:tplc="167E3C66">
      <w:start w:val="1"/>
      <w:numFmt w:val="decimal"/>
      <w:lvlText w:val="%1."/>
      <w:lvlJc w:val="left"/>
      <w:pPr>
        <w:ind w:left="720" w:hanging="360"/>
      </w:pPr>
    </w:lvl>
    <w:lvl w:ilvl="1" w:tplc="669A8708">
      <w:start w:val="1"/>
      <w:numFmt w:val="lowerLetter"/>
      <w:lvlText w:val="%2."/>
      <w:lvlJc w:val="left"/>
      <w:pPr>
        <w:ind w:left="1440" w:hanging="360"/>
      </w:pPr>
    </w:lvl>
    <w:lvl w:ilvl="2" w:tplc="D49C11FA">
      <w:start w:val="1"/>
      <w:numFmt w:val="lowerRoman"/>
      <w:lvlText w:val="%3."/>
      <w:lvlJc w:val="right"/>
      <w:pPr>
        <w:ind w:left="2160" w:hanging="180"/>
      </w:pPr>
    </w:lvl>
    <w:lvl w:ilvl="3" w:tplc="1CFC6836">
      <w:start w:val="1"/>
      <w:numFmt w:val="decimal"/>
      <w:lvlText w:val="%4."/>
      <w:lvlJc w:val="left"/>
      <w:pPr>
        <w:ind w:left="2880" w:hanging="360"/>
      </w:pPr>
    </w:lvl>
    <w:lvl w:ilvl="4" w:tplc="52D638CE">
      <w:start w:val="1"/>
      <w:numFmt w:val="lowerLetter"/>
      <w:lvlText w:val="%5."/>
      <w:lvlJc w:val="left"/>
      <w:pPr>
        <w:ind w:left="3600" w:hanging="360"/>
      </w:pPr>
    </w:lvl>
    <w:lvl w:ilvl="5" w:tplc="9ECC9DA4">
      <w:start w:val="1"/>
      <w:numFmt w:val="lowerRoman"/>
      <w:lvlText w:val="%6."/>
      <w:lvlJc w:val="right"/>
      <w:pPr>
        <w:ind w:left="4320" w:hanging="180"/>
      </w:pPr>
    </w:lvl>
    <w:lvl w:ilvl="6" w:tplc="19F4F986">
      <w:start w:val="1"/>
      <w:numFmt w:val="decimal"/>
      <w:lvlText w:val="%7."/>
      <w:lvlJc w:val="left"/>
      <w:pPr>
        <w:ind w:left="5040" w:hanging="360"/>
      </w:pPr>
    </w:lvl>
    <w:lvl w:ilvl="7" w:tplc="37A87E82">
      <w:start w:val="1"/>
      <w:numFmt w:val="lowerLetter"/>
      <w:lvlText w:val="%8."/>
      <w:lvlJc w:val="left"/>
      <w:pPr>
        <w:ind w:left="5760" w:hanging="360"/>
      </w:pPr>
    </w:lvl>
    <w:lvl w:ilvl="8" w:tplc="B79C696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C26F1F"/>
    <w:multiLevelType w:val="hybridMultilevel"/>
    <w:tmpl w:val="9BE08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22"/>
  </w:num>
  <w:num w:numId="2" w16cid:durableId="1747412408">
    <w:abstractNumId w:val="20"/>
  </w:num>
  <w:num w:numId="3" w16cid:durableId="739182564">
    <w:abstractNumId w:val="11"/>
  </w:num>
  <w:num w:numId="4" w16cid:durableId="153449247">
    <w:abstractNumId w:val="24"/>
  </w:num>
  <w:num w:numId="5" w16cid:durableId="351885126">
    <w:abstractNumId w:val="23"/>
  </w:num>
  <w:num w:numId="6" w16cid:durableId="178324072">
    <w:abstractNumId w:val="30"/>
  </w:num>
  <w:num w:numId="7" w16cid:durableId="674455799">
    <w:abstractNumId w:val="18"/>
  </w:num>
  <w:num w:numId="8" w16cid:durableId="2054111824">
    <w:abstractNumId w:val="0"/>
  </w:num>
  <w:num w:numId="9" w16cid:durableId="27150741">
    <w:abstractNumId w:val="14"/>
  </w:num>
  <w:num w:numId="10" w16cid:durableId="533351811">
    <w:abstractNumId w:val="25"/>
  </w:num>
  <w:num w:numId="11" w16cid:durableId="1444613806">
    <w:abstractNumId w:val="7"/>
  </w:num>
  <w:num w:numId="12" w16cid:durableId="561985528">
    <w:abstractNumId w:val="15"/>
  </w:num>
  <w:num w:numId="13" w16cid:durableId="1920559612">
    <w:abstractNumId w:val="31"/>
  </w:num>
  <w:num w:numId="14" w16cid:durableId="1913848194">
    <w:abstractNumId w:val="5"/>
  </w:num>
  <w:num w:numId="15" w16cid:durableId="79066755">
    <w:abstractNumId w:val="27"/>
  </w:num>
  <w:num w:numId="16" w16cid:durableId="1387022572">
    <w:abstractNumId w:val="6"/>
  </w:num>
  <w:num w:numId="17" w16cid:durableId="775488771">
    <w:abstractNumId w:val="1"/>
  </w:num>
  <w:num w:numId="18" w16cid:durableId="1334265368">
    <w:abstractNumId w:val="21"/>
  </w:num>
  <w:num w:numId="19" w16cid:durableId="1161044996">
    <w:abstractNumId w:val="28"/>
  </w:num>
  <w:num w:numId="20" w16cid:durableId="542644504">
    <w:abstractNumId w:val="19"/>
  </w:num>
  <w:num w:numId="21" w16cid:durableId="1652370703">
    <w:abstractNumId w:val="12"/>
  </w:num>
  <w:num w:numId="22" w16cid:durableId="323316627">
    <w:abstractNumId w:val="10"/>
  </w:num>
  <w:num w:numId="23" w16cid:durableId="1671908684">
    <w:abstractNumId w:val="8"/>
  </w:num>
  <w:num w:numId="24" w16cid:durableId="1167405392">
    <w:abstractNumId w:val="3"/>
  </w:num>
  <w:num w:numId="25" w16cid:durableId="1860392833">
    <w:abstractNumId w:val="13"/>
  </w:num>
  <w:num w:numId="26" w16cid:durableId="1615870147">
    <w:abstractNumId w:val="16"/>
  </w:num>
  <w:num w:numId="27" w16cid:durableId="752121366">
    <w:abstractNumId w:val="29"/>
  </w:num>
  <w:num w:numId="28" w16cid:durableId="1663388414">
    <w:abstractNumId w:val="26"/>
  </w:num>
  <w:num w:numId="29" w16cid:durableId="400107491">
    <w:abstractNumId w:val="17"/>
  </w:num>
  <w:num w:numId="30" w16cid:durableId="1692223602">
    <w:abstractNumId w:val="2"/>
  </w:num>
  <w:num w:numId="31" w16cid:durableId="1302072995">
    <w:abstractNumId w:val="9"/>
  </w:num>
  <w:num w:numId="32" w16cid:durableId="1952742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457A1"/>
    <w:rsid w:val="00076172"/>
    <w:rsid w:val="0007774F"/>
    <w:rsid w:val="000F3A14"/>
    <w:rsid w:val="00113BEA"/>
    <w:rsid w:val="00115935"/>
    <w:rsid w:val="001275C6"/>
    <w:rsid w:val="0016400F"/>
    <w:rsid w:val="00175D5D"/>
    <w:rsid w:val="00186467"/>
    <w:rsid w:val="001B5C90"/>
    <w:rsid w:val="001C0642"/>
    <w:rsid w:val="001E3CC1"/>
    <w:rsid w:val="001F30BC"/>
    <w:rsid w:val="0021109C"/>
    <w:rsid w:val="00214776"/>
    <w:rsid w:val="002233BF"/>
    <w:rsid w:val="002579AA"/>
    <w:rsid w:val="00261669"/>
    <w:rsid w:val="0027191F"/>
    <w:rsid w:val="00274373"/>
    <w:rsid w:val="00280226"/>
    <w:rsid w:val="00283A73"/>
    <w:rsid w:val="00295192"/>
    <w:rsid w:val="002D23CC"/>
    <w:rsid w:val="002D3B17"/>
    <w:rsid w:val="00301FA9"/>
    <w:rsid w:val="00321B29"/>
    <w:rsid w:val="00351E29"/>
    <w:rsid w:val="003609E1"/>
    <w:rsid w:val="0037228E"/>
    <w:rsid w:val="003A20E5"/>
    <w:rsid w:val="003D062B"/>
    <w:rsid w:val="00463942"/>
    <w:rsid w:val="00492C90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1050A"/>
    <w:rsid w:val="00530ED7"/>
    <w:rsid w:val="005509B5"/>
    <w:rsid w:val="0057263A"/>
    <w:rsid w:val="00596004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A2DEA"/>
    <w:rsid w:val="006B5E8B"/>
    <w:rsid w:val="006C10EC"/>
    <w:rsid w:val="006F024E"/>
    <w:rsid w:val="00752CB7"/>
    <w:rsid w:val="007543AF"/>
    <w:rsid w:val="00776E2A"/>
    <w:rsid w:val="007777EF"/>
    <w:rsid w:val="00790DFD"/>
    <w:rsid w:val="007A47E3"/>
    <w:rsid w:val="007B0DF6"/>
    <w:rsid w:val="007F1BC4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B5A68"/>
    <w:rsid w:val="008D6B55"/>
    <w:rsid w:val="0090650E"/>
    <w:rsid w:val="00921A98"/>
    <w:rsid w:val="00930106"/>
    <w:rsid w:val="00930388"/>
    <w:rsid w:val="0094048C"/>
    <w:rsid w:val="00943C49"/>
    <w:rsid w:val="00973C8F"/>
    <w:rsid w:val="00987C5E"/>
    <w:rsid w:val="009924AF"/>
    <w:rsid w:val="009B3458"/>
    <w:rsid w:val="009C7DC9"/>
    <w:rsid w:val="00A1587F"/>
    <w:rsid w:val="00A73AB4"/>
    <w:rsid w:val="00A74A00"/>
    <w:rsid w:val="00A74CEA"/>
    <w:rsid w:val="00AD2AE9"/>
    <w:rsid w:val="00AE12E2"/>
    <w:rsid w:val="00AE5C65"/>
    <w:rsid w:val="00AF7F76"/>
    <w:rsid w:val="00B033C9"/>
    <w:rsid w:val="00B24503"/>
    <w:rsid w:val="00B8274C"/>
    <w:rsid w:val="00B9626D"/>
    <w:rsid w:val="00BC331D"/>
    <w:rsid w:val="00BD2072"/>
    <w:rsid w:val="00BD33DB"/>
    <w:rsid w:val="00BF0468"/>
    <w:rsid w:val="00C06422"/>
    <w:rsid w:val="00C118EC"/>
    <w:rsid w:val="00C35317"/>
    <w:rsid w:val="00C8496A"/>
    <w:rsid w:val="00C93260"/>
    <w:rsid w:val="00CA7512"/>
    <w:rsid w:val="00CB56F6"/>
    <w:rsid w:val="00CB65D9"/>
    <w:rsid w:val="00CC1B4A"/>
    <w:rsid w:val="00CD6757"/>
    <w:rsid w:val="00CF75A7"/>
    <w:rsid w:val="00D034EE"/>
    <w:rsid w:val="00D518A1"/>
    <w:rsid w:val="00D57C0F"/>
    <w:rsid w:val="00D71CA6"/>
    <w:rsid w:val="00D859DE"/>
    <w:rsid w:val="00D92269"/>
    <w:rsid w:val="00DC584A"/>
    <w:rsid w:val="00DD182F"/>
    <w:rsid w:val="00DF0147"/>
    <w:rsid w:val="00E03B96"/>
    <w:rsid w:val="00E101CA"/>
    <w:rsid w:val="00E30295"/>
    <w:rsid w:val="00E66ED1"/>
    <w:rsid w:val="00EB2D31"/>
    <w:rsid w:val="00EB5CD9"/>
    <w:rsid w:val="00ED7736"/>
    <w:rsid w:val="00EF6880"/>
    <w:rsid w:val="00EF74A2"/>
    <w:rsid w:val="00F02560"/>
    <w:rsid w:val="00F1600C"/>
    <w:rsid w:val="00F4654D"/>
    <w:rsid w:val="00F61794"/>
    <w:rsid w:val="00F73755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7C5E"/>
    <w:pPr>
      <w:jc w:val="both"/>
    </w:pPr>
    <w:rPr>
      <w:rFonts w:ascii="Roboto Condensed" w:hAnsi="Roboto Condensed"/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0B527E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0F6EA8" w:themeColor="hyperlink"/>
      <w:u w:val="single"/>
    </w:rPr>
  </w:style>
  <w:style w:type="table" w:styleId="Tabellagriglia5scura-colore4">
    <w:name w:val="Grid Table 5 Dark Accent 4"/>
    <w:basedOn w:val="Tabellanormale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yperlink" Target="https://drive.google.com/file/d/10P-085yXOxbwq93IXPTG5PaRCbdrDTVO/view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</Template>
  <TotalTime>32</TotalTime>
  <Pages>39</Pages>
  <Words>3130</Words>
  <Characters>17842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20931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l.giandomenico1@campus.unimib.it</cp:lastModifiedBy>
  <cp:revision>12</cp:revision>
  <cp:lastPrinted>2024-06-12T15:38:00Z</cp:lastPrinted>
  <dcterms:created xsi:type="dcterms:W3CDTF">2024-06-12T15:05:00Z</dcterms:created>
  <dcterms:modified xsi:type="dcterms:W3CDTF">2024-06-12T15:39:00Z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