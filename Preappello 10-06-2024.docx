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1B1865C" w:rsidR="00505918" w:rsidRPr="009924AF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D034EE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1B1865C" w:rsidR="00505918" w:rsidRPr="009924AF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D034EE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olo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olo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itolosommario"/>
          </w:pPr>
          <w:r>
            <w:t>Sommario</w:t>
          </w:r>
        </w:p>
        <w:p w14:paraId="098E4D3C" w14:textId="4CCBB5F4" w:rsidR="00295192" w:rsidRDefault="009C7DC9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7452" w:history="1">
            <w:r w:rsidR="00295192" w:rsidRPr="007430E2">
              <w:rPr>
                <w:rStyle w:val="Collegamentoipertestuale"/>
              </w:rPr>
              <w:t>Modello di Dominio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4</w:t>
            </w:r>
            <w:r w:rsidR="00295192">
              <w:rPr>
                <w:webHidden/>
              </w:rPr>
              <w:fldChar w:fldCharType="end"/>
            </w:r>
          </w:hyperlink>
        </w:p>
        <w:p w14:paraId="3335B045" w14:textId="7A87D1F6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3" w:history="1">
            <w:r w:rsidR="00295192" w:rsidRPr="007430E2">
              <w:rPr>
                <w:rStyle w:val="Collegamentoipertestuale"/>
              </w:rPr>
              <w:t>Casi d’uso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5</w:t>
            </w:r>
            <w:r w:rsidR="00295192">
              <w:rPr>
                <w:webHidden/>
              </w:rPr>
              <w:fldChar w:fldCharType="end"/>
            </w:r>
          </w:hyperlink>
        </w:p>
        <w:p w14:paraId="2DB806C2" w14:textId="49325510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4" w:history="1">
            <w:r w:rsidR="00295192" w:rsidRPr="007430E2">
              <w:rPr>
                <w:rStyle w:val="Collegamentoipertestuale"/>
              </w:rPr>
              <w:t>Diagramma dei casi d’uso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5</w:t>
            </w:r>
            <w:r w:rsidR="00295192">
              <w:rPr>
                <w:webHidden/>
              </w:rPr>
              <w:fldChar w:fldCharType="end"/>
            </w:r>
          </w:hyperlink>
        </w:p>
        <w:p w14:paraId="07E80317" w14:textId="3FE211BF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5" w:history="1">
            <w:r w:rsidR="00295192" w:rsidRPr="007430E2">
              <w:rPr>
                <w:rStyle w:val="Collegamentoipertestuale"/>
              </w:rPr>
              <w:t>Casi d’uso dettagliati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6</w:t>
            </w:r>
            <w:r w:rsidR="00295192">
              <w:rPr>
                <w:webHidden/>
              </w:rPr>
              <w:fldChar w:fldCharType="end"/>
            </w:r>
          </w:hyperlink>
        </w:p>
        <w:p w14:paraId="6ACB4F30" w14:textId="5C575134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6" w:history="1">
            <w:r w:rsidR="00295192" w:rsidRPr="007430E2">
              <w:rPr>
                <w:rStyle w:val="Collegamentoipertestuale"/>
              </w:rPr>
              <w:t>Caso d’uso AcquistaCartaFedeltà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6</w:t>
            </w:r>
            <w:r w:rsidR="00295192">
              <w:rPr>
                <w:webHidden/>
              </w:rPr>
              <w:fldChar w:fldCharType="end"/>
            </w:r>
          </w:hyperlink>
        </w:p>
        <w:p w14:paraId="14A9C95E" w14:textId="681427D6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7" w:history="1">
            <w:r w:rsidR="00295192" w:rsidRPr="007430E2">
              <w:rPr>
                <w:rStyle w:val="Collegamentoipertestuale"/>
              </w:rPr>
              <w:t>Caso d’uso MonitoraAndamentoPrenotazione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7</w:t>
            </w:r>
            <w:r w:rsidR="00295192">
              <w:rPr>
                <w:webHidden/>
              </w:rPr>
              <w:fldChar w:fldCharType="end"/>
            </w:r>
          </w:hyperlink>
        </w:p>
        <w:p w14:paraId="509EE866" w14:textId="5AD3D72F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8" w:history="1">
            <w:r w:rsidR="00295192" w:rsidRPr="007430E2">
              <w:rPr>
                <w:rStyle w:val="Collegamentoipertestuale"/>
              </w:rPr>
              <w:t>Caso d’uso ClienteInserisciRecensione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8</w:t>
            </w:r>
            <w:r w:rsidR="00295192">
              <w:rPr>
                <w:webHidden/>
              </w:rPr>
              <w:fldChar w:fldCharType="end"/>
            </w:r>
          </w:hyperlink>
        </w:p>
        <w:p w14:paraId="7B46754E" w14:textId="03E62A7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9" w:history="1">
            <w:r w:rsidR="00295192" w:rsidRPr="007430E2">
              <w:rPr>
                <w:rStyle w:val="Collegamentoipertestuale"/>
              </w:rPr>
              <w:t>Caso d’uso InserisciLocalitàPreferita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9</w:t>
            </w:r>
            <w:r w:rsidR="00295192">
              <w:rPr>
                <w:webHidden/>
              </w:rPr>
              <w:fldChar w:fldCharType="end"/>
            </w:r>
          </w:hyperlink>
        </w:p>
        <w:p w14:paraId="590F32E3" w14:textId="55B173AB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0" w:history="1">
            <w:r w:rsidR="00295192" w:rsidRPr="007430E2">
              <w:rPr>
                <w:rStyle w:val="Collegamentoipertestuale"/>
              </w:rPr>
              <w:t>Caso d’uso EffettuaPrenotazione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10</w:t>
            </w:r>
            <w:r w:rsidR="00295192">
              <w:rPr>
                <w:webHidden/>
              </w:rPr>
              <w:fldChar w:fldCharType="end"/>
            </w:r>
          </w:hyperlink>
        </w:p>
        <w:p w14:paraId="37200A8D" w14:textId="45870D19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1" w:history="1">
            <w:r w:rsidR="00295192" w:rsidRPr="007430E2">
              <w:rPr>
                <w:rStyle w:val="Collegamentoipertestuale"/>
              </w:rPr>
              <w:t>Caso d’uso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12</w:t>
            </w:r>
            <w:r w:rsidR="00295192">
              <w:rPr>
                <w:webHidden/>
              </w:rPr>
              <w:fldChar w:fldCharType="end"/>
            </w:r>
          </w:hyperlink>
        </w:p>
        <w:p w14:paraId="6341A620" w14:textId="67946372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2" w:history="1">
            <w:r w:rsidR="00295192" w:rsidRPr="007430E2">
              <w:rPr>
                <w:rStyle w:val="Collegamentoipertestuale"/>
              </w:rPr>
              <w:t>Caso d’uso ModificaPrenotazione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13</w:t>
            </w:r>
            <w:r w:rsidR="00295192">
              <w:rPr>
                <w:webHidden/>
              </w:rPr>
              <w:fldChar w:fldCharType="end"/>
            </w:r>
          </w:hyperlink>
        </w:p>
        <w:p w14:paraId="688F10D5" w14:textId="2581AC58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3" w:history="1">
            <w:r w:rsidR="00295192" w:rsidRPr="007430E2">
              <w:rPr>
                <w:rStyle w:val="Collegamentoipertestuale"/>
              </w:rPr>
              <w:t>Diagramma di Sequenza di Sistema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14</w:t>
            </w:r>
            <w:r w:rsidR="00295192">
              <w:rPr>
                <w:webHidden/>
              </w:rPr>
              <w:fldChar w:fldCharType="end"/>
            </w:r>
          </w:hyperlink>
        </w:p>
        <w:p w14:paraId="5385BB35" w14:textId="53478D6E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4" w:history="1">
            <w:r w:rsidR="00295192" w:rsidRPr="007430E2">
              <w:rPr>
                <w:rStyle w:val="Collegamentoipertestuale"/>
              </w:rPr>
              <w:t>Diagramma di Sequenza AcquistaCartaFedeltà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14</w:t>
            </w:r>
            <w:r w:rsidR="00295192">
              <w:rPr>
                <w:webHidden/>
              </w:rPr>
              <w:fldChar w:fldCharType="end"/>
            </w:r>
          </w:hyperlink>
        </w:p>
        <w:p w14:paraId="4C6BB572" w14:textId="3C38F7CC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5" w:history="1">
            <w:r w:rsidR="00295192" w:rsidRPr="007430E2">
              <w:rPr>
                <w:rStyle w:val="Collegamentoipertestuale"/>
              </w:rPr>
              <w:t>Diagramma di sequenza MonitoraAndamentoPrenotazione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15</w:t>
            </w:r>
            <w:r w:rsidR="00295192">
              <w:rPr>
                <w:webHidden/>
              </w:rPr>
              <w:fldChar w:fldCharType="end"/>
            </w:r>
          </w:hyperlink>
        </w:p>
        <w:p w14:paraId="5B1CC468" w14:textId="08EBAC9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6" w:history="1">
            <w:r w:rsidR="00295192" w:rsidRPr="007430E2">
              <w:rPr>
                <w:rStyle w:val="Collegamentoipertestuale"/>
              </w:rPr>
              <w:t>Diagramma di sequenza ClienteInserisciRecensione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16</w:t>
            </w:r>
            <w:r w:rsidR="00295192">
              <w:rPr>
                <w:webHidden/>
              </w:rPr>
              <w:fldChar w:fldCharType="end"/>
            </w:r>
          </w:hyperlink>
        </w:p>
        <w:p w14:paraId="79A7BC7E" w14:textId="29A99FBF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7" w:history="1">
            <w:r w:rsidR="00295192" w:rsidRPr="007430E2">
              <w:rPr>
                <w:rStyle w:val="Collegamentoipertestuale"/>
              </w:rPr>
              <w:t>Diagramma di sequenza InserisciLocalitàPreferita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17</w:t>
            </w:r>
            <w:r w:rsidR="00295192">
              <w:rPr>
                <w:webHidden/>
              </w:rPr>
              <w:fldChar w:fldCharType="end"/>
            </w:r>
          </w:hyperlink>
        </w:p>
        <w:p w14:paraId="32F73180" w14:textId="32CA0D73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8" w:history="1">
            <w:r w:rsidR="00295192" w:rsidRPr="007430E2">
              <w:rPr>
                <w:rStyle w:val="Collegamentoipertestuale"/>
              </w:rPr>
              <w:t>Caso d’uso EffettuaPrenotazione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18</w:t>
            </w:r>
            <w:r w:rsidR="00295192">
              <w:rPr>
                <w:webHidden/>
              </w:rPr>
              <w:fldChar w:fldCharType="end"/>
            </w:r>
          </w:hyperlink>
        </w:p>
        <w:p w14:paraId="5032BB90" w14:textId="2AEEDAC3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9" w:history="1">
            <w:r w:rsidR="00295192" w:rsidRPr="007430E2">
              <w:rPr>
                <w:rStyle w:val="Collegamentoipertestuale"/>
              </w:rPr>
              <w:t>Caso d’uso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19</w:t>
            </w:r>
            <w:r w:rsidR="00295192">
              <w:rPr>
                <w:webHidden/>
              </w:rPr>
              <w:fldChar w:fldCharType="end"/>
            </w:r>
          </w:hyperlink>
        </w:p>
        <w:p w14:paraId="455268C4" w14:textId="68F2EBC3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0" w:history="1">
            <w:r w:rsidR="00295192" w:rsidRPr="007430E2">
              <w:rPr>
                <w:rStyle w:val="Collegamentoipertestuale"/>
              </w:rPr>
              <w:t>Caso d’uso ModificaPrenotazione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20</w:t>
            </w:r>
            <w:r w:rsidR="00295192">
              <w:rPr>
                <w:webHidden/>
              </w:rPr>
              <w:fldChar w:fldCharType="end"/>
            </w:r>
          </w:hyperlink>
        </w:p>
        <w:p w14:paraId="0589FECC" w14:textId="4F31C565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1" w:history="1">
            <w:r w:rsidR="00295192" w:rsidRPr="007430E2">
              <w:rPr>
                <w:rStyle w:val="Collegamentoipertestuale"/>
              </w:rPr>
              <w:t>Contratti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21</w:t>
            </w:r>
            <w:r w:rsidR="00295192">
              <w:rPr>
                <w:webHidden/>
              </w:rPr>
              <w:fldChar w:fldCharType="end"/>
            </w:r>
          </w:hyperlink>
        </w:p>
        <w:p w14:paraId="1A00988D" w14:textId="036C29C1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2" w:history="1">
            <w:r w:rsidR="00295192" w:rsidRPr="007430E2">
              <w:rPr>
                <w:rStyle w:val="Collegamentoipertestuale"/>
              </w:rPr>
              <w:t>Contratto monitoraPrenotazioni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21</w:t>
            </w:r>
            <w:r w:rsidR="00295192">
              <w:rPr>
                <w:webHidden/>
              </w:rPr>
              <w:fldChar w:fldCharType="end"/>
            </w:r>
          </w:hyperlink>
        </w:p>
        <w:p w14:paraId="23E914CB" w14:textId="485DE2E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3" w:history="1">
            <w:r w:rsidR="00295192" w:rsidRPr="007430E2">
              <w:rPr>
                <w:rStyle w:val="Collegamentoipertestuale"/>
              </w:rPr>
              <w:t>Contratto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22</w:t>
            </w:r>
            <w:r w:rsidR="00295192">
              <w:rPr>
                <w:webHidden/>
              </w:rPr>
              <w:fldChar w:fldCharType="end"/>
            </w:r>
          </w:hyperlink>
        </w:p>
        <w:p w14:paraId="3FCF72BB" w14:textId="4C45903A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4" w:history="1">
            <w:r w:rsidR="00295192" w:rsidRPr="007430E2">
              <w:rPr>
                <w:rStyle w:val="Collegamentoipertestuale"/>
              </w:rPr>
              <w:t>Contratto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23</w:t>
            </w:r>
            <w:r w:rsidR="00295192">
              <w:rPr>
                <w:webHidden/>
              </w:rPr>
              <w:fldChar w:fldCharType="end"/>
            </w:r>
          </w:hyperlink>
        </w:p>
        <w:p w14:paraId="1471589D" w14:textId="52C8EA2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5" w:history="1">
            <w:r w:rsidR="00295192" w:rsidRPr="007430E2">
              <w:rPr>
                <w:rStyle w:val="Collegamentoipertestuale"/>
              </w:rPr>
              <w:t>Contratto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24</w:t>
            </w:r>
            <w:r w:rsidR="00295192">
              <w:rPr>
                <w:webHidden/>
              </w:rPr>
              <w:fldChar w:fldCharType="end"/>
            </w:r>
          </w:hyperlink>
        </w:p>
        <w:p w14:paraId="5B6128FE" w14:textId="476E90A4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6" w:history="1">
            <w:r w:rsidR="00295192" w:rsidRPr="007430E2">
              <w:rPr>
                <w:rStyle w:val="Collegamentoipertestuale"/>
              </w:rPr>
              <w:t>Diagrammi di Sequenza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25</w:t>
            </w:r>
            <w:r w:rsidR="00295192">
              <w:rPr>
                <w:webHidden/>
              </w:rPr>
              <w:fldChar w:fldCharType="end"/>
            </w:r>
          </w:hyperlink>
        </w:p>
        <w:p w14:paraId="396E8DB0" w14:textId="2A42232F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7" w:history="1">
            <w:r w:rsidR="00295192" w:rsidRPr="007430E2">
              <w:rPr>
                <w:rStyle w:val="Collegamentoipertestuale"/>
              </w:rPr>
              <w:t>Diagramma di sequenza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25</w:t>
            </w:r>
            <w:r w:rsidR="00295192">
              <w:rPr>
                <w:webHidden/>
              </w:rPr>
              <w:fldChar w:fldCharType="end"/>
            </w:r>
          </w:hyperlink>
        </w:p>
        <w:p w14:paraId="613E649D" w14:textId="015FD034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8" w:history="1">
            <w:r w:rsidR="00295192" w:rsidRPr="007430E2">
              <w:rPr>
                <w:rStyle w:val="Collegamentoipertestuale"/>
              </w:rPr>
              <w:t>Diagramma di sequenza monitoraPrenotazioni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26</w:t>
            </w:r>
            <w:r w:rsidR="00295192">
              <w:rPr>
                <w:webHidden/>
              </w:rPr>
              <w:fldChar w:fldCharType="end"/>
            </w:r>
          </w:hyperlink>
        </w:p>
        <w:p w14:paraId="31A6C669" w14:textId="7EFF2751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9" w:history="1">
            <w:r w:rsidR="00295192" w:rsidRPr="007430E2">
              <w:rPr>
                <w:rStyle w:val="Collegamentoipertestuale"/>
              </w:rPr>
              <w:t>Diagramma di sequenza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27</w:t>
            </w:r>
            <w:r w:rsidR="00295192">
              <w:rPr>
                <w:webHidden/>
              </w:rPr>
              <w:fldChar w:fldCharType="end"/>
            </w:r>
          </w:hyperlink>
        </w:p>
        <w:p w14:paraId="661668C8" w14:textId="5B4642EE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0" w:history="1">
            <w:r w:rsidR="00295192" w:rsidRPr="007430E2">
              <w:rPr>
                <w:rStyle w:val="Collegamentoipertestuale"/>
              </w:rPr>
              <w:t>Diagramma di sequenza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28</w:t>
            </w:r>
            <w:r w:rsidR="00295192">
              <w:rPr>
                <w:webHidden/>
              </w:rPr>
              <w:fldChar w:fldCharType="end"/>
            </w:r>
          </w:hyperlink>
        </w:p>
        <w:p w14:paraId="04BEBB2B" w14:textId="777EB2C5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1" w:history="1">
            <w:r w:rsidR="00295192" w:rsidRPr="007430E2">
              <w:rPr>
                <w:rStyle w:val="Collegamentoipertestuale"/>
              </w:rPr>
              <w:t>Diagrammi di attività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29</w:t>
            </w:r>
            <w:r w:rsidR="00295192">
              <w:rPr>
                <w:webHidden/>
              </w:rPr>
              <w:fldChar w:fldCharType="end"/>
            </w:r>
          </w:hyperlink>
        </w:p>
        <w:p w14:paraId="241F136D" w14:textId="7124E26B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2" w:history="1">
            <w:r w:rsidR="00295192" w:rsidRPr="007430E2">
              <w:rPr>
                <w:rStyle w:val="Collegamentoipertestuale"/>
              </w:rPr>
              <w:t>Diagramma di attività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29</w:t>
            </w:r>
            <w:r w:rsidR="00295192">
              <w:rPr>
                <w:webHidden/>
              </w:rPr>
              <w:fldChar w:fldCharType="end"/>
            </w:r>
          </w:hyperlink>
        </w:p>
        <w:p w14:paraId="5738F5EB" w14:textId="73317CA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3" w:history="1">
            <w:r w:rsidR="00295192" w:rsidRPr="007430E2">
              <w:rPr>
                <w:rStyle w:val="Collegamentoipertestuale"/>
              </w:rPr>
              <w:t>Diagramma di attività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30</w:t>
            </w:r>
            <w:r w:rsidR="00295192">
              <w:rPr>
                <w:webHidden/>
              </w:rPr>
              <w:fldChar w:fldCharType="end"/>
            </w:r>
          </w:hyperlink>
        </w:p>
        <w:p w14:paraId="3F3F107D" w14:textId="3EB5CED0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4" w:history="1">
            <w:r w:rsidR="00295192" w:rsidRPr="007430E2">
              <w:rPr>
                <w:rStyle w:val="Collegamentoipertestuale"/>
              </w:rPr>
              <w:t>Diagramma di attività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31</w:t>
            </w:r>
            <w:r w:rsidR="00295192">
              <w:rPr>
                <w:webHidden/>
              </w:rPr>
              <w:fldChar w:fldCharType="end"/>
            </w:r>
          </w:hyperlink>
        </w:p>
        <w:p w14:paraId="71685643" w14:textId="276E157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5" w:history="1">
            <w:r w:rsidR="00295192" w:rsidRPr="007430E2">
              <w:rPr>
                <w:rStyle w:val="Collegamentoipertestuale"/>
              </w:rPr>
              <w:t>Diagramma di attività monitoraPrenotazione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32</w:t>
            </w:r>
            <w:r w:rsidR="00295192">
              <w:rPr>
                <w:webHidden/>
              </w:rPr>
              <w:fldChar w:fldCharType="end"/>
            </w:r>
          </w:hyperlink>
        </w:p>
        <w:p w14:paraId="4AC233C9" w14:textId="694F7203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6" w:history="1">
            <w:r w:rsidR="00295192" w:rsidRPr="007430E2">
              <w:rPr>
                <w:rStyle w:val="Collegamentoipertestuale"/>
              </w:rPr>
              <w:t>Architettura Logica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33</w:t>
            </w:r>
            <w:r w:rsidR="00295192">
              <w:rPr>
                <w:webHidden/>
              </w:rPr>
              <w:fldChar w:fldCharType="end"/>
            </w:r>
          </w:hyperlink>
        </w:p>
        <w:p w14:paraId="17499225" w14:textId="4DC62F66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7" w:history="1">
            <w:r w:rsidR="00295192" w:rsidRPr="007430E2">
              <w:rPr>
                <w:rStyle w:val="Collegamentoipertestuale"/>
              </w:rPr>
              <w:t>Diagramma delle Classi Software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34</w:t>
            </w:r>
            <w:r w:rsidR="00295192">
              <w:rPr>
                <w:webHidden/>
              </w:rPr>
              <w:fldChar w:fldCharType="end"/>
            </w:r>
          </w:hyperlink>
        </w:p>
        <w:p w14:paraId="7C784D09" w14:textId="142BBF15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8" w:history="1">
            <w:r w:rsidR="00295192" w:rsidRPr="007430E2">
              <w:rPr>
                <w:rStyle w:val="Collegamentoipertestuale"/>
                <w:lang w:val="en-US"/>
              </w:rPr>
              <w:t>Pattern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2E3049EE" w14:textId="6D78C893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9" w:history="1">
            <w:r w:rsidR="00295192" w:rsidRPr="007430E2">
              <w:rPr>
                <w:rStyle w:val="Collegamentoipertestuale"/>
                <w:lang w:val="en-US"/>
              </w:rPr>
              <w:t>Grasp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0D910C73" w14:textId="7D03917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0" w:history="1">
            <w:r w:rsidR="00295192" w:rsidRPr="007430E2">
              <w:rPr>
                <w:rStyle w:val="Collegamentoipertestuale"/>
              </w:rPr>
              <w:t>Controller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10975B37" w14:textId="24A5FC71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1" w:history="1">
            <w:r w:rsidR="00295192" w:rsidRPr="007430E2">
              <w:rPr>
                <w:rStyle w:val="Collegamentoipertestuale"/>
              </w:rPr>
              <w:t>GOF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199312BE" w14:textId="32DC455C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2" w:history="1">
            <w:r w:rsidR="00295192" w:rsidRPr="007430E2">
              <w:rPr>
                <w:rStyle w:val="Collegamentoipertestuale"/>
              </w:rPr>
              <w:t>Singleton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3A42BA9F" w14:textId="6E91BA43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3" w:history="1">
            <w:r w:rsidR="00295192" w:rsidRPr="007430E2">
              <w:rPr>
                <w:rStyle w:val="Collegamentoipertestuale"/>
              </w:rPr>
              <w:t>ReadMe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7F1BC4">
              <w:rPr>
                <w:webHidden/>
              </w:rPr>
              <w:t>36</w:t>
            </w:r>
            <w:r w:rsidR="00295192">
              <w:rPr>
                <w:webHidden/>
              </w:rPr>
              <w:fldChar w:fldCharType="end"/>
            </w:r>
          </w:hyperlink>
        </w:p>
        <w:p w14:paraId="6647009B" w14:textId="2CFE370F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Titolo1"/>
      </w:pPr>
      <w:bookmarkStart w:id="0" w:name="_Toc16908745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Titolo1"/>
      </w:pPr>
      <w:bookmarkStart w:id="1" w:name="_Toc16908745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Titolo2"/>
      </w:pPr>
      <w:bookmarkStart w:id="2" w:name="_Toc16908745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Titolo2"/>
      </w:pPr>
      <w:bookmarkStart w:id="3" w:name="_Toc16908745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Titolo3"/>
      </w:pPr>
      <w:bookmarkStart w:id="4" w:name="_Toc16908745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Paragrafoelenc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Titolo3"/>
      </w:pPr>
      <w:bookmarkStart w:id="5" w:name="_Toc16908745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Titolo3"/>
      </w:pPr>
      <w:bookmarkStart w:id="6" w:name="_Toc16908745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Titolo3"/>
      </w:pPr>
      <w:bookmarkStart w:id="7" w:name="_Toc16908745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Titolo3"/>
      </w:pPr>
      <w:bookmarkStart w:id="8" w:name="_Toc16908746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Titolo3"/>
      </w:pPr>
      <w:bookmarkStart w:id="9" w:name="_Toc16908746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Paragrafoelenco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Titolo3"/>
      </w:pPr>
      <w:bookmarkStart w:id="10" w:name="_Toc16908746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Paragrafoelenco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Titolo1"/>
      </w:pPr>
      <w:bookmarkStart w:id="11" w:name="_Toc16908746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Titolo3"/>
      </w:pPr>
      <w:bookmarkStart w:id="12" w:name="_Toc16908746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Titolo3"/>
      </w:pPr>
      <w:bookmarkStart w:id="13" w:name="_Toc16908746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Titolo3"/>
      </w:pPr>
      <w:bookmarkStart w:id="14" w:name="_Toc16908746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Titolo3"/>
      </w:pPr>
      <w:bookmarkStart w:id="15" w:name="_Toc16908746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Titolo3"/>
      </w:pPr>
      <w:bookmarkStart w:id="16" w:name="_Toc16908746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Titolo3"/>
      </w:pPr>
      <w:bookmarkStart w:id="17" w:name="_Toc16908746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Titolo3"/>
      </w:pPr>
      <w:bookmarkStart w:id="18" w:name="_Toc16908747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Titolo1"/>
      </w:pPr>
      <w:bookmarkStart w:id="19" w:name="_Toc169087471"/>
      <w:r>
        <w:t>Contratti</w:t>
      </w:r>
      <w:bookmarkEnd w:id="19"/>
    </w:p>
    <w:p w14:paraId="2DE2FCB2" w14:textId="07E5F32D" w:rsidR="009C7DC9" w:rsidRDefault="009C7DC9" w:rsidP="009C7DC9">
      <w:pPr>
        <w:pStyle w:val="Titolo3"/>
      </w:pPr>
      <w:bookmarkStart w:id="20" w:name="_Toc16908747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Titolo3"/>
      </w:pPr>
      <w:bookmarkStart w:id="21" w:name="_Toc16908747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Titolo3"/>
      </w:pPr>
      <w:bookmarkStart w:id="22" w:name="_Toc16908747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Paragrafoelenco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Titolo3"/>
      </w:pPr>
      <w:bookmarkStart w:id="23" w:name="_Toc16908747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Titolo1"/>
      </w:pPr>
      <w:bookmarkStart w:id="24" w:name="_Toc16908747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Titolo3"/>
      </w:pPr>
      <w:bookmarkStart w:id="25" w:name="_Toc16908747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Titolo3"/>
      </w:pPr>
      <w:bookmarkStart w:id="26" w:name="_Toc16908747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Titolo3"/>
      </w:pPr>
      <w:bookmarkStart w:id="27" w:name="_Toc16908747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Titolo3"/>
      </w:pPr>
      <w:bookmarkStart w:id="28" w:name="_Toc16908748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Titolo1"/>
      </w:pPr>
      <w:bookmarkStart w:id="29" w:name="_Toc16908748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Titolo3"/>
      </w:pPr>
      <w:bookmarkStart w:id="30" w:name="_Toc16908748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Titolo3"/>
      </w:pPr>
      <w:bookmarkStart w:id="31" w:name="_Toc16908748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Titolo3"/>
      </w:pPr>
      <w:bookmarkStart w:id="32" w:name="_Toc16908748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Titolo3"/>
      </w:pPr>
      <w:bookmarkStart w:id="33" w:name="_Toc16908748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Titolo1"/>
      </w:pPr>
      <w:bookmarkStart w:id="34" w:name="_Toc16908748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Titolo1"/>
      </w:pPr>
      <w:bookmarkStart w:id="35" w:name="_Toc16908748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Collegamentoipertestuale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Titolo1"/>
        <w:rPr>
          <w:lang w:val="en-US"/>
        </w:rPr>
      </w:pPr>
      <w:bookmarkStart w:id="36" w:name="_Toc16908748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Titolo2"/>
        <w:rPr>
          <w:lang w:val="en-US"/>
        </w:rPr>
      </w:pPr>
      <w:bookmarkStart w:id="37" w:name="_Toc169087489"/>
      <w:r w:rsidRPr="00644560">
        <w:rPr>
          <w:lang w:val="en-US"/>
        </w:rPr>
        <w:t>Grasp</w:t>
      </w:r>
      <w:bookmarkEnd w:id="37"/>
    </w:p>
    <w:p w14:paraId="6B5DCF1E" w14:textId="77777777" w:rsidR="00DD182F" w:rsidRDefault="00DD182F" w:rsidP="00DD182F">
      <w:pPr>
        <w:pStyle w:val="Titolo3"/>
      </w:pPr>
      <w:bookmarkStart w:id="38" w:name="_Toc167961251"/>
      <w:bookmarkStart w:id="39" w:name="_Toc169087490"/>
      <w:r>
        <w:t>Controller</w:t>
      </w:r>
      <w:bookmarkEnd w:id="38"/>
      <w:bookmarkEnd w:id="39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PrenotazioniClienteController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293690AD" w14:textId="0F1ABFCC" w:rsidR="00DD182F" w:rsidRDefault="00DD182F" w:rsidP="003F4792">
            <w:pPr>
              <w:jc w:val="left"/>
            </w:pPr>
            <w:r>
              <w:t>ReportController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7777777" w:rsidR="00DD182F" w:rsidRDefault="00DD182F" w:rsidP="00DD182F">
      <w:pPr>
        <w:jc w:val="left"/>
      </w:pPr>
    </w:p>
    <w:p w14:paraId="55E7F778" w14:textId="77777777" w:rsidR="00DD182F" w:rsidRDefault="00DD182F" w:rsidP="00DD182F">
      <w:pPr>
        <w:pStyle w:val="Titolo2"/>
      </w:pPr>
      <w:bookmarkStart w:id="40" w:name="_Toc167961252"/>
      <w:bookmarkStart w:id="41" w:name="_Toc169087491"/>
      <w:r>
        <w:t>GOF</w:t>
      </w:r>
      <w:bookmarkEnd w:id="40"/>
      <w:bookmarkEnd w:id="41"/>
    </w:p>
    <w:p w14:paraId="3F0D9EAB" w14:textId="77777777" w:rsidR="00DD182F" w:rsidRDefault="00DD182F" w:rsidP="00DD182F">
      <w:pPr>
        <w:pStyle w:val="Titolo3"/>
      </w:pPr>
      <w:bookmarkStart w:id="42" w:name="_Toc167961253"/>
      <w:bookmarkStart w:id="43" w:name="_Toc169087492"/>
      <w:r>
        <w:t>Singleton</w:t>
      </w:r>
      <w:bookmarkEnd w:id="42"/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8CEB6E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Singleton</w:t>
            </w:r>
          </w:p>
        </w:tc>
      </w:tr>
      <w:tr w:rsidR="00DD182F" w14:paraId="4953D7FD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76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5DE488DC" w14:textId="6A3B8E04" w:rsidR="009C7DC9" w:rsidRPr="00DD182F" w:rsidRDefault="009C7DC9" w:rsidP="00DD182F">
      <w:pPr>
        <w:pStyle w:val="Titolo3"/>
      </w:pPr>
      <w:r w:rsidRPr="00DD182F">
        <w:br w:type="page"/>
      </w:r>
    </w:p>
    <w:p w14:paraId="7A5CED34" w14:textId="77777777" w:rsidR="009C7DC9" w:rsidRDefault="009C7DC9" w:rsidP="009C7DC9">
      <w:pPr>
        <w:pStyle w:val="Titolo1"/>
      </w:pPr>
      <w:bookmarkStart w:id="44" w:name="_Toc169087493"/>
      <w:r>
        <w:lastRenderedPageBreak/>
        <w:t>ReadMe</w:t>
      </w:r>
      <w:bookmarkEnd w:id="44"/>
    </w:p>
    <w:p w14:paraId="5A04D5EE" w14:textId="45152DC5" w:rsidR="009C7DC9" w:rsidRPr="00295192" w:rsidRDefault="00295192" w:rsidP="009C7DC9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modello di dominio:</w:t>
      </w:r>
    </w:p>
    <w:p w14:paraId="51108D27" w14:textId="480B536C" w:rsidR="00295192" w:rsidRPr="00295192" w:rsidRDefault="00295192" w:rsidP="009C7DC9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state aggiunte le classi:</w:t>
      </w:r>
    </w:p>
    <w:p w14:paraId="4B1E972B" w14:textId="35D26C6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Report</w:t>
      </w:r>
      <w:r w:rsidR="008B5A68">
        <w:rPr>
          <w:sz w:val="26"/>
          <w:szCs w:val="26"/>
        </w:rPr>
        <w:t xml:space="preserve"> (numeroPrenotazioni, TipologiaViaggio, TipologiaAlloggio)</w:t>
      </w:r>
    </w:p>
    <w:p w14:paraId="1710F233" w14:textId="4FC9BFC5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Carta fede</w:t>
      </w:r>
      <w:r w:rsidR="008B5A68">
        <w:rPr>
          <w:sz w:val="26"/>
          <w:szCs w:val="26"/>
        </w:rPr>
        <w:t>ltà (punti, tipo, numeroCarta)</w:t>
      </w:r>
    </w:p>
    <w:p w14:paraId="25BE81A2" w14:textId="5F7600BE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</w:t>
      </w:r>
      <w:r w:rsidR="008B5A68">
        <w:rPr>
          <w:sz w:val="26"/>
          <w:szCs w:val="26"/>
        </w:rPr>
        <w:t xml:space="preserve"> (nome)</w:t>
      </w:r>
    </w:p>
    <w:p w14:paraId="1E5CE6D4" w14:textId="4D740D5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 preferite</w:t>
      </w:r>
    </w:p>
    <w:p w14:paraId="46C734B6" w14:textId="758B4DC4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Recensione</w:t>
      </w:r>
      <w:r w:rsidR="008B5A68">
        <w:rPr>
          <w:sz w:val="26"/>
          <w:szCs w:val="26"/>
        </w:rPr>
        <w:t xml:space="preserve"> (valutazione, descrizione)</w:t>
      </w:r>
    </w:p>
    <w:p w14:paraId="1E6B3A49" w14:textId="34455E50" w:rsidR="00295192" w:rsidRPr="00295192" w:rsidRDefault="00295192" w:rsidP="00295192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diagramma dei casi d’uso:</w:t>
      </w:r>
    </w:p>
    <w:p w14:paraId="2C027FAD" w14:textId="4AD8DB5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stati aggiunti i seguenti casi d’uso:</w:t>
      </w:r>
    </w:p>
    <w:p w14:paraId="46A1D27C" w14:textId="5356C71B" w:rsidR="00295192" w:rsidRDefault="00295192" w:rsidP="00295192">
      <w:pPr>
        <w:pStyle w:val="Paragrafoelenco"/>
        <w:numPr>
          <w:ilvl w:val="0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AcquistaCarta:</w:t>
      </w:r>
    </w:p>
    <w:p w14:paraId="49D7C9F6" w14:textId="70F94436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CartaBase</w:t>
      </w:r>
    </w:p>
    <w:p w14:paraId="0B00D195" w14:textId="083814CE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CartaPremium</w:t>
      </w:r>
    </w:p>
    <w:p w14:paraId="73E8994E" w14:textId="1F93317C" w:rsidR="00295192" w:rsidRDefault="00295192" w:rsidP="00295192">
      <w:pPr>
        <w:pStyle w:val="Paragrafoelenco"/>
        <w:numPr>
          <w:ilvl w:val="2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RiceviOffertePacchettiScontati</w:t>
      </w:r>
    </w:p>
    <w:p w14:paraId="3466E4F4" w14:textId="6BF0D932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Estensioni di EffettuaPrenotazione:</w:t>
      </w:r>
    </w:p>
    <w:p w14:paraId="3B29A102" w14:textId="7CF8D106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UtilizzaPuntiSconto</w:t>
      </w:r>
    </w:p>
    <w:p w14:paraId="5EB2D6E4" w14:textId="06B23FA8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AccumulaPunti</w:t>
      </w:r>
    </w:p>
    <w:p w14:paraId="1442832F" w14:textId="45786EDC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Associazione con cliente:</w:t>
      </w:r>
    </w:p>
    <w:p w14:paraId="318C2CCE" w14:textId="052DD7E8" w:rsidR="00295192" w:rsidRP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 w:rsidRPr="00295192">
        <w:rPr>
          <w:sz w:val="26"/>
          <w:szCs w:val="26"/>
        </w:rPr>
        <w:t>GestisciPrenotazioni</w:t>
      </w:r>
    </w:p>
    <w:p w14:paraId="1BEB9B2B" w14:textId="78937B87" w:rsidR="00295192" w:rsidRP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CancellaPrenotazione</w:t>
      </w:r>
    </w:p>
    <w:p w14:paraId="5CEFC168" w14:textId="5FA29F3A" w:rsid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ModificaPrenotazione</w:t>
      </w:r>
    </w:p>
    <w:p w14:paraId="5532C931" w14:textId="3FFA420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Generalizzazioni di GestioneAccount:</w:t>
      </w:r>
    </w:p>
    <w:p w14:paraId="3408D130" w14:textId="6466BE95" w:rsidR="00295192" w:rsidRP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ClienteAggiornaLocalitàPreferite</w:t>
      </w:r>
    </w:p>
    <w:p w14:paraId="40B07DF9" w14:textId="79976055" w:rsid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ClienteInserisciRecensione</w:t>
      </w:r>
    </w:p>
    <w:p w14:paraId="7B1C72C4" w14:textId="206AA14A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Casi d’uso:</w:t>
      </w:r>
    </w:p>
    <w:p w14:paraId="268D1264" w14:textId="533246D7" w:rsid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GeneraReport</w:t>
      </w:r>
    </w:p>
    <w:p w14:paraId="1423F18B" w14:textId="28414B44" w:rsidR="00295192" w:rsidRP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MonitoraAndamentoPrenotazioni</w:t>
      </w:r>
    </w:p>
    <w:p w14:paraId="3232264D" w14:textId="77777777" w:rsidR="00295192" w:rsidRPr="00295192" w:rsidRDefault="00295192" w:rsidP="00295192">
      <w:pPr>
        <w:rPr>
          <w:sz w:val="26"/>
          <w:szCs w:val="26"/>
        </w:rPr>
      </w:pPr>
    </w:p>
    <w:sectPr w:rsidR="00295192" w:rsidRPr="00295192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F4664" w14:textId="77777777" w:rsidR="002D3B17" w:rsidRDefault="002D3B17" w:rsidP="00505918">
      <w:pPr>
        <w:spacing w:after="0" w:line="240" w:lineRule="auto"/>
      </w:pPr>
      <w:r>
        <w:separator/>
      </w:r>
    </w:p>
  </w:endnote>
  <w:endnote w:type="continuationSeparator" w:id="0">
    <w:p w14:paraId="4E5D8DB9" w14:textId="77777777" w:rsidR="002D3B17" w:rsidRDefault="002D3B17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Pidipagina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517DB" w14:textId="77777777" w:rsidR="002D3B17" w:rsidRDefault="002D3B17" w:rsidP="00505918">
      <w:pPr>
        <w:spacing w:after="0" w:line="240" w:lineRule="auto"/>
      </w:pPr>
      <w:r>
        <w:separator/>
      </w:r>
    </w:p>
  </w:footnote>
  <w:footnote w:type="continuationSeparator" w:id="0">
    <w:p w14:paraId="4BCDF4B2" w14:textId="77777777" w:rsidR="002D3B17" w:rsidRDefault="002D3B17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3B5DDE0D" w:rsidR="00505918" w:rsidRDefault="00BC331D">
    <w:pPr>
      <w:pStyle w:val="Intestazione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fldSimple w:instr=" STYLEREF  &quot;Car. predefinito paragrafo&quot;  \* MERGEFORMAT ">
      <w:r w:rsidR="00D034EE">
        <w:t>Casi d’uso</w:t>
      </w:r>
      <w:r w:rsidR="00D034EE"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36405"/>
    <w:multiLevelType w:val="hybridMultilevel"/>
    <w:tmpl w:val="75640A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86056"/>
    <w:multiLevelType w:val="hybridMultilevel"/>
    <w:tmpl w:val="FA66D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532DE"/>
    <w:multiLevelType w:val="hybridMultilevel"/>
    <w:tmpl w:val="7550F4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321C3"/>
    <w:multiLevelType w:val="hybridMultilevel"/>
    <w:tmpl w:val="F07092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C26F1F"/>
    <w:multiLevelType w:val="hybridMultilevel"/>
    <w:tmpl w:val="9BE08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8"/>
  </w:num>
  <w:num w:numId="2" w16cid:durableId="1747412408">
    <w:abstractNumId w:val="16"/>
  </w:num>
  <w:num w:numId="3" w16cid:durableId="739182564">
    <w:abstractNumId w:val="8"/>
  </w:num>
  <w:num w:numId="4" w16cid:durableId="153449247">
    <w:abstractNumId w:val="20"/>
  </w:num>
  <w:num w:numId="5" w16cid:durableId="351885126">
    <w:abstractNumId w:val="19"/>
  </w:num>
  <w:num w:numId="6" w16cid:durableId="178324072">
    <w:abstractNumId w:val="25"/>
  </w:num>
  <w:num w:numId="7" w16cid:durableId="674455799">
    <w:abstractNumId w:val="14"/>
  </w:num>
  <w:num w:numId="8" w16cid:durableId="2054111824">
    <w:abstractNumId w:val="0"/>
  </w:num>
  <w:num w:numId="9" w16cid:durableId="27150741">
    <w:abstractNumId w:val="11"/>
  </w:num>
  <w:num w:numId="10" w16cid:durableId="533351811">
    <w:abstractNumId w:val="21"/>
  </w:num>
  <w:num w:numId="11" w16cid:durableId="1444613806">
    <w:abstractNumId w:val="5"/>
  </w:num>
  <w:num w:numId="12" w16cid:durableId="561985528">
    <w:abstractNumId w:val="12"/>
  </w:num>
  <w:num w:numId="13" w16cid:durableId="1920559612">
    <w:abstractNumId w:val="26"/>
  </w:num>
  <w:num w:numId="14" w16cid:durableId="1913848194">
    <w:abstractNumId w:val="3"/>
  </w:num>
  <w:num w:numId="15" w16cid:durableId="79066755">
    <w:abstractNumId w:val="22"/>
  </w:num>
  <w:num w:numId="16" w16cid:durableId="1387022572">
    <w:abstractNumId w:val="4"/>
  </w:num>
  <w:num w:numId="17" w16cid:durableId="775488771">
    <w:abstractNumId w:val="1"/>
  </w:num>
  <w:num w:numId="18" w16cid:durableId="1334265368">
    <w:abstractNumId w:val="17"/>
  </w:num>
  <w:num w:numId="19" w16cid:durableId="1161044996">
    <w:abstractNumId w:val="23"/>
  </w:num>
  <w:num w:numId="20" w16cid:durableId="542644504">
    <w:abstractNumId w:val="15"/>
  </w:num>
  <w:num w:numId="21" w16cid:durableId="1652370703">
    <w:abstractNumId w:val="9"/>
  </w:num>
  <w:num w:numId="22" w16cid:durableId="323316627">
    <w:abstractNumId w:val="7"/>
  </w:num>
  <w:num w:numId="23" w16cid:durableId="1671908684">
    <w:abstractNumId w:val="6"/>
  </w:num>
  <w:num w:numId="24" w16cid:durableId="1167405392">
    <w:abstractNumId w:val="2"/>
  </w:num>
  <w:num w:numId="25" w16cid:durableId="1860392833">
    <w:abstractNumId w:val="10"/>
  </w:num>
  <w:num w:numId="26" w16cid:durableId="1615870147">
    <w:abstractNumId w:val="13"/>
  </w:num>
  <w:num w:numId="27" w16cid:durableId="75212136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457A1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3A73"/>
    <w:rsid w:val="00295192"/>
    <w:rsid w:val="002D3B17"/>
    <w:rsid w:val="00301FA9"/>
    <w:rsid w:val="00351E29"/>
    <w:rsid w:val="003609E1"/>
    <w:rsid w:val="003A20E5"/>
    <w:rsid w:val="003D062B"/>
    <w:rsid w:val="00463942"/>
    <w:rsid w:val="00492C90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509B5"/>
    <w:rsid w:val="0057263A"/>
    <w:rsid w:val="00596004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A2DEA"/>
    <w:rsid w:val="006B5E8B"/>
    <w:rsid w:val="006C10EC"/>
    <w:rsid w:val="006F024E"/>
    <w:rsid w:val="00752CB7"/>
    <w:rsid w:val="007777EF"/>
    <w:rsid w:val="007A47E3"/>
    <w:rsid w:val="007B0DF6"/>
    <w:rsid w:val="007F1BC4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B5A68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1587F"/>
    <w:rsid w:val="00A73AB4"/>
    <w:rsid w:val="00A74A00"/>
    <w:rsid w:val="00A74CEA"/>
    <w:rsid w:val="00AD2AE9"/>
    <w:rsid w:val="00AF7F76"/>
    <w:rsid w:val="00B033C9"/>
    <w:rsid w:val="00B8274C"/>
    <w:rsid w:val="00B9626D"/>
    <w:rsid w:val="00BC331D"/>
    <w:rsid w:val="00BD2072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034EE"/>
    <w:rsid w:val="00D518A1"/>
    <w:rsid w:val="00D57C0F"/>
    <w:rsid w:val="00D71CA6"/>
    <w:rsid w:val="00D859DE"/>
    <w:rsid w:val="00DC584A"/>
    <w:rsid w:val="00DD182F"/>
    <w:rsid w:val="00DF0147"/>
    <w:rsid w:val="00E03B96"/>
    <w:rsid w:val="00E30295"/>
    <w:rsid w:val="00E66ED1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0B527E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0F6EA8" w:themeColor="hyperlink"/>
      <w:u w:val="single"/>
    </w:rPr>
  </w:style>
  <w:style w:type="table" w:styleId="Tabellagriglia5scura-colore4">
    <w:name w:val="Grid Table 5 Dark Accent 4"/>
    <w:basedOn w:val="Tabellanormale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</Template>
  <TotalTime>77</TotalTime>
  <Pages>36</Pages>
  <Words>2701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l.giandomenico1@campus.unimib.it</cp:lastModifiedBy>
  <cp:revision>28</cp:revision>
  <cp:lastPrinted>2024-06-12T10:39:00Z</cp:lastPrinted>
  <dcterms:created xsi:type="dcterms:W3CDTF">2024-06-12T09:21:00Z</dcterms:created>
  <dcterms:modified xsi:type="dcterms:W3CDTF">2024-06-12T10:44:00Z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