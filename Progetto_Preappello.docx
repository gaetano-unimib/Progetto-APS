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FF08E7" w14:textId="2532B815" w:rsidR="00CF75A7" w:rsidRDefault="00B72473" w:rsidP="00675F86">
      <w:pPr>
        <w:rPr>
          <w:lang w:val="en-US"/>
        </w:rPr>
      </w:pPr>
      <w:r>
        <w:rPr>
          <w:noProof/>
        </w:rPr>
        <w:pict w14:anchorId="3F0069D1">
          <v:shape id="Figura a mano libera: forma 60" o:spid="_x0000_s1030" style="position:absolute;left:0;text-align:left;margin-left:-14.5pt;margin-top:-29.9pt;width:510.2pt;height:756.8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coordsize="5760000,889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" path="m1323302,l4436698,,5760000,r,1323302l5760000,7568698v,730840,-592462,1323302,-1323302,1323302l1323302,8892000,,8892000,,7568698v,685163,520719,1248704,1188002,1316470c520719,8817402,,8253861,,7568698l,1323302c,592462,592462,,1323302,xe" fillcolor="#335b74 [3215]" stroked="f" strokeweight="1pt">
            <v:fill color2="#1cade4 [3204]" rotate="t" angle="135" focus="100%" type="gradient"/>
            <v:stroke joinstyle="miter"/>
            <v:path arrowok="t" o:connecttype="custom" o:connectlocs="1488609,0;4990931,0;6479540,0;6479540,1430451;6479540,8181544;4990931,9611995;1488609,9611995;0,9611995;0,8181544;1336407,9604610;0,8181544;0,1430451;1488609,0" o:connectangles="0,0,0,0,0,0,0,0,0,0,0,0,0"/>
            <w10:wrap anchorx="margin" anchory="margin"/>
          </v:shape>
        </w:pict>
      </w:r>
    </w:p>
    <w:p w14:paraId="5D055125" w14:textId="317B6A42" w:rsidR="00CF75A7" w:rsidRDefault="00B72473" w:rsidP="00675F86">
      <w:pPr>
        <w:rPr>
          <w:lang w:val="en-US"/>
        </w:rPr>
      </w:pPr>
      <w:r>
        <w:rPr>
          <w:noProof/>
        </w:rPr>
        <w:pict w14:anchorId="23DB477F">
          <v:shapetype id="_x0000_t202" coordsize="21600,21600" o:spt="202" path="m,l,21600r21600,l21600,xe">
            <v:stroke joinstyle="miter"/>
            <v:path gradientshapeok="t" o:connecttype="rect"/>
          </v:shapetype>
          <v:shape id="Casella di testo 1" o:spid="_x0000_s1029" type="#_x0000_t202" style="position:absolute;left:0;text-align:left;margin-left:0;margin-top:85.4pt;width:443.15pt;height:133.7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1hHQIAADQ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" filled="f" stroked="f" strokeweight=".5pt">
            <v:textbox>
              <w:txbxContent>
                <w:p w14:paraId="3220BB42" w14:textId="77777777" w:rsidR="00AE372D" w:rsidRDefault="00AE372D" w:rsidP="009C7DC9">
                  <w:pPr>
                    <w:pStyle w:val="Title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 xml:space="preserve">Progetto </w:t>
                  </w:r>
                </w:p>
                <w:p w14:paraId="4BBE4E4A" w14:textId="4232CE4A" w:rsidR="009C7DC9" w:rsidRDefault="00AE372D" w:rsidP="009C7DC9">
                  <w:pPr>
                    <w:pStyle w:val="Title"/>
                    <w:jc w:val="center"/>
                    <w:rPr>
                      <w:color w:val="FFFFFF" w:themeColor="background1"/>
                    </w:rPr>
                  </w:pPr>
                  <w:r w:rsidRPr="00AE372D">
                    <w:rPr>
                      <w:color w:val="FFFFFF" w:themeColor="background1"/>
                    </w:rPr>
                    <w:t>Trips &amp; Travels</w:t>
                  </w:r>
                </w:p>
                <w:p w14:paraId="5036EA25" w14:textId="77777777" w:rsidR="00AE372D" w:rsidRPr="00AE372D" w:rsidRDefault="00AE372D" w:rsidP="00AE372D"/>
                <w:p w14:paraId="0910C06B" w14:textId="77777777" w:rsidR="00AE372D" w:rsidRPr="00AE372D" w:rsidRDefault="00AE372D" w:rsidP="00AE372D"/>
              </w:txbxContent>
            </v:textbox>
            <w10:wrap anchorx="margin"/>
          </v:shape>
        </w:pict>
      </w:r>
      <w:r>
        <w:rPr>
          <w:noProof/>
        </w:rPr>
        <w:pict w14:anchorId="1ABAAC68">
          <v:shape id="_x0000_s1028" type="#_x0000_t202" style="position:absolute;left:0;text-align:left;margin-left:69.3pt;margin-top:574.9pt;width:352.5pt;height:124.1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" filled="f" stroked="f" strokeweight=".5pt">
            <v:textbox>
              <w:txbxContent>
                <w:p w14:paraId="1A253E1C" w14:textId="1557307C" w:rsidR="00505918" w:rsidRPr="000979B6" w:rsidRDefault="00AE372D" w:rsidP="00505918">
                  <w:pPr>
                    <w:pStyle w:val="Title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Gaetano La Rocca</w:t>
                  </w:r>
                  <w:r w:rsidR="00505918" w:rsidRPr="000979B6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 – mat.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895887</w:t>
                  </w:r>
                </w:p>
                <w:p w14:paraId="21CC7876" w14:textId="55FB6831" w:rsidR="00505918" w:rsidRPr="00505918" w:rsidRDefault="00AE372D" w:rsidP="00505918">
                  <w:pPr>
                    <w:pStyle w:val="Title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Luca Giandomenico</w:t>
                  </w:r>
                  <w:r w:rsidR="00505918" w:rsidRPr="00505918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 – mat. </w:t>
                  </w: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900162</w:t>
                  </w:r>
                </w:p>
                <w:p w14:paraId="3C361ADD" w14:textId="123D5FD8" w:rsidR="00505918" w:rsidRPr="00505918" w:rsidRDefault="00AE372D" w:rsidP="00505918">
                  <w:pPr>
                    <w:pStyle w:val="Title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Filippo Gentili </w:t>
                  </w:r>
                  <w:r w:rsidR="00505918" w:rsidRPr="00505918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– mat.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899906</w:t>
                  </w:r>
                </w:p>
                <w:p w14:paraId="02B15B84" w14:textId="7AB1CF12" w:rsidR="00505918" w:rsidRPr="00505918" w:rsidRDefault="00AE372D" w:rsidP="00505918">
                  <w:pPr>
                    <w:pStyle w:val="Title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  <w:lang w:val="en-US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Denis Degeratu </w:t>
                  </w:r>
                  <w:r w:rsidR="00505918" w:rsidRPr="000979B6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– mat.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  <w:lang w:val="en-US"/>
                    </w:rPr>
                    <w:t>895835</w:t>
                  </w:r>
                </w:p>
                <w:p w14:paraId="69109883" w14:textId="77777777" w:rsidR="00505918" w:rsidRPr="00505918" w:rsidRDefault="00505918" w:rsidP="00505918">
                  <w:pPr>
                    <w:rPr>
                      <w:lang w:val="en-US"/>
                    </w:rPr>
                  </w:pP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 w14:anchorId="57809307">
          <v:shape id="_x0000_s1027" type="#_x0000_t202" style="position:absolute;left:0;text-align:left;margin-left:94.7pt;margin-top:532.45pt;width:291.7pt;height:36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" filled="f" stroked="f" strokeweight=".5pt">
            <v:textbox>
              <w:txbxContent>
                <w:p w14:paraId="73CC4DB0" w14:textId="38433A1A" w:rsidR="00505918" w:rsidRPr="00505918" w:rsidRDefault="00505918" w:rsidP="00505918">
                  <w:pPr>
                    <w:pStyle w:val="Title"/>
                    <w:jc w:val="center"/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</w:pPr>
                  <w:r w:rsidRPr="00505918"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  <w:t>Gruppo [</w:t>
                  </w:r>
                  <w:r w:rsidR="00AE372D">
                    <w:rPr>
                      <w:color w:val="FFFFFF" w:themeColor="background1"/>
                      <w:sz w:val="44"/>
                      <w:szCs w:val="36"/>
                    </w:rPr>
                    <w:t>GFL</w:t>
                  </w:r>
                  <w:r w:rsidRPr="00505918"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  <w:t>]</w:t>
                  </w: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 w14:anchorId="10E16232">
          <v:shape id="_x0000_s1026" type="#_x0000_t202" style="position:absolute;left:0;text-align:left;margin-left:17.9pt;margin-top:236.7pt;width:443.15pt;height:157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" filled="f" stroked="f" strokeweight=".5pt">
            <v:textbox>
              <w:txbxContent>
                <w:p w14:paraId="7FD6BA61" w14:textId="77777777" w:rsidR="00505918" w:rsidRPr="009C7DC9" w:rsidRDefault="00076172" w:rsidP="009C7DC9">
                  <w:pPr>
                    <w:jc w:val="center"/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</w:pPr>
                  <w:r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Analisi e Progettazione del Software</w:t>
                  </w:r>
                </w:p>
                <w:p w14:paraId="6BB91572" w14:textId="1AA6A595" w:rsidR="00505918" w:rsidRPr="009C7DC9" w:rsidRDefault="00505918" w:rsidP="009C7DC9">
                  <w:pPr>
                    <w:jc w:val="center"/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</w:pPr>
                  <w:r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Preappello – 0</w:t>
                  </w:r>
                  <w:r w:rsidR="00AE372D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?</w:t>
                  </w:r>
                  <w:r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/0</w:t>
                  </w:r>
                  <w:r w:rsidR="00AE372D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6</w:t>
                  </w:r>
                  <w:r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/202</w:t>
                  </w:r>
                  <w:r w:rsidR="00AE372D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4</w:t>
                  </w:r>
                </w:p>
              </w:txbxContent>
            </v:textbox>
          </v:shape>
        </w:pict>
      </w:r>
      <w:r w:rsidR="00CF75A7">
        <w:rPr>
          <w:lang w:val="en-US"/>
        </w:rPr>
        <w:br w:type="page"/>
      </w:r>
    </w:p>
    <w:sdt>
      <w:sdtPr>
        <w:rPr>
          <w:rFonts w:ascii="Roboto Condensed" w:eastAsiaTheme="minorHAnsi" w:hAnsi="Roboto Condensed" w:cstheme="minorBidi"/>
          <w:noProof/>
          <w:color w:val="auto"/>
          <w:sz w:val="22"/>
          <w:szCs w:val="22"/>
          <w:lang w:eastAsia="en-US"/>
        </w:rPr>
        <w:id w:val="-105202256"/>
        <w:docPartObj>
          <w:docPartGallery w:val="Table of Contents"/>
          <w:docPartUnique/>
        </w:docPartObj>
      </w:sdtPr>
      <w:sdtEndPr>
        <w:rPr>
          <w:b/>
          <w:bCs/>
          <w:noProof w:val="0"/>
        </w:rPr>
      </w:sdtEndPr>
      <w:sdtContent>
        <w:p w14:paraId="12DA4D85" w14:textId="77777777" w:rsidR="009C7DC9" w:rsidRDefault="009C7DC9">
          <w:pPr>
            <w:pStyle w:val="TOCHeading"/>
          </w:pPr>
          <w:r>
            <w:t>Sommario</w:t>
          </w:r>
        </w:p>
        <w:p w14:paraId="3B910F6B" w14:textId="65F19DB2" w:rsidR="00E549EF" w:rsidRDefault="009C7DC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222670" w:history="1">
            <w:r w:rsidR="00E549EF" w:rsidRPr="00B41069">
              <w:rPr>
                <w:rStyle w:val="Hyperlink"/>
                <w:noProof/>
              </w:rPr>
              <w:t>Modello di Dominio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_Toc167222670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4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7093E55" w14:textId="645B8C6E" w:rsidR="00E549EF" w:rsidRDefault="00B7247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1" w:history="1">
            <w:r w:rsidR="00E549EF" w:rsidRPr="00B41069">
              <w:rPr>
                <w:rStyle w:val="Hyperlink"/>
                <w:noProof/>
              </w:rPr>
              <w:t>Casi d’uso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_Toc167222671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5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8A92123" w14:textId="29FE257C" w:rsidR="00E549EF" w:rsidRDefault="00B7247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2" w:history="1">
            <w:r w:rsidR="00E549EF" w:rsidRPr="00B41069">
              <w:rPr>
                <w:rStyle w:val="Hyperlink"/>
                <w:noProof/>
              </w:rPr>
              <w:t>Diagramma dei casi d’uso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_Toc167222672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5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B6928E3" w14:textId="5348AA77" w:rsidR="00E549EF" w:rsidRDefault="00B7247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3" w:history="1">
            <w:r w:rsidR="00E549EF" w:rsidRPr="00B41069">
              <w:rPr>
                <w:rStyle w:val="Hyperlink"/>
                <w:noProof/>
              </w:rPr>
              <w:t>Casi d’uso dettagliati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_Toc167222673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6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2C5258E5" w14:textId="64F1F7DC" w:rsidR="00E549EF" w:rsidRDefault="00B724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4" w:history="1">
            <w:r w:rsidR="00E549EF" w:rsidRPr="00B41069">
              <w:rPr>
                <w:rStyle w:val="Hyperlink"/>
                <w:noProof/>
              </w:rPr>
              <w:t>Prenotazione cliente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_Toc167222674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6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6E290728" w14:textId="7B88E8B1" w:rsidR="00E549EF" w:rsidRDefault="00B724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5" w:history="1">
            <w:r w:rsidR="00E549EF" w:rsidRPr="00B41069">
              <w:rPr>
                <w:rStyle w:val="Hyperlink"/>
                <w:noProof/>
              </w:rPr>
              <w:t>Inserisci pacchetto 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_Toc167222675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7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37046BB0" w14:textId="7E151467" w:rsidR="00E549EF" w:rsidRDefault="00B724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6" w:history="1">
            <w:r w:rsidR="00E549EF" w:rsidRPr="00B41069">
              <w:rPr>
                <w:rStyle w:val="Hyperlink"/>
                <w:noProof/>
              </w:rPr>
              <w:t>Modifica pacchetto 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_Toc167222676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8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3FA416FB" w14:textId="26E4D0DA" w:rsidR="00E549EF" w:rsidRDefault="00B724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7" w:history="1">
            <w:r w:rsidR="00E549EF" w:rsidRPr="00B41069">
              <w:rPr>
                <w:rStyle w:val="Hyperlink"/>
                <w:noProof/>
              </w:rPr>
              <w:t>Cancellazione pacchetto 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_Toc167222677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9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5125F12" w14:textId="62F472CB" w:rsidR="00E549EF" w:rsidRDefault="00B724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8" w:history="1">
            <w:r w:rsidR="00E549EF" w:rsidRPr="00B41069">
              <w:rPr>
                <w:rStyle w:val="Hyperlink"/>
                <w:noProof/>
              </w:rPr>
              <w:t>Registrazione utente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_Toc167222678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10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7CD5FEBE" w14:textId="221C1208" w:rsidR="00E549EF" w:rsidRDefault="00B724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9" w:history="1">
            <w:r w:rsidR="00E549EF" w:rsidRPr="00B41069">
              <w:rPr>
                <w:rStyle w:val="Hyperlink"/>
                <w:noProof/>
              </w:rPr>
              <w:t>Gestione richieste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_Toc167222679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11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389AAA9F" w14:textId="717D304B" w:rsidR="00E549EF" w:rsidRDefault="00B7247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0" w:history="1">
            <w:r w:rsidR="00E549EF" w:rsidRPr="00B41069">
              <w:rPr>
                <w:rStyle w:val="Hyperlink"/>
                <w:noProof/>
              </w:rPr>
              <w:t>Diagramma di Sequenza di Sistema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_Toc167222680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12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2090694F" w14:textId="6161E138" w:rsidR="00E549EF" w:rsidRDefault="00B724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1" w:history="1">
            <w:r w:rsidR="00E549EF" w:rsidRPr="00B41069">
              <w:rPr>
                <w:rStyle w:val="Hyperlink"/>
                <w:noProof/>
              </w:rPr>
              <w:t>RegistrazioneUtente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_Toc167222681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12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5F24C37B" w14:textId="32409CE0" w:rsidR="00E549EF" w:rsidRDefault="00B724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2" w:history="1">
            <w:r w:rsidR="00E549EF" w:rsidRPr="00B41069">
              <w:rPr>
                <w:rStyle w:val="Hyperlink"/>
                <w:noProof/>
              </w:rPr>
              <w:t>PrenotazioneCliente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_Toc167222682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13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206C1FF9" w14:textId="68A0F9D6" w:rsidR="00E549EF" w:rsidRDefault="00B724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3" w:history="1">
            <w:r w:rsidR="00E549EF" w:rsidRPr="00B41069">
              <w:rPr>
                <w:rStyle w:val="Hyperlink"/>
                <w:noProof/>
              </w:rPr>
              <w:t>InserisciPacchettoVacanza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_Toc167222683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14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6F136893" w14:textId="6F68CDEE" w:rsidR="00E549EF" w:rsidRDefault="00B724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4" w:history="1">
            <w:r w:rsidR="00E549EF" w:rsidRPr="00B41069">
              <w:rPr>
                <w:rStyle w:val="Hyperlink"/>
                <w:noProof/>
              </w:rPr>
              <w:t>ModificaPacchettoVacanza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_Toc167222684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15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569FB66D" w14:textId="7E4AF51B" w:rsidR="00E549EF" w:rsidRDefault="00B724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5" w:history="1">
            <w:r w:rsidR="00E549EF" w:rsidRPr="00B41069">
              <w:rPr>
                <w:rStyle w:val="Hyperlink"/>
                <w:noProof/>
              </w:rPr>
              <w:t>CancellaPacchettoVacanza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_Toc167222685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16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8266A82" w14:textId="4143AF1D" w:rsidR="00E549EF" w:rsidRDefault="00B724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6" w:history="1">
            <w:r w:rsidR="00E549EF" w:rsidRPr="00B41069">
              <w:rPr>
                <w:rStyle w:val="Hyperlink"/>
                <w:noProof/>
              </w:rPr>
              <w:t>CancellaPrenotazione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_Toc167222686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17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4D0E12F" w14:textId="4309FD79" w:rsidR="00E549EF" w:rsidRDefault="00B7247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7" w:history="1">
            <w:r w:rsidR="00E549EF" w:rsidRPr="00B41069">
              <w:rPr>
                <w:rStyle w:val="Hyperlink"/>
                <w:noProof/>
              </w:rPr>
              <w:t>Contratti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_Toc167222687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18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5C5B8763" w14:textId="538320F6" w:rsidR="00E549EF" w:rsidRDefault="00B724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8" w:history="1">
            <w:r w:rsidR="00E549EF" w:rsidRPr="00B41069">
              <w:rPr>
                <w:rStyle w:val="Hyperlink"/>
                <w:noProof/>
              </w:rPr>
              <w:t>Contratto verificaDati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_Toc167222688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18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3E65CD76" w14:textId="216EB510" w:rsidR="00E549EF" w:rsidRDefault="00B724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9" w:history="1">
            <w:r w:rsidR="00E549EF" w:rsidRPr="00B41069">
              <w:rPr>
                <w:rStyle w:val="Hyperlink"/>
                <w:noProof/>
              </w:rPr>
              <w:t>Contratto InserisciUtente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_Toc167222689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18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6288024E" w14:textId="341657B6" w:rsidR="00E549EF" w:rsidRDefault="00B724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0" w:history="1">
            <w:r w:rsidR="00E549EF" w:rsidRPr="00B41069">
              <w:rPr>
                <w:rStyle w:val="Hyperlink"/>
                <w:noProof/>
              </w:rPr>
              <w:t>Contratto effetuaLogin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_Toc167222690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19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6CD4D65" w14:textId="37FC3382" w:rsidR="00E549EF" w:rsidRDefault="00B724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1" w:history="1">
            <w:r w:rsidR="00E549EF" w:rsidRPr="00B41069">
              <w:rPr>
                <w:rStyle w:val="Hyperlink"/>
                <w:noProof/>
              </w:rPr>
              <w:t>Contratto effetuaRichiestaPrenotazione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_Toc167222691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19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5D1ED41C" w14:textId="73DE2374" w:rsidR="00E549EF" w:rsidRDefault="00B724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2" w:history="1">
            <w:r w:rsidR="00E549EF" w:rsidRPr="00B41069">
              <w:rPr>
                <w:rStyle w:val="Hyperlink"/>
                <w:noProof/>
              </w:rPr>
              <w:t>Contratto inserisciSpecifichePacchetto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_Toc167222692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20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2BC2DC3" w14:textId="09ABC7DD" w:rsidR="00E549EF" w:rsidRDefault="00B724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3" w:history="1">
            <w:r w:rsidR="00E549EF" w:rsidRPr="00B41069">
              <w:rPr>
                <w:rStyle w:val="Hyperlink"/>
                <w:noProof/>
              </w:rPr>
              <w:t>Contratto richiestaCancellazione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_Toc167222693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21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834416C" w14:textId="2A90D729" w:rsidR="00E549EF" w:rsidRDefault="00B724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4" w:history="1">
            <w:r w:rsidR="00E549EF" w:rsidRPr="00B41069">
              <w:rPr>
                <w:rStyle w:val="Hyperlink"/>
                <w:noProof/>
              </w:rPr>
              <w:t>Contratto confermaCancellazione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_Toc167222694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21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57BE8CD3" w14:textId="037C9266" w:rsidR="00E549EF" w:rsidRDefault="00B7247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5" w:history="1">
            <w:r w:rsidR="00E549EF" w:rsidRPr="00B41069">
              <w:rPr>
                <w:rStyle w:val="Hyperlink"/>
                <w:noProof/>
              </w:rPr>
              <w:t>Architettura Logica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_Toc167222695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22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42D5B27" w14:textId="3ED37B00" w:rsidR="00E549EF" w:rsidRDefault="00B7247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6" w:history="1">
            <w:r w:rsidR="00E549EF" w:rsidRPr="00B41069">
              <w:rPr>
                <w:rStyle w:val="Hyperlink"/>
                <w:noProof/>
              </w:rPr>
              <w:t>Diagramma delle Classi Software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_Toc167222696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23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B0EAFED" w14:textId="118F55CA" w:rsidR="00E549EF" w:rsidRDefault="00B7247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7" w:history="1">
            <w:r w:rsidR="00E549EF" w:rsidRPr="00B41069">
              <w:rPr>
                <w:rStyle w:val="Hyperlink"/>
                <w:noProof/>
              </w:rPr>
              <w:t>Package 1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_Toc167222697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23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D7FD8E3" w14:textId="62B92983" w:rsidR="00E549EF" w:rsidRDefault="00B724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8" w:history="1">
            <w:r w:rsidR="00E549EF" w:rsidRPr="00B41069">
              <w:rPr>
                <w:rStyle w:val="Hyperlink"/>
                <w:noProof/>
              </w:rPr>
              <w:t>Sottopackage 1.1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_Toc167222698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23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CB0425F" w14:textId="18926DF3" w:rsidR="00E549EF" w:rsidRDefault="00B724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9" w:history="1">
            <w:r w:rsidR="00E549EF" w:rsidRPr="00B41069">
              <w:rPr>
                <w:rStyle w:val="Hyperlink"/>
                <w:noProof/>
              </w:rPr>
              <w:t>Sottopackage 1.2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_Toc167222699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23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20EF2269" w14:textId="029CAF4D" w:rsidR="00E549EF" w:rsidRDefault="00B7247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0" w:history="1">
            <w:r w:rsidR="00E549EF" w:rsidRPr="00B41069">
              <w:rPr>
                <w:rStyle w:val="Hyperlink"/>
                <w:noProof/>
              </w:rPr>
              <w:t>Package 2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_Toc167222700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24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107DF34" w14:textId="57665B1F" w:rsidR="00E549EF" w:rsidRDefault="00B7247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1" w:history="1">
            <w:r w:rsidR="00E549EF" w:rsidRPr="00B41069">
              <w:rPr>
                <w:rStyle w:val="Hyperlink"/>
                <w:noProof/>
              </w:rPr>
              <w:t>Diagrammi di Sequenza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_Toc167222701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25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760A852F" w14:textId="229541CC" w:rsidR="00E549EF" w:rsidRDefault="00B724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2" w:history="1">
            <w:r w:rsidR="00E549EF" w:rsidRPr="00B41069">
              <w:rPr>
                <w:rStyle w:val="Hyperlink"/>
                <w:noProof/>
              </w:rPr>
              <w:t>Diagramma di Sequenza 1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_Toc167222702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25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CA45E3A" w14:textId="3D494609" w:rsidR="00E549EF" w:rsidRDefault="00B724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3" w:history="1">
            <w:r w:rsidR="00E549EF" w:rsidRPr="00B41069">
              <w:rPr>
                <w:rStyle w:val="Hyperlink"/>
                <w:noProof/>
              </w:rPr>
              <w:t>Diagramma di Sequenza 2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_Toc167222703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26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8BF9E2E" w14:textId="7B5228BB" w:rsidR="00E549EF" w:rsidRDefault="00B7247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4" w:history="1">
            <w:r w:rsidR="00E549EF" w:rsidRPr="00B41069">
              <w:rPr>
                <w:rStyle w:val="Hyperlink"/>
                <w:noProof/>
              </w:rPr>
              <w:t>Pattern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_Toc167222704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27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A240CA7" w14:textId="604324C7" w:rsidR="00E549EF" w:rsidRDefault="00B7247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5" w:history="1">
            <w:r w:rsidR="00E549EF" w:rsidRPr="00B41069">
              <w:rPr>
                <w:rStyle w:val="Hyperlink"/>
                <w:noProof/>
              </w:rPr>
              <w:t>Grasp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_Toc167222705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27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24061027" w14:textId="52BBBAA2" w:rsidR="00E549EF" w:rsidRDefault="00B724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6" w:history="1">
            <w:r w:rsidR="00E549EF" w:rsidRPr="00B41069">
              <w:rPr>
                <w:rStyle w:val="Hyperlink"/>
                <w:noProof/>
              </w:rPr>
              <w:t>Pattern 1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_Toc167222706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27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7A66576" w14:textId="4F48D465" w:rsidR="00E549EF" w:rsidRDefault="00B724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7" w:history="1">
            <w:r w:rsidR="00E549EF" w:rsidRPr="00B41069">
              <w:rPr>
                <w:rStyle w:val="Hyperlink"/>
                <w:noProof/>
              </w:rPr>
              <w:t>Pattern 2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_Toc167222707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28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658F29AB" w14:textId="4AB9E659" w:rsidR="00E549EF" w:rsidRDefault="00B7247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8" w:history="1">
            <w:r w:rsidR="00E549EF" w:rsidRPr="00B41069">
              <w:rPr>
                <w:rStyle w:val="Hyperlink"/>
                <w:noProof/>
              </w:rPr>
              <w:t>GoF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_Toc167222708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29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03E821A" w14:textId="5B71D00B" w:rsidR="00E549EF" w:rsidRDefault="00B724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9" w:history="1">
            <w:r w:rsidR="00E549EF" w:rsidRPr="00B41069">
              <w:rPr>
                <w:rStyle w:val="Hyperlink"/>
                <w:noProof/>
              </w:rPr>
              <w:t>Pattern 1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_Toc167222709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29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3911F863" w14:textId="1B0061DB" w:rsidR="00E549EF" w:rsidRDefault="00B7247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10" w:history="1">
            <w:r w:rsidR="00E549EF" w:rsidRPr="00B41069">
              <w:rPr>
                <w:rStyle w:val="Hyperlink"/>
                <w:noProof/>
              </w:rPr>
              <w:t>Pattern 2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_Toc167222710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30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172B8BF" w14:textId="15B78B06" w:rsidR="00E549EF" w:rsidRDefault="00B7247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11" w:history="1">
            <w:r w:rsidR="00E549EF" w:rsidRPr="00B41069">
              <w:rPr>
                <w:rStyle w:val="Hyperlink"/>
                <w:noProof/>
              </w:rPr>
              <w:t>ReadMe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_Toc167222711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31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E6151DC" w14:textId="29263581" w:rsidR="009C7DC9" w:rsidRDefault="009C7DC9">
          <w:r>
            <w:rPr>
              <w:b/>
              <w:bCs/>
            </w:rPr>
            <w:fldChar w:fldCharType="end"/>
          </w:r>
        </w:p>
      </w:sdtContent>
    </w:sdt>
    <w:p w14:paraId="1C71B4D7" w14:textId="6F6A2C42" w:rsidR="009C7DC9" w:rsidRPr="002A2D65" w:rsidRDefault="009C7DC9" w:rsidP="002A2D65">
      <w:pPr>
        <w:jc w:val="left"/>
        <w:rPr>
          <w:sz w:val="16"/>
          <w:szCs w:val="16"/>
        </w:rPr>
      </w:pPr>
      <w:r>
        <w:br w:type="page"/>
      </w:r>
    </w:p>
    <w:p w14:paraId="51334F95" w14:textId="77777777" w:rsidR="009C7DC9" w:rsidRDefault="009C7DC9" w:rsidP="009C7DC9">
      <w:pPr>
        <w:pStyle w:val="Heading1"/>
      </w:pPr>
      <w:bookmarkStart w:id="0" w:name="_Toc167222670"/>
      <w:r>
        <w:lastRenderedPageBreak/>
        <w:t>Modello di Dominio</w:t>
      </w:r>
      <w:bookmarkEnd w:id="0"/>
    </w:p>
    <w:p w14:paraId="64D703AE" w14:textId="77777777" w:rsidR="004007E9" w:rsidRDefault="004007E9" w:rsidP="004007E9"/>
    <w:p w14:paraId="5D5DA628" w14:textId="77777777" w:rsidR="004007E9" w:rsidRPr="004007E9" w:rsidRDefault="004007E9" w:rsidP="004007E9"/>
    <w:p w14:paraId="16293183" w14:textId="3F48E1DA" w:rsidR="009C7DC9" w:rsidRDefault="00C674C0" w:rsidP="002A2D65">
      <w:pPr>
        <w:jc w:val="center"/>
      </w:pPr>
      <w:r>
        <w:rPr>
          <w:noProof/>
          <w:lang w:val="en-US"/>
        </w:rPr>
        <w:drawing>
          <wp:inline distT="0" distB="0" distL="0" distR="0" wp14:anchorId="6A0D33F2" wp14:editId="69C3E45B">
            <wp:extent cx="6120130" cy="5010785"/>
            <wp:effectExtent l="0" t="0" r="0" b="0"/>
            <wp:docPr id="759179148" name="Immagine 1" descr="Immagine che contiene testo, diagramma, Pian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79148" name="Immagine 1" descr="Immagine che contiene testo, diagramma, Piano, Parallel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DC9">
        <w:br w:type="page"/>
      </w:r>
    </w:p>
    <w:p w14:paraId="455D3A58" w14:textId="77777777" w:rsidR="009C7DC9" w:rsidRDefault="009C7DC9" w:rsidP="009C7DC9">
      <w:pPr>
        <w:pStyle w:val="Heading1"/>
      </w:pPr>
      <w:bookmarkStart w:id="1" w:name="_Toc167222671"/>
      <w:r>
        <w:lastRenderedPageBreak/>
        <w:t>Casi d’uso</w:t>
      </w:r>
      <w:bookmarkEnd w:id="1"/>
    </w:p>
    <w:p w14:paraId="67941F7F" w14:textId="02ADEFC7" w:rsidR="00BB2348" w:rsidRDefault="009C7DC9" w:rsidP="00BB2348">
      <w:pPr>
        <w:pStyle w:val="Heading2"/>
      </w:pPr>
      <w:bookmarkStart w:id="2" w:name="_Toc167222672"/>
      <w:r>
        <w:t>Diagramma dei casi d’uso</w:t>
      </w:r>
      <w:bookmarkEnd w:id="2"/>
    </w:p>
    <w:p w14:paraId="2ADD1C7E" w14:textId="77777777" w:rsidR="00C674C0" w:rsidRPr="00C674C0" w:rsidRDefault="00C674C0" w:rsidP="00C674C0"/>
    <w:p w14:paraId="40A7A9C1" w14:textId="77777777" w:rsidR="00BB2348" w:rsidRPr="00BB2348" w:rsidRDefault="00BB2348" w:rsidP="00BB2348"/>
    <w:p w14:paraId="4970114A" w14:textId="2D67116C" w:rsidR="004007E9" w:rsidRDefault="00C674C0" w:rsidP="00591AA0">
      <w:r>
        <w:rPr>
          <w:noProof/>
          <w:lang w:val="en-US"/>
        </w:rPr>
        <w:drawing>
          <wp:inline distT="0" distB="0" distL="0" distR="0" wp14:anchorId="66142E6E" wp14:editId="6A55354C">
            <wp:extent cx="6120130" cy="5950585"/>
            <wp:effectExtent l="0" t="0" r="0" b="0"/>
            <wp:docPr id="858732523" name="Immagine 2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32523" name="Immagine 2" descr="Immagine che contiene testo, diagramma, schermata, Parallel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E461" w14:textId="77777777" w:rsidR="004007E9" w:rsidRPr="004007E9" w:rsidRDefault="004007E9" w:rsidP="004007E9"/>
    <w:p w14:paraId="5EE7DDCB" w14:textId="6E96A320" w:rsidR="009C7DC9" w:rsidRDefault="009C7DC9" w:rsidP="009C7DC9"/>
    <w:p w14:paraId="0034AFA2" w14:textId="77777777" w:rsidR="009C7DC9" w:rsidRDefault="009C7DC9">
      <w:pPr>
        <w:jc w:val="left"/>
      </w:pPr>
      <w:r>
        <w:br w:type="page"/>
      </w:r>
    </w:p>
    <w:p w14:paraId="00428923" w14:textId="1F4831EA" w:rsidR="009C7DC9" w:rsidRPr="00EF439D" w:rsidRDefault="00BB132C" w:rsidP="002A2D65">
      <w:r>
        <w:lastRenderedPageBreak/>
        <w:t xml:space="preserve">Filippo Gentili - </w:t>
      </w:r>
      <w:r w:rsidRPr="00BB132C">
        <w:t>899906</w:t>
      </w:r>
    </w:p>
    <w:p w14:paraId="2B4C0A47" w14:textId="1F4831EA" w:rsidR="002A2D65" w:rsidRDefault="009C7DC9" w:rsidP="002A2D65">
      <w:pPr>
        <w:pStyle w:val="Heading2"/>
        <w:jc w:val="left"/>
      </w:pPr>
      <w:bookmarkStart w:id="3" w:name="_Toc167222673"/>
      <w:r>
        <w:t>Casi d’uso dettagliati</w:t>
      </w:r>
      <w:bookmarkEnd w:id="3"/>
    </w:p>
    <w:p w14:paraId="12A41572" w14:textId="044E046D" w:rsidR="002A2D65" w:rsidRPr="002A2D65" w:rsidRDefault="000060EA" w:rsidP="002A2D65">
      <w:pPr>
        <w:pStyle w:val="Heading3"/>
      </w:pPr>
      <w:bookmarkStart w:id="4" w:name="_Toc167222674"/>
      <w:r w:rsidRPr="002A2D65">
        <w:t>Prenotazione cliente</w:t>
      </w:r>
      <w:bookmarkEnd w:id="4"/>
    </w:p>
    <w:tbl>
      <w:tblPr>
        <w:tblStyle w:val="GridTable5Dark-Accent3"/>
        <w:tblW w:w="0" w:type="auto"/>
        <w:tblInd w:w="-176" w:type="dxa"/>
        <w:tblLook w:val="06A0" w:firstRow="1" w:lastRow="0" w:firstColumn="1" w:lastColumn="0" w:noHBand="1" w:noVBand="1"/>
      </w:tblPr>
      <w:tblGrid>
        <w:gridCol w:w="2127"/>
        <w:gridCol w:w="7827"/>
      </w:tblGrid>
      <w:tr w:rsidR="000060EA" w14:paraId="0571D605" w14:textId="77777777" w:rsidTr="002A2D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  <w:shd w:val="clear" w:color="auto" w:fill="2683C6" w:themeFill="accent2"/>
          </w:tcPr>
          <w:p w14:paraId="6800E584" w14:textId="77777777" w:rsidR="000060EA" w:rsidRDefault="000060EA" w:rsidP="002A2D65">
            <w:pPr>
              <w:jc w:val="center"/>
            </w:pPr>
            <w:r>
              <w:t>Caso d’uso prenotazione cliente</w:t>
            </w:r>
          </w:p>
        </w:tc>
      </w:tr>
      <w:tr w:rsidR="000060EA" w14:paraId="2D376A49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B2C21DB" w14:textId="77777777" w:rsidR="000060EA" w:rsidRDefault="000060EA" w:rsidP="006F5A76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71BB68F" w14:textId="0B21344C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</w:t>
            </w:r>
            <w:r w:rsidR="002A2D65">
              <w:t xml:space="preserve"> </w:t>
            </w:r>
            <w:r>
              <w:t>&amp;</w:t>
            </w:r>
            <w:r w:rsidR="002A2D65">
              <w:t xml:space="preserve"> </w:t>
            </w:r>
            <w:r>
              <w:t>Travels</w:t>
            </w:r>
          </w:p>
        </w:tc>
      </w:tr>
      <w:tr w:rsidR="000060EA" w14:paraId="2328D4B7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1F5404C" w14:textId="77777777" w:rsidR="000060EA" w:rsidRDefault="000060EA" w:rsidP="006F5A76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B06BE9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0060EA" w14:paraId="4BBF2264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07528C0" w14:textId="77777777" w:rsidR="000060EA" w:rsidRDefault="000060EA" w:rsidP="006F5A76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9A93766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0060EA" w14:paraId="45E58550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E97241A" w14:textId="77777777" w:rsidR="000060EA" w:rsidRDefault="000060EA" w:rsidP="006F5A76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750E81E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0060EA" w14:paraId="703EE838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113833AB" w14:textId="77777777" w:rsidR="000060EA" w:rsidRDefault="000060EA" w:rsidP="006F5A76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22E649" w14:textId="381BC281" w:rsidR="000060EA" w:rsidRDefault="000060EA" w:rsidP="00591AA0">
            <w:pPr>
              <w:pStyle w:val="ListParagraph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Cliente: vuole effettuare una prenotazione di un viaggio nel modo più semplice e veloce possibile. Vuole ricevere </w:t>
            </w:r>
            <w:r w:rsidR="002A2D65">
              <w:t>un’e-mail</w:t>
            </w:r>
            <w:r>
              <w:t xml:space="preserve"> di conferma prenotazione con all’interno la ricevuta, tutte le informazioni dettagliate sul viaggio e gli eventuali biglietti. Vuole che il pagamento vada a buon fine.</w:t>
            </w:r>
          </w:p>
          <w:p w14:paraId="39E95D14" w14:textId="2D6B54DF" w:rsidR="000060EA" w:rsidRDefault="000060EA" w:rsidP="00591AA0">
            <w:pPr>
              <w:pStyle w:val="ListParagraph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Agenzia: vuole registrare accuratamente i dati del cliente. Vuole registrare la transazione del cliente. Vuole che </w:t>
            </w:r>
            <w:r w:rsidR="002A2D65">
              <w:t>l’e-mail</w:t>
            </w:r>
            <w:r>
              <w:t xml:space="preserve"> di conferma arrivi al cliente velocemente e che il cliente sia soddisfatto.</w:t>
            </w:r>
          </w:p>
          <w:p w14:paraId="48A4AAF2" w14:textId="77777777" w:rsidR="000060EA" w:rsidRDefault="000060EA" w:rsidP="00591AA0">
            <w:pPr>
              <w:pStyle w:val="ListParagraph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Operatore: vuole essere in grado di gestire eventuali richieste del cliente e gestire l’eventuale rimborso.</w:t>
            </w:r>
          </w:p>
        </w:tc>
      </w:tr>
      <w:tr w:rsidR="000060EA" w14:paraId="12FBA928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385F922C" w14:textId="77777777" w:rsidR="000060EA" w:rsidRDefault="000060EA" w:rsidP="006F5A76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5777621" w14:textId="5CBFF1A0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>l cliente deve essersi registrato come utente del sito web.</w:t>
            </w:r>
          </w:p>
        </w:tc>
      </w:tr>
      <w:tr w:rsidR="000060EA" w14:paraId="1DD25AEB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5B951CDA" w14:textId="77777777" w:rsidR="000060EA" w:rsidRDefault="000060EA" w:rsidP="006F5A76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80AF51" w14:textId="0E37330A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0060EA">
              <w:t>a prenotazione viene realizzata con successo. Vengono contattat</w:t>
            </w:r>
            <w:r w:rsidR="00404C40">
              <w:t>i</w:t>
            </w:r>
            <w:r w:rsidR="000060EA">
              <w:t xml:space="preserve"> gli enti </w:t>
            </w:r>
            <w:r>
              <w:t>t</w:t>
            </w:r>
            <w:r w:rsidR="000060EA">
              <w:t>erzi(</w:t>
            </w:r>
            <w:r w:rsidR="000060EA" w:rsidRPr="00FC0AB9">
              <w:t xml:space="preserve">Compagnie ferroviarie, Compagnie aeree, Tour </w:t>
            </w:r>
            <w:r w:rsidR="00DE6274">
              <w:t>operator</w:t>
            </w:r>
            <w:r w:rsidR="000060EA">
              <w:t xml:space="preserve">). Viene inviata al cliente </w:t>
            </w:r>
            <w:r w:rsidR="00591AA0">
              <w:t>l’e-mail</w:t>
            </w:r>
            <w:r w:rsidR="000060EA">
              <w:t xml:space="preserve"> di conferma e la ricevuta del totale.</w:t>
            </w:r>
          </w:p>
        </w:tc>
      </w:tr>
      <w:tr w:rsidR="00422CA4" w14:paraId="66FDCA71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29F6AE76" w14:textId="77777777" w:rsidR="00422CA4" w:rsidRDefault="00422CA4" w:rsidP="00422CA4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36BA12" w14:textId="77777777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registrato inserisce i dati della richiesta </w:t>
            </w:r>
            <w:r w:rsidRPr="00B733A4">
              <w:t>ed effettua il pagamento della caparra indicata</w:t>
            </w:r>
            <w:r>
              <w:t>.</w:t>
            </w:r>
          </w:p>
          <w:p w14:paraId="328D0774" w14:textId="77777777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mostrato il riepilogo della prenotazione all’utente.</w:t>
            </w:r>
          </w:p>
          <w:p w14:paraId="6763A87B" w14:textId="77777777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inviata un e-mail di riepilogo della prenotazione.</w:t>
            </w:r>
          </w:p>
          <w:p w14:paraId="7543717D" w14:textId="2241835C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contatta gli enti terzi (</w:t>
            </w:r>
            <w:r w:rsidRPr="00FC0AB9">
              <w:t xml:space="preserve">Compagnie ferroviarie, Compagnie aeree, Tour </w:t>
            </w:r>
            <w:r>
              <w:t>operator).</w:t>
            </w:r>
          </w:p>
          <w:p w14:paraId="46591565" w14:textId="21AE0243" w:rsidR="007B63B8" w:rsidRDefault="007B63B8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Enti terzi conferma la prenotazione</w:t>
            </w:r>
          </w:p>
          <w:p w14:paraId="3765BD73" w14:textId="77777777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B733A4">
              <w:t>l sistema invia automaticamente una notifica all’utente due giorni prima della scadenza del</w:t>
            </w:r>
            <w:r>
              <w:t xml:space="preserve"> pagamento del saldo.</w:t>
            </w:r>
          </w:p>
          <w:p w14:paraId="5521B420" w14:textId="77777777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A4">
              <w:t xml:space="preserve">Il cliente effettua correttamente il pagamento </w:t>
            </w:r>
          </w:p>
          <w:p w14:paraId="5E6515AF" w14:textId="0908172E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A4">
              <w:t>Viene inviata un e-mail di conferma compresa di ricevuta al cliente.</w:t>
            </w:r>
          </w:p>
        </w:tc>
      </w:tr>
      <w:tr w:rsidR="00422CA4" w14:paraId="6A168B02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314C3229" w14:textId="77777777" w:rsidR="00422CA4" w:rsidRDefault="00422CA4" w:rsidP="00422CA4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33F884D" w14:textId="096F0DB9" w:rsidR="00422CA4" w:rsidRDefault="007B63B8" w:rsidP="00422CA4">
            <w:pPr>
              <w:pStyle w:val="ListParagraph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1/7</w:t>
            </w:r>
            <w:r w:rsidR="00422CA4">
              <w:t>) Il pagamento da parte del cliente non va a buon fine.</w:t>
            </w:r>
          </w:p>
          <w:p w14:paraId="075CB809" w14:textId="13631B31" w:rsidR="00422CA4" w:rsidRDefault="007B63B8" w:rsidP="00422CA4">
            <w:pPr>
              <w:pStyle w:val="ListParagraph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  <w:r w:rsidR="00422CA4">
              <w:t>) Il cliente non effettua il pagamento entro la data di scadenza.</w:t>
            </w:r>
          </w:p>
          <w:p w14:paraId="0B0CDE61" w14:textId="2B01681F" w:rsidR="00422CA4" w:rsidRDefault="007B63B8" w:rsidP="00422CA4">
            <w:pPr>
              <w:pStyle w:val="ListParagraph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3/6/8</w:t>
            </w:r>
            <w:r w:rsidR="00422CA4">
              <w:t>) Il cliente non riceve correttamente l’e-mail di riepilogo/conferma/notifica.</w:t>
            </w:r>
          </w:p>
          <w:p w14:paraId="3636A9A2" w14:textId="11F7A82C" w:rsidR="00422CA4" w:rsidRPr="004007E9" w:rsidRDefault="007B63B8" w:rsidP="00422CA4">
            <w:pPr>
              <w:pStyle w:val="ListParagraph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422CA4">
              <w:t>) Gli enti terzi hanno terminato i posti a disposizione.</w:t>
            </w:r>
          </w:p>
        </w:tc>
      </w:tr>
      <w:tr w:rsidR="000060EA" w14:paraId="681D5E74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DDFBFC9" w14:textId="77777777" w:rsidR="000060EA" w:rsidRDefault="000060EA" w:rsidP="006F5A76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CD9016" w14:textId="10B93EB4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 w:rsidR="000060EA" w:rsidRPr="00D031D2">
              <w:t xml:space="preserve">iene effettuato un controllo quotidiano delle prenotazioni in </w:t>
            </w:r>
            <w:r w:rsidRPr="00D031D2">
              <w:t>scadenza,</w:t>
            </w:r>
            <w:r w:rsidR="000060EA">
              <w:t xml:space="preserve"> il quale rende possibile l</w:t>
            </w:r>
            <w:r w:rsidR="000060EA" w:rsidRPr="00D031D2">
              <w:t>e no</w:t>
            </w:r>
            <w:r w:rsidR="000060EA">
              <w:t>tifiche automatiche del sistema.</w:t>
            </w:r>
          </w:p>
        </w:tc>
      </w:tr>
      <w:tr w:rsidR="000060EA" w14:paraId="785C317E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9BD6666" w14:textId="324F21C9" w:rsidR="000060EA" w:rsidRDefault="00B94803" w:rsidP="006F5A76">
            <w:pPr>
              <w:jc w:val="left"/>
            </w:pPr>
            <w:r>
              <w:t>E</w:t>
            </w:r>
            <w:r w:rsidR="000060EA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0E443B" w14:textId="377EBF4A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 xml:space="preserve">l cliente può richiedere la modifica o la cancellazione della prenotazione tramite </w:t>
            </w:r>
            <w:r>
              <w:t>e-mail</w:t>
            </w:r>
            <w:r w:rsidR="000060EA">
              <w:t xml:space="preserve"> o telefono, la quale verrà presa in carico dall’operatore che inoltrerà la richiesta ad enti terzi (</w:t>
            </w:r>
            <w:r w:rsidR="000060EA" w:rsidRPr="00FC0AB9">
              <w:t xml:space="preserve">Compagnie ferroviarie, Compagnie aeree, Tour </w:t>
            </w:r>
            <w:r w:rsidR="00DE6274">
              <w:t>operator</w:t>
            </w:r>
            <w:r w:rsidR="000060EA">
              <w:t>).</w:t>
            </w:r>
          </w:p>
        </w:tc>
      </w:tr>
      <w:tr w:rsidR="000060EA" w14:paraId="3C41E227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03E3B979" w14:textId="77777777" w:rsidR="000060EA" w:rsidRDefault="000060EA" w:rsidP="006F5A76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24F0364" w14:textId="5B9E3BDE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>nfinita fino ad esaurimento posti.</w:t>
            </w:r>
          </w:p>
        </w:tc>
      </w:tr>
      <w:tr w:rsidR="000060EA" w14:paraId="1E5F67A3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68DCF4E" w14:textId="77777777" w:rsidR="000060EA" w:rsidRDefault="000060EA" w:rsidP="006F5A76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956B4B5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2F49CC05" w14:textId="77777777" w:rsidR="00D44758" w:rsidRDefault="00691C3B">
      <w:pPr>
        <w:jc w:val="left"/>
      </w:pPr>
      <w:r>
        <w:br w:type="page"/>
      </w:r>
    </w:p>
    <w:p w14:paraId="0351800E" w14:textId="18BBDE02" w:rsidR="002B5446" w:rsidRDefault="00B94803" w:rsidP="006E142F">
      <w:pPr>
        <w:contextualSpacing/>
      </w:pPr>
      <w:r>
        <w:lastRenderedPageBreak/>
        <w:t xml:space="preserve">Luca Giandomenico </w:t>
      </w:r>
      <w:r w:rsidR="002B5446">
        <w:t>–</w:t>
      </w:r>
      <w:r>
        <w:t xml:space="preserve"> 900162</w:t>
      </w:r>
    </w:p>
    <w:p w14:paraId="07E07646" w14:textId="4668AB9F" w:rsidR="002B5446" w:rsidRPr="002B5446" w:rsidRDefault="002B5446" w:rsidP="002B5446">
      <w:pPr>
        <w:pStyle w:val="Heading3"/>
      </w:pPr>
      <w:bookmarkStart w:id="5" w:name="_Toc167222675"/>
      <w:r>
        <w:t>Inse</w:t>
      </w:r>
      <w:r w:rsidR="0062341E">
        <w:t>risci p</w:t>
      </w:r>
      <w:r w:rsidR="00B7795D">
        <w:t>acchetto vacanza</w:t>
      </w:r>
      <w:bookmarkEnd w:id="5"/>
    </w:p>
    <w:tbl>
      <w:tblPr>
        <w:tblStyle w:val="GridTable5Dark-Accent3"/>
        <w:tblpPr w:leftFromText="141" w:rightFromText="141" w:vertAnchor="page" w:horzAnchor="margin" w:tblpY="2446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2B5446" w14:paraId="1F273226" w14:textId="77777777" w:rsidTr="00D931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46F77A9A" w14:textId="65695A44" w:rsidR="002B5446" w:rsidRDefault="002B5446" w:rsidP="00D93160">
            <w:pPr>
              <w:jc w:val="center"/>
            </w:pPr>
            <w:r>
              <w:t>Caso d’uso inser</w:t>
            </w:r>
            <w:r w:rsidR="0062341E">
              <w:t xml:space="preserve">isci </w:t>
            </w:r>
            <w:r w:rsidR="00B7795D">
              <w:t>pacchetto vacanza</w:t>
            </w:r>
          </w:p>
        </w:tc>
      </w:tr>
      <w:tr w:rsidR="002B5446" w14:paraId="42307D9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DBBAB3B" w14:textId="77777777" w:rsidR="002B5446" w:rsidRDefault="002B5446" w:rsidP="00D93160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3A4BE96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2B5446" w14:paraId="6927F6C3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95023A3" w14:textId="77777777" w:rsidR="002B5446" w:rsidRDefault="002B5446" w:rsidP="00D93160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2740D1D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2B5446" w14:paraId="778DDD2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D327FF7" w14:textId="77777777" w:rsidR="002B5446" w:rsidRDefault="002B5446" w:rsidP="00D93160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563FA80" w14:textId="6BBCFEC1" w:rsidR="002B5446" w:rsidRDefault="000D3C44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2B5446" w14:paraId="058F5F02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86B485E" w14:textId="77777777" w:rsidR="002B5446" w:rsidRDefault="002B5446" w:rsidP="00D93160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6C3EE07" w14:textId="4582055F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2B5446" w14:paraId="2DC79AB2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83C88BF" w14:textId="77777777" w:rsidR="002B5446" w:rsidRDefault="002B5446" w:rsidP="00D93160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25B909D" w14:textId="6BC6EAEC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="002B5446" w:rsidRPr="004007E9">
              <w:t xml:space="preserve">: vuole </w:t>
            </w:r>
            <w:r w:rsidR="002B5446">
              <w:t>inserire</w:t>
            </w:r>
            <w:r w:rsidR="002B5446" w:rsidRPr="004007E9">
              <w:t xml:space="preserve"> </w:t>
            </w:r>
            <w:r w:rsidR="002B5446">
              <w:t>un</w:t>
            </w:r>
            <w:r>
              <w:t xml:space="preserve"> nuovo </w:t>
            </w:r>
            <w:r w:rsidR="00B7795D">
              <w:t>pacchetto vacanza</w:t>
            </w:r>
            <w:r>
              <w:t xml:space="preserve"> </w:t>
            </w:r>
            <w:r w:rsidR="002B5446">
              <w:t xml:space="preserve">nel </w:t>
            </w:r>
            <w:r>
              <w:t>sistema.</w:t>
            </w:r>
          </w:p>
        </w:tc>
      </w:tr>
      <w:tr w:rsidR="002B5446" w14:paraId="35A5F3F5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D867953" w14:textId="77777777" w:rsidR="002B5446" w:rsidRDefault="002B5446" w:rsidP="00D93160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AE95D1E" w14:textId="3360A416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Esiste almeno un catalogo.</w:t>
            </w:r>
          </w:p>
        </w:tc>
      </w:tr>
      <w:tr w:rsidR="002B5446" w14:paraId="786B2066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A8CD05A" w14:textId="77777777" w:rsidR="002B5446" w:rsidRDefault="002B5446" w:rsidP="00D93160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721D813" w14:textId="39580DBF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62341E">
              <w:t xml:space="preserve">’inserimento del </w:t>
            </w:r>
            <w:r w:rsidR="00B7795D">
              <w:t>pacchetto vacanza</w:t>
            </w:r>
            <w:r w:rsidR="0062341E">
              <w:t xml:space="preserve"> nel sistema avviene</w:t>
            </w:r>
            <w:r w:rsidR="008261D1">
              <w:t xml:space="preserve"> con successo</w:t>
            </w:r>
            <w:r w:rsidR="0062341E">
              <w:t>.</w:t>
            </w:r>
          </w:p>
        </w:tc>
      </w:tr>
      <w:tr w:rsidR="002B5446" w14:paraId="78062B4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0C6DE8B" w14:textId="77777777" w:rsidR="002B5446" w:rsidRDefault="002B5446" w:rsidP="00D93160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5204554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2108CE6" w14:textId="6E23F19D" w:rsidR="002B5446" w:rsidRDefault="0062341E" w:rsidP="002B5446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</w:t>
            </w:r>
            <w:r w:rsidR="002B5446">
              <w:t xml:space="preserve">effettua il login. </w:t>
            </w:r>
          </w:p>
          <w:p w14:paraId="4FF9FDD0" w14:textId="45B15300" w:rsidR="002B5446" w:rsidRDefault="0062341E" w:rsidP="002B5446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</w:t>
            </w:r>
            <w:r w:rsidR="002B5446">
              <w:t xml:space="preserve"> seleziona </w:t>
            </w:r>
            <w:r>
              <w:t>il catalogo</w:t>
            </w:r>
            <w:r w:rsidR="00AD0FD9">
              <w:t xml:space="preserve"> desiderato.</w:t>
            </w:r>
          </w:p>
          <w:p w14:paraId="599C612C" w14:textId="7E4E5F3B" w:rsidR="0062341E" w:rsidRDefault="0062341E" w:rsidP="00AD0FD9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</w:t>
            </w:r>
            <w:r w:rsidR="00AD0FD9">
              <w:t xml:space="preserve"> l’opzione</w:t>
            </w:r>
            <w:r>
              <w:t xml:space="preserve"> “Inserisci </w:t>
            </w:r>
            <w:r w:rsidR="00B7795D">
              <w:t>pacchetto vacanza</w:t>
            </w:r>
            <w:r>
              <w:t>”.</w:t>
            </w:r>
          </w:p>
          <w:p w14:paraId="448AFF7D" w14:textId="1ED54BE0" w:rsidR="0062341E" w:rsidRDefault="0062341E" w:rsidP="0062341E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</w:t>
            </w:r>
            <w:r w:rsidR="002B5446">
              <w:t>inserisce</w:t>
            </w:r>
            <w:r>
              <w:t xml:space="preserve"> le informazioni relative al nuovo </w:t>
            </w:r>
            <w:r w:rsidR="00B7795D">
              <w:t>pacchetto vacanza</w:t>
            </w:r>
            <w:r>
              <w:t>.</w:t>
            </w:r>
          </w:p>
          <w:p w14:paraId="4A70CE34" w14:textId="001863C3" w:rsidR="002B5446" w:rsidRDefault="002B5446" w:rsidP="0062341E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</w:t>
            </w:r>
            <w:r w:rsidR="0062341E">
              <w:t xml:space="preserve">crea un nuovo </w:t>
            </w:r>
            <w:r w:rsidR="00B7795D">
              <w:t>pacchetto vacanza</w:t>
            </w:r>
            <w:r w:rsidR="0062341E">
              <w:t xml:space="preserve"> con i dati inseriti.</w:t>
            </w:r>
          </w:p>
          <w:p w14:paraId="44200BEB" w14:textId="536E1AF2" w:rsidR="00AD0FD9" w:rsidRDefault="00AD0FD9" w:rsidP="0062341E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il corretto inserimento del pacchetto.</w:t>
            </w:r>
          </w:p>
          <w:p w14:paraId="7FD0602A" w14:textId="40AC76D7" w:rsidR="0062341E" w:rsidRDefault="0062341E" w:rsidP="006234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B5446" w:rsidRPr="004007E9" w14:paraId="7C517B01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FB85FE0" w14:textId="77777777" w:rsidR="002B5446" w:rsidRDefault="002B5446" w:rsidP="00D93160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6EB4F64" w14:textId="2B55ADC4" w:rsidR="002B5446" w:rsidRPr="004007E9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1A0B2AFE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CE8C0BC" w14:textId="77777777" w:rsidR="002B5446" w:rsidRDefault="002B5446" w:rsidP="00D93160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836D15F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3EE2579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97D00F4" w14:textId="77777777" w:rsidR="002B5446" w:rsidRDefault="002B5446" w:rsidP="00D93160">
            <w:pPr>
              <w:jc w:val="left"/>
            </w:pPr>
            <w:r>
              <w:t>E</w:t>
            </w:r>
            <w:r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9A70B4" w14:textId="529F0182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75428DBD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C484B60" w14:textId="77777777" w:rsidR="002B5446" w:rsidRDefault="002B5446" w:rsidP="00D93160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C8068D5" w14:textId="5210DDF5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Illimitata</w:t>
            </w:r>
            <w:r w:rsidR="0062341E">
              <w:t>.</w:t>
            </w:r>
          </w:p>
        </w:tc>
      </w:tr>
      <w:tr w:rsidR="002B5446" w14:paraId="3B0ECEFC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5448E1D" w14:textId="77777777" w:rsidR="002B5446" w:rsidRDefault="002B5446" w:rsidP="00D93160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0CAB28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42276EE5" w14:textId="77777777" w:rsidR="002B5446" w:rsidRDefault="002B5446" w:rsidP="002B5446">
      <w:pPr>
        <w:pStyle w:val="Heading3"/>
      </w:pPr>
      <w:r>
        <w:br w:type="page"/>
      </w:r>
    </w:p>
    <w:p w14:paraId="7226DB16" w14:textId="78CDD35A" w:rsidR="002A2D65" w:rsidRPr="002A2D65" w:rsidRDefault="00BB132C" w:rsidP="002A2D65">
      <w:pPr>
        <w:contextualSpacing/>
      </w:pPr>
      <w:r>
        <w:lastRenderedPageBreak/>
        <w:t xml:space="preserve">Luca Giandomenico </w:t>
      </w:r>
      <w:r w:rsidR="002A2D65">
        <w:t>–</w:t>
      </w:r>
      <w:r>
        <w:t xml:space="preserve"> 900162</w:t>
      </w:r>
    </w:p>
    <w:p w14:paraId="69763E71" w14:textId="70BE9181" w:rsidR="002A2D65" w:rsidRPr="002A2D65" w:rsidRDefault="00691C3B" w:rsidP="002A2D65">
      <w:pPr>
        <w:pStyle w:val="Heading3"/>
      </w:pPr>
      <w:bookmarkStart w:id="6" w:name="_Toc167222676"/>
      <w:r w:rsidRPr="004007E9">
        <w:t>Modifica p</w:t>
      </w:r>
      <w:r w:rsidR="00B7795D">
        <w:t>acchetto v</w:t>
      </w:r>
      <w:r w:rsidR="00B93618">
        <w:t>a</w:t>
      </w:r>
      <w:r w:rsidR="00B7795D">
        <w:t>canza</w:t>
      </w:r>
      <w:bookmarkEnd w:id="6"/>
    </w:p>
    <w:tbl>
      <w:tblPr>
        <w:tblStyle w:val="GridTable5Dark-Accent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691C3B" w14:paraId="43239C9D" w14:textId="77777777" w:rsidTr="00BB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146A0A8E" w14:textId="23C66A08" w:rsidR="00691C3B" w:rsidRDefault="00691C3B" w:rsidP="00C1128F">
            <w:pPr>
              <w:jc w:val="center"/>
            </w:pPr>
            <w:r>
              <w:t xml:space="preserve">Caso d’uso modifica </w:t>
            </w:r>
            <w:r w:rsidR="00B7795D">
              <w:t>pacchetto vacanza</w:t>
            </w:r>
          </w:p>
        </w:tc>
      </w:tr>
      <w:tr w:rsidR="00691C3B" w14:paraId="18F9EBB3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83C0143" w14:textId="77777777" w:rsidR="00691C3B" w:rsidRDefault="00691C3B" w:rsidP="00C1128F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093318" w14:textId="3B755A4D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</w:t>
            </w:r>
            <w:r w:rsidR="002A2D65">
              <w:t xml:space="preserve"> </w:t>
            </w:r>
            <w:r>
              <w:t>&amp;</w:t>
            </w:r>
            <w:r w:rsidR="002A2D65">
              <w:t xml:space="preserve"> </w:t>
            </w:r>
            <w:r>
              <w:t>Travels</w:t>
            </w:r>
          </w:p>
        </w:tc>
      </w:tr>
      <w:tr w:rsidR="00691C3B" w14:paraId="20BDDDE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6D3EC8C" w14:textId="77777777" w:rsidR="00691C3B" w:rsidRDefault="00691C3B" w:rsidP="00C1128F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B268B61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691C3B" w14:paraId="604CBAA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EF5F22E" w14:textId="77777777" w:rsidR="00691C3B" w:rsidRDefault="00691C3B" w:rsidP="00C1128F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C58A8B4" w14:textId="0AF4A2AF" w:rsidR="008261D1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890908" w14:paraId="58BF7A0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5273C45" w14:textId="0F2D88EA" w:rsidR="00890908" w:rsidRDefault="00890908" w:rsidP="00C1128F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D3FEEF8" w14:textId="5F098979" w:rsidR="00890908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691C3B" w14:paraId="74DFD117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AA0D05C" w14:textId="77777777" w:rsidR="00691C3B" w:rsidRDefault="00691C3B" w:rsidP="00C1128F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DE853B4" w14:textId="2BEF1FE4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Pr="004007E9">
              <w:t xml:space="preserve">: vuole </w:t>
            </w:r>
            <w:r>
              <w:t>modificare</w:t>
            </w:r>
            <w:r w:rsidRPr="004007E9">
              <w:t xml:space="preserve"> </w:t>
            </w:r>
            <w:r>
              <w:t xml:space="preserve">un </w:t>
            </w:r>
            <w:r w:rsidR="00B7795D">
              <w:t>pacchetto vacanza</w:t>
            </w:r>
            <w:r>
              <w:t xml:space="preserve"> nel sistema.</w:t>
            </w:r>
          </w:p>
        </w:tc>
      </w:tr>
      <w:tr w:rsidR="00691C3B" w14:paraId="0A07174F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965621B" w14:textId="77777777" w:rsidR="00691C3B" w:rsidRDefault="00691C3B" w:rsidP="00C1128F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1717E4C" w14:textId="0578D8ED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Esiste almeno un catalogo</w:t>
            </w:r>
          </w:p>
        </w:tc>
      </w:tr>
      <w:tr w:rsidR="00691C3B" w14:paraId="28CA2A95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D15E22D" w14:textId="77777777" w:rsidR="00691C3B" w:rsidRDefault="00691C3B" w:rsidP="00C1128F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B92C631" w14:textId="1D3C1667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modifica di un </w:t>
            </w:r>
            <w:r w:rsidR="00B7795D">
              <w:t>pacchetto vacanza</w:t>
            </w:r>
            <w:r>
              <w:t xml:space="preserve"> nel sistema avviene con successo.</w:t>
            </w:r>
          </w:p>
        </w:tc>
      </w:tr>
      <w:tr w:rsidR="00691C3B" w14:paraId="065EEBF5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ED0555E" w14:textId="77777777" w:rsidR="00691C3B" w:rsidRDefault="00691C3B" w:rsidP="00C1128F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11A43D5" w14:textId="77777777" w:rsidR="00691C3B" w:rsidRDefault="00691C3B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AEBFF9B" w14:textId="77777777" w:rsidR="008261D1" w:rsidRDefault="008261D1" w:rsidP="00AD0FD9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effettua il login. </w:t>
            </w:r>
          </w:p>
          <w:p w14:paraId="6AB9A1A4" w14:textId="1F18CC85" w:rsidR="008261D1" w:rsidRDefault="008261D1" w:rsidP="00AD0FD9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 il catalogo</w:t>
            </w:r>
            <w:r w:rsidR="00AD0FD9">
              <w:t xml:space="preserve"> desiderato.</w:t>
            </w:r>
          </w:p>
          <w:p w14:paraId="6E7B0397" w14:textId="5D2B27C0" w:rsidR="008261D1" w:rsidRDefault="008261D1" w:rsidP="00AD0FD9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</w:t>
            </w:r>
            <w:r w:rsidR="00AD0FD9">
              <w:t xml:space="preserve"> l’opzione</w:t>
            </w:r>
            <w:r>
              <w:t xml:space="preserve"> “Modifica </w:t>
            </w:r>
            <w:r w:rsidR="00B7795D">
              <w:t>pacchetto vacanza</w:t>
            </w:r>
            <w:r>
              <w:t>”.</w:t>
            </w:r>
          </w:p>
          <w:p w14:paraId="0045B118" w14:textId="55FD22D6" w:rsidR="008261D1" w:rsidRDefault="008261D1" w:rsidP="00AD0FD9">
            <w:pPr>
              <w:pStyle w:val="ListParagraph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modifica le informazioni relative al </w:t>
            </w:r>
            <w:r w:rsidR="00B7795D">
              <w:t>pacchetto vacanza</w:t>
            </w:r>
            <w:r>
              <w:t>.</w:t>
            </w:r>
          </w:p>
          <w:p w14:paraId="0CA7954D" w14:textId="6C2714A8" w:rsidR="008261D1" w:rsidRDefault="008261D1" w:rsidP="00AD0FD9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aggiorna il </w:t>
            </w:r>
            <w:r w:rsidR="00B7795D">
              <w:t>pacchetto vacanza</w:t>
            </w:r>
            <w:r>
              <w:t xml:space="preserve"> con i dati inseriti.</w:t>
            </w:r>
          </w:p>
          <w:p w14:paraId="2D46024D" w14:textId="06F07950" w:rsidR="00AD0FD9" w:rsidRDefault="00AD0FD9" w:rsidP="00AD0FD9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il corretto inserimento del pacchetto.</w:t>
            </w:r>
          </w:p>
          <w:p w14:paraId="1F5120AA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91C3B" w14:paraId="13D9A57E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28ED373" w14:textId="77777777" w:rsidR="00691C3B" w:rsidRDefault="00691C3B" w:rsidP="00C1128F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B6604F8" w14:textId="61C032BC" w:rsidR="00691C3B" w:rsidRPr="004007E9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  <w:tr w:rsidR="00691C3B" w14:paraId="70A13070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FAE8EF1" w14:textId="77777777" w:rsidR="00691C3B" w:rsidRDefault="00691C3B" w:rsidP="00C1128F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AE87ED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691C3B" w14:paraId="2A5B8F7A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2CC325E" w14:textId="3243BAE9" w:rsidR="00691C3B" w:rsidRDefault="00B94803" w:rsidP="00C1128F">
            <w:pPr>
              <w:jc w:val="left"/>
            </w:pPr>
            <w:r>
              <w:t>E</w:t>
            </w:r>
            <w:r w:rsidR="00691C3B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EB53FC1" w14:textId="75B34522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691C3B" w14:paraId="15B7A36E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59C1649" w14:textId="77777777" w:rsidR="00691C3B" w:rsidRDefault="00691C3B" w:rsidP="00C1128F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00FB5A1" w14:textId="7FAD2098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Illimitata.</w:t>
            </w:r>
          </w:p>
        </w:tc>
      </w:tr>
      <w:tr w:rsidR="00691C3B" w14:paraId="07419390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1056071" w14:textId="77777777" w:rsidR="00691C3B" w:rsidRDefault="00691C3B" w:rsidP="00C1128F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51B2B6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726D797C" w14:textId="77777777" w:rsidR="001127D4" w:rsidRPr="002A2D65" w:rsidRDefault="009C7DC9" w:rsidP="001127D4">
      <w:pPr>
        <w:contextualSpacing/>
      </w:pPr>
      <w:r>
        <w:br w:type="page"/>
      </w:r>
      <w:r w:rsidR="001127D4">
        <w:lastRenderedPageBreak/>
        <w:t>Luca Giandomenico – 900162</w:t>
      </w:r>
    </w:p>
    <w:p w14:paraId="6CDA7E42" w14:textId="5B2F1E56" w:rsidR="001127D4" w:rsidRDefault="001127D4" w:rsidP="001127D4">
      <w:pPr>
        <w:pStyle w:val="Heading3"/>
      </w:pPr>
      <w:bookmarkStart w:id="7" w:name="_Toc167222677"/>
      <w:r>
        <w:t xml:space="preserve">Cancellazione </w:t>
      </w:r>
      <w:r w:rsidR="00B7795D">
        <w:t>pacchetto vacanza</w:t>
      </w:r>
      <w:bookmarkEnd w:id="7"/>
    </w:p>
    <w:tbl>
      <w:tblPr>
        <w:tblStyle w:val="GridTable5Dark-Accent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1127D4" w14:paraId="79FD3BB9" w14:textId="77777777" w:rsidTr="00A45D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6D192DC1" w14:textId="7674F3CD" w:rsidR="001127D4" w:rsidRDefault="001127D4" w:rsidP="00A45D27">
            <w:pPr>
              <w:jc w:val="center"/>
            </w:pPr>
            <w:r>
              <w:t>Caso d’uso</w:t>
            </w:r>
            <w:r w:rsidR="00D44758">
              <w:t xml:space="preserve"> cancellazione</w:t>
            </w:r>
            <w:r>
              <w:t xml:space="preserve"> </w:t>
            </w:r>
            <w:r w:rsidR="00B7795D">
              <w:t>pacchetto vacanza</w:t>
            </w:r>
          </w:p>
        </w:tc>
      </w:tr>
      <w:tr w:rsidR="001127D4" w14:paraId="2286C128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2E92245" w14:textId="77777777" w:rsidR="001127D4" w:rsidRDefault="001127D4" w:rsidP="00A45D27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4D4607F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1127D4" w14:paraId="7D91DFAF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6ACDDEB" w14:textId="77777777" w:rsidR="001127D4" w:rsidRDefault="001127D4" w:rsidP="00A45D27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0CA57A9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1127D4" w14:paraId="1039F41D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03F2EFD" w14:textId="77777777" w:rsidR="001127D4" w:rsidRDefault="001127D4" w:rsidP="00A45D27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2FA87D5" w14:textId="4A6BD819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1127D4" w14:paraId="1878F19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A56A839" w14:textId="77777777" w:rsidR="001127D4" w:rsidRDefault="001127D4" w:rsidP="00A45D27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9804237" w14:textId="75A865A9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1127D4" w14:paraId="0270785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2D96E91" w14:textId="77777777" w:rsidR="001127D4" w:rsidRDefault="001127D4" w:rsidP="00A45D27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45DED96" w14:textId="1D6FE326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Pr="004007E9">
              <w:t xml:space="preserve">: vuole </w:t>
            </w:r>
            <w:r>
              <w:t>cancellare</w:t>
            </w:r>
            <w:r w:rsidRPr="004007E9">
              <w:t xml:space="preserve"> </w:t>
            </w:r>
            <w:r>
              <w:t xml:space="preserve">un </w:t>
            </w:r>
            <w:r w:rsidR="00B7795D">
              <w:t>pacchetto vacanza</w:t>
            </w:r>
            <w:r>
              <w:t xml:space="preserve"> dal sistema.</w:t>
            </w:r>
          </w:p>
        </w:tc>
      </w:tr>
      <w:tr w:rsidR="001127D4" w14:paraId="35AAEB12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FC5B48B" w14:textId="77777777" w:rsidR="001127D4" w:rsidRDefault="001127D4" w:rsidP="00A45D27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EABF38B" w14:textId="42DAE94F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Esiste almeno un catalogo con un </w:t>
            </w:r>
            <w:r w:rsidR="00B7795D">
              <w:t>pacchetto vacanza</w:t>
            </w:r>
            <w:r>
              <w:t xml:space="preserve"> al suo interno.</w:t>
            </w:r>
          </w:p>
        </w:tc>
      </w:tr>
      <w:tr w:rsidR="001127D4" w14:paraId="6C3A4A80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908E7A1" w14:textId="77777777" w:rsidR="001127D4" w:rsidRDefault="001127D4" w:rsidP="00A45D27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5AB0060" w14:textId="0E08B8DD" w:rsidR="001127D4" w:rsidRDefault="00FB49B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cancellazione del </w:t>
            </w:r>
            <w:r w:rsidR="00B7795D">
              <w:t>pacchetto vacanza</w:t>
            </w:r>
            <w:r w:rsidR="008261D1">
              <w:t xml:space="preserve"> </w:t>
            </w:r>
            <w:r>
              <w:t xml:space="preserve">dal sistema avviene </w:t>
            </w:r>
            <w:r w:rsidR="008261D1">
              <w:t>con successo</w:t>
            </w:r>
            <w:r>
              <w:t>.</w:t>
            </w:r>
          </w:p>
        </w:tc>
      </w:tr>
      <w:tr w:rsidR="001127D4" w14:paraId="0C08C414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348F25C" w14:textId="77777777" w:rsidR="001127D4" w:rsidRDefault="001127D4" w:rsidP="00A45D27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EF1D4B2" w14:textId="6A369CDE" w:rsidR="001127D4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Punto di estensione: CancellazioneFallita, passo 5</w:t>
            </w:r>
          </w:p>
          <w:p w14:paraId="31D3502B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6A3C561" w14:textId="77777777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effettua il login. </w:t>
            </w:r>
          </w:p>
          <w:p w14:paraId="73D7E683" w14:textId="22C25F94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 il catalogo</w:t>
            </w:r>
            <w:r w:rsidR="00AD0FD9">
              <w:t xml:space="preserve"> desiderato.</w:t>
            </w:r>
          </w:p>
          <w:p w14:paraId="3CB32C59" w14:textId="6234FFA8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seleziona </w:t>
            </w:r>
            <w:r w:rsidR="00AD0FD9">
              <w:t xml:space="preserve">l’opzione </w:t>
            </w:r>
            <w:r>
              <w:t xml:space="preserve">“Cancella </w:t>
            </w:r>
            <w:r w:rsidR="00B7795D">
              <w:t>pacchetto vacanza</w:t>
            </w:r>
            <w:r>
              <w:t>”.</w:t>
            </w:r>
          </w:p>
          <w:p w14:paraId="41932B57" w14:textId="71C31435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chiede conferma dell’operazione selezionata.</w:t>
            </w:r>
          </w:p>
          <w:p w14:paraId="30ACE021" w14:textId="764F562A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conferma la selezione.</w:t>
            </w:r>
          </w:p>
          <w:p w14:paraId="179ECB2A" w14:textId="7412A0E7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elimina il </w:t>
            </w:r>
            <w:r w:rsidR="00B7795D">
              <w:t>pacchetto vacanza</w:t>
            </w:r>
            <w:r>
              <w:t xml:space="preserve"> selezionato.</w:t>
            </w:r>
          </w:p>
          <w:p w14:paraId="1273C7C6" w14:textId="1FC830B0" w:rsidR="00AD0FD9" w:rsidRDefault="00AD0FD9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la corretta cancellazione del pacchetto vacanza.</w:t>
            </w:r>
          </w:p>
          <w:p w14:paraId="02016EEA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27D4" w14:paraId="54903A3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756E82B" w14:textId="77777777" w:rsidR="001127D4" w:rsidRDefault="001127D4" w:rsidP="00A45D27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4FC783F" w14:textId="1D3E4775" w:rsidR="006E22E9" w:rsidRDefault="00FD558D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 La cancellazione del pacchetto vacanza non va a buon fine.</w:t>
            </w:r>
          </w:p>
          <w:p w14:paraId="085D70DB" w14:textId="77777777" w:rsidR="00FD558D" w:rsidRDefault="00FD558D" w:rsidP="00FD55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5a.1 Il sistema notifica l’amministratore della mancata eliminazione.</w:t>
            </w:r>
          </w:p>
          <w:p w14:paraId="250F3C7C" w14:textId="6ADA0454" w:rsidR="00FD558D" w:rsidRPr="004007E9" w:rsidRDefault="00FD558D" w:rsidP="00FD55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5a.2 Il sistema comunica all’amministratore di eseguire nuovamente la procedura.</w:t>
            </w:r>
          </w:p>
        </w:tc>
      </w:tr>
      <w:tr w:rsidR="001127D4" w14:paraId="3A69E83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C16094D" w14:textId="77777777" w:rsidR="001127D4" w:rsidRDefault="001127D4" w:rsidP="00A45D27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6FA717" w14:textId="05AF995F" w:rsidR="001127D4" w:rsidRDefault="006E22E9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1127D4" w14:paraId="45F5770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BFE24B4" w14:textId="633B8862" w:rsidR="001127D4" w:rsidRDefault="00B94803" w:rsidP="00A45D27">
            <w:pPr>
              <w:jc w:val="left"/>
            </w:pPr>
            <w:r>
              <w:t>E</w:t>
            </w:r>
            <w:r w:rsidR="001127D4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FD2D300" w14:textId="3E1E8220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1127D4" w14:paraId="15C8AD64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4E3FAB7" w14:textId="77777777" w:rsidR="001127D4" w:rsidRDefault="001127D4" w:rsidP="00A45D27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9164101" w14:textId="572C2352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Limitata a</w:t>
            </w:r>
            <w:r w:rsidR="008261D1">
              <w:t>l numero di prodotti presenti nel catalogo.</w:t>
            </w:r>
          </w:p>
        </w:tc>
      </w:tr>
      <w:tr w:rsidR="001127D4" w14:paraId="4828996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EB089A1" w14:textId="77777777" w:rsidR="001127D4" w:rsidRDefault="001127D4" w:rsidP="00A45D27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59CB715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65115296" w14:textId="77777777" w:rsidR="001127D4" w:rsidRPr="001127D4" w:rsidRDefault="001127D4" w:rsidP="001127D4"/>
    <w:p w14:paraId="60B1BCB2" w14:textId="152A9FB1" w:rsidR="009C7DC9" w:rsidRDefault="001127D4">
      <w:pPr>
        <w:jc w:val="left"/>
      </w:pPr>
      <w:r>
        <w:br w:type="page"/>
      </w:r>
    </w:p>
    <w:p w14:paraId="67646369" w14:textId="196CDD45" w:rsidR="009C7DC9" w:rsidRDefault="00BB132C" w:rsidP="002A2D65">
      <w:r>
        <w:lastRenderedPageBreak/>
        <w:t>Gaetano La Rocca - 895887</w:t>
      </w:r>
    </w:p>
    <w:p w14:paraId="2050DE27" w14:textId="03673F72" w:rsidR="002A2D65" w:rsidRPr="002A2D65" w:rsidRDefault="007C71DF" w:rsidP="002A2D65">
      <w:pPr>
        <w:pStyle w:val="Heading3"/>
      </w:pPr>
      <w:bookmarkStart w:id="8" w:name="_Toc167222678"/>
      <w:r w:rsidRPr="002A2D65">
        <w:t>Registrazione utente</w:t>
      </w:r>
      <w:bookmarkEnd w:id="8"/>
    </w:p>
    <w:tbl>
      <w:tblPr>
        <w:tblStyle w:val="GridTable5Dark-Accent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BB3136" w14:paraId="3B1E83F1" w14:textId="77777777" w:rsidTr="00BB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2FC88837" w14:textId="73A23C94" w:rsidR="00BB3136" w:rsidRDefault="00BB3136" w:rsidP="000E604D">
            <w:pPr>
              <w:jc w:val="center"/>
            </w:pPr>
            <w:r>
              <w:t xml:space="preserve">Caso </w:t>
            </w:r>
            <w:r w:rsidR="004301C5">
              <w:t>d’uso registrazione utente</w:t>
            </w:r>
          </w:p>
        </w:tc>
      </w:tr>
      <w:tr w:rsidR="00BB3136" w14:paraId="391D05DB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CB885DA" w14:textId="77777777" w:rsidR="00BB3136" w:rsidRDefault="00BB3136" w:rsidP="000E604D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DF3B2BE" w14:textId="43F5AF24" w:rsidR="00BB3136" w:rsidRDefault="007C71DF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BB3136" w14:paraId="597DD623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9766C84" w14:textId="77777777" w:rsidR="00BB3136" w:rsidRDefault="00BB3136" w:rsidP="000E604D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F2DC225" w14:textId="3C3C59D8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BB3136" w14:paraId="420C9F45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B8CEE9B" w14:textId="77777777" w:rsidR="00BB3136" w:rsidRDefault="00BB3136" w:rsidP="000E604D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AA8DBE" w14:textId="0E91B459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Utente generico</w:t>
            </w:r>
          </w:p>
        </w:tc>
      </w:tr>
      <w:tr w:rsidR="004301C5" w14:paraId="746EDFF7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C977913" w14:textId="22D681B9" w:rsidR="004301C5" w:rsidRDefault="004301C5" w:rsidP="000E604D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A0CB455" w14:textId="72A9780A" w:rsidR="004301C5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BB3136" w14:paraId="4399975D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946ED9C" w14:textId="77777777" w:rsidR="00BB3136" w:rsidRDefault="00BB3136" w:rsidP="000E604D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11667D1" w14:textId="0C947224" w:rsidR="00BB3136" w:rsidRPr="004301C5" w:rsidRDefault="004301C5" w:rsidP="002A2D65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t>Utente generico: vuole registrarsi in modo semplice e veloce sul sito della Travels &amp; Trips per poter acquistare dei prodotti</w:t>
            </w:r>
            <w:r w:rsidR="002A2D65">
              <w:t>.</w:t>
            </w:r>
          </w:p>
        </w:tc>
      </w:tr>
      <w:tr w:rsidR="00BB3136" w14:paraId="33E4CF20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650ADD6" w14:textId="77777777" w:rsidR="00BB3136" w:rsidRDefault="00BB3136" w:rsidP="000E604D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29EFE5" w14:textId="2DE29335" w:rsidR="00BB3136" w:rsidRDefault="005A56E4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non ha già effettuato il login.</w:t>
            </w:r>
          </w:p>
        </w:tc>
      </w:tr>
      <w:tr w:rsidR="00BB3136" w14:paraId="701852E6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BEADB89" w14:textId="77777777" w:rsidR="00BB3136" w:rsidRDefault="00BB3136" w:rsidP="000E604D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BF4F99A" w14:textId="30350D5A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L'utente generico è registrato come cliente nel sistema.</w:t>
            </w:r>
          </w:p>
        </w:tc>
      </w:tr>
      <w:tr w:rsidR="00BB3136" w14:paraId="3052865B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031261B" w14:textId="77777777" w:rsidR="00BB3136" w:rsidRDefault="00BB3136" w:rsidP="000E604D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C82CA6E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t xml:space="preserve">L'utente generico accede alla pagina di registrazione cliccando sul pulsante "Registrati" o un link simile presente nella homepage del sito dell'agenzia di viaggi. </w:t>
            </w:r>
          </w:p>
          <w:p w14:paraId="609C8DC3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visualizza il modulo di registrazione con i campi richiesti per la creazione di un nuovo account. </w:t>
            </w:r>
          </w:p>
          <w:p w14:paraId="70F76DB2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L'utente compila i campi obbligatori del modulo, che includono: </w:t>
            </w:r>
          </w:p>
          <w:p w14:paraId="5F38292B" w14:textId="2CECC6DC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  <w:r w:rsidR="002A2D65">
              <w:t>.</w:t>
            </w:r>
          </w:p>
          <w:p w14:paraId="089038DB" w14:textId="20E01D8F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Cognome</w:t>
            </w:r>
            <w:r w:rsidR="002A2D65">
              <w:t>.</w:t>
            </w:r>
          </w:p>
          <w:p w14:paraId="1FE1E20F" w14:textId="0E209F8C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Indirizzo </w:t>
            </w:r>
            <w:r w:rsidR="002A2D65">
              <w:t>e-mail.</w:t>
            </w:r>
            <w:r>
              <w:t xml:space="preserve"> </w:t>
            </w:r>
          </w:p>
          <w:p w14:paraId="37AA0B47" w14:textId="32A7FC6C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  <w:r w:rsidR="002A2D65">
              <w:t>.</w:t>
            </w:r>
          </w:p>
          <w:p w14:paraId="117F749E" w14:textId="0CA644E0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Metodo di pagamento preferito (carta di credito, PayPal, bonifico bancario, ecc.)</w:t>
            </w:r>
            <w:r w:rsidR="002A2D65">
              <w:t>.</w:t>
            </w:r>
          </w:p>
          <w:p w14:paraId="61A9925C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L'utente invia il modulo compilato cliccando sul pulsante "Registrati" o un pulsante simile. </w:t>
            </w:r>
          </w:p>
          <w:p w14:paraId="4160BFC5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Il sistema valida i dati inseriti dall'utente: </w:t>
            </w:r>
          </w:p>
          <w:p w14:paraId="37A9B512" w14:textId="1C45ABC3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Verifica che l'indirizzo </w:t>
            </w:r>
            <w:r w:rsidR="002A2D65">
              <w:t>e-mail</w:t>
            </w:r>
            <w:r>
              <w:t xml:space="preserve"> sia unico nel sistema. </w:t>
            </w:r>
          </w:p>
          <w:p w14:paraId="0494387A" w14:textId="77777777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Verifica la validità dei dati di pagamento forniti. </w:t>
            </w:r>
          </w:p>
          <w:p w14:paraId="454757FE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i dati sono validi, il sistema crea un nuovo account utente con le informazioni fornite dall'utente e lo registra nel sistema come cliente. </w:t>
            </w:r>
          </w:p>
          <w:p w14:paraId="288FD105" w14:textId="12A699D6" w:rsidR="00BB3136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Una volta registrato l'account, l'utente viene reindirizzato alla homepage del sito dell'agenzia di viaggi e può accedere con le credenziali appena create.</w:t>
            </w:r>
          </w:p>
        </w:tc>
      </w:tr>
      <w:tr w:rsidR="00BB3136" w14:paraId="1043DC13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8F92D38" w14:textId="77777777" w:rsidR="00BB3136" w:rsidRDefault="00BB3136" w:rsidP="000E604D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0B63C5" w14:textId="610FECEF" w:rsidR="00A41EBC" w:rsidRDefault="00A41EBC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2a. </w:t>
            </w:r>
            <w:r w:rsidRPr="002F0B75">
              <w:t>Integrazione con i social media: Il</w:t>
            </w:r>
            <w:r>
              <w:t xml:space="preserve"> sistema potrebbe offrire agli utenti la possibilità di registrarsi utilizzando i loro account sui social media più popolari, come Facebook o Google.</w:t>
            </w:r>
          </w:p>
          <w:p w14:paraId="37042C50" w14:textId="6BCC9C1A" w:rsidR="00A41EBC" w:rsidRDefault="00A41EBC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5a. </w:t>
            </w:r>
            <w:r w:rsidR="004301C5" w:rsidRPr="002F0B75">
              <w:t xml:space="preserve">Verifica dell'indirizzo </w:t>
            </w:r>
            <w:r w:rsidR="002A2D65" w:rsidRPr="002F0B75">
              <w:t>e-mail</w:t>
            </w:r>
            <w:r w:rsidR="004301C5" w:rsidRPr="002F0B75">
              <w:t>: Dopo</w:t>
            </w:r>
            <w:r w:rsidR="004301C5">
              <w:t xml:space="preserve"> la registrazione, il sistema potrebbe richiedere </w:t>
            </w:r>
          </w:p>
          <w:p w14:paraId="3A48A738" w14:textId="432254CE" w:rsidR="00BB3136" w:rsidRPr="00A41EBC" w:rsidRDefault="004301C5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u w:val="single"/>
              </w:rPr>
            </w:pPr>
            <w:r>
              <w:t xml:space="preserve">all'utente di confermare l'indirizzo </w:t>
            </w:r>
            <w:r w:rsidR="002A2D65">
              <w:t>e-mail</w:t>
            </w:r>
            <w:r>
              <w:t xml:space="preserve"> fornito cliccando su un link di conferma</w:t>
            </w:r>
            <w:r w:rsidR="002A2D65">
              <w:t>.</w:t>
            </w:r>
          </w:p>
        </w:tc>
      </w:tr>
      <w:tr w:rsidR="00BB3136" w14:paraId="5A3FAE08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65E7862" w14:textId="77777777" w:rsidR="00BB3136" w:rsidRDefault="00BB3136" w:rsidP="000E604D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3CF2E9" w14:textId="36AE765C" w:rsidR="00BB3136" w:rsidRPr="00887E5D" w:rsidRDefault="004301C5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u w:val="single"/>
              </w:rPr>
            </w:pPr>
            <w:r w:rsidRPr="002F0B75">
              <w:t>Sicurezza dei dati</w:t>
            </w:r>
            <w:r>
              <w:t>: Dato che i dettagli personali e finanziari degli utenti vengono raccolti durante la registrazione, è essenziale che il sistema garantisca la massima sicurezza dei dati</w:t>
            </w:r>
            <w:r w:rsidR="002A2D65">
              <w:t>.</w:t>
            </w:r>
          </w:p>
        </w:tc>
      </w:tr>
      <w:tr w:rsidR="00BB3136" w14:paraId="6626A2CE" w14:textId="77777777" w:rsidTr="002A2D65">
        <w:trPr>
          <w:trHeight w:val="8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8045D7E" w14:textId="77777777" w:rsidR="00BB3136" w:rsidRDefault="00BB3136" w:rsidP="000E604D">
            <w:pPr>
              <w:jc w:val="left"/>
            </w:pPr>
            <w:r w:rsidRPr="002C62DF">
              <w:t>elenco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A839CE4" w14:textId="77777777" w:rsidR="00BB3136" w:rsidRDefault="00BB3136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3136" w14:paraId="4DBF516D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34099B7" w14:textId="77777777" w:rsidR="00BB3136" w:rsidRDefault="00BB3136" w:rsidP="000E604D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55FC5E" w14:textId="0DA5AAA3" w:rsidR="00BB3136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4301C5">
              <w:t>na volta per utente generico</w:t>
            </w:r>
            <w:r>
              <w:t>.</w:t>
            </w:r>
          </w:p>
        </w:tc>
      </w:tr>
      <w:tr w:rsidR="00BB3136" w14:paraId="2FFD5C5F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FA3B40A" w14:textId="77777777" w:rsidR="00BB3136" w:rsidRDefault="00BB3136" w:rsidP="000E604D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3EBDA0" w14:textId="2B38D0BD" w:rsidR="00BB3136" w:rsidRDefault="004301C5" w:rsidP="001127D4">
            <w:pPr>
              <w:tabs>
                <w:tab w:val="left" w:pos="22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  <w:r w:rsidR="002A2D65">
              <w:t>.</w:t>
            </w:r>
            <w:r w:rsidR="001127D4">
              <w:tab/>
            </w:r>
          </w:p>
        </w:tc>
      </w:tr>
    </w:tbl>
    <w:p w14:paraId="64742C47" w14:textId="77777777" w:rsidR="00193B4B" w:rsidRDefault="00193B4B" w:rsidP="002A2D65"/>
    <w:p w14:paraId="6DD48840" w14:textId="2281B11B" w:rsidR="002A2D65" w:rsidRPr="002A2D65" w:rsidRDefault="002A2D65" w:rsidP="002A2D65">
      <w:r>
        <w:t xml:space="preserve">Denis </w:t>
      </w:r>
      <w:r w:rsidR="00097FA5">
        <w:t>D</w:t>
      </w:r>
      <w:r>
        <w:t>e</w:t>
      </w:r>
      <w:r w:rsidR="00097FA5">
        <w:t>g</w:t>
      </w:r>
      <w:r>
        <w:t>eratu - 895835</w:t>
      </w:r>
    </w:p>
    <w:p w14:paraId="67C3BB90" w14:textId="24BC7B57" w:rsidR="002A2D65" w:rsidRPr="002A2D65" w:rsidRDefault="002A2D65" w:rsidP="002A2D65">
      <w:pPr>
        <w:pStyle w:val="Heading3"/>
      </w:pPr>
      <w:bookmarkStart w:id="9" w:name="_Toc167222679"/>
      <w:r w:rsidRPr="002A2D65">
        <w:lastRenderedPageBreak/>
        <w:t>Gestione richieste</w:t>
      </w:r>
      <w:bookmarkEnd w:id="9"/>
    </w:p>
    <w:tbl>
      <w:tblPr>
        <w:tblStyle w:val="GridTable5Dark-Accent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DE3F0F" w14:paraId="085DB99F" w14:textId="77777777" w:rsidTr="002A2D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568D5E0B" w14:textId="61D00D8F" w:rsidR="00DE3F0F" w:rsidRDefault="002C62DF" w:rsidP="002C62DF">
            <w:pPr>
              <w:jc w:val="center"/>
            </w:pPr>
            <w:r>
              <w:t>Caso d’uso</w:t>
            </w:r>
            <w:r w:rsidR="009E5457">
              <w:t xml:space="preserve"> gestione richieste</w:t>
            </w:r>
          </w:p>
        </w:tc>
      </w:tr>
      <w:tr w:rsidR="002C62DF" w14:paraId="2E1FE5D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EA6B246" w14:textId="4767EB98" w:rsidR="002C62DF" w:rsidRDefault="002C62DF" w:rsidP="002C62DF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7A55E4F" w14:textId="32A9D839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2C62DF" w14:paraId="660F9AA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8C0A36D" w14:textId="72DB2A16" w:rsidR="002C62DF" w:rsidRDefault="002C62DF" w:rsidP="002C62DF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8F625AA" w14:textId="7558B37D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Obiettivo Utente</w:t>
            </w:r>
          </w:p>
        </w:tc>
      </w:tr>
      <w:tr w:rsidR="002C62DF" w14:paraId="03191FD8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FAC3BAC" w14:textId="494F595B" w:rsidR="002C62DF" w:rsidRDefault="002C62DF" w:rsidP="002C62DF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53F291E" w14:textId="74B0E97B" w:rsidR="002C62DF" w:rsidRDefault="00D4750B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Operatore</w:t>
            </w:r>
          </w:p>
        </w:tc>
      </w:tr>
      <w:tr w:rsidR="00D4750B" w14:paraId="3F8A9030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40A7F5E" w14:textId="29764F63" w:rsidR="00D4750B" w:rsidRDefault="00D4750B" w:rsidP="002C62DF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C50CD8" w14:textId="04CA4702" w:rsidR="00D4750B" w:rsidRPr="004E39D6" w:rsidRDefault="00D4750B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  <w:color w:val="000000"/>
                <w:u w:color="000000"/>
              </w:rPr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Utente</w:t>
            </w:r>
          </w:p>
        </w:tc>
      </w:tr>
      <w:tr w:rsidR="002C62DF" w14:paraId="4CAC6CF0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5E760EE" w14:textId="66A46938" w:rsidR="002C62DF" w:rsidRDefault="002C62DF" w:rsidP="002C62DF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F27B487" w14:textId="6564A482" w:rsidR="00D4750B" w:rsidRDefault="00D4750B" w:rsidP="00887E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E5D">
              <w:rPr>
                <w:rFonts w:eastAsia="Roboto Condensed" w:cs="Roboto Condensed"/>
                <w:color w:val="000000"/>
                <w:u w:color="000000"/>
              </w:rPr>
              <w:t>Utenti/Clienti: sono interessati a ricevere risposte in maniera rapida alle loro richieste.</w:t>
            </w:r>
          </w:p>
          <w:p w14:paraId="38BD2E77" w14:textId="214578F6" w:rsidR="002C62DF" w:rsidRDefault="00D4750B" w:rsidP="00887E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E5D">
              <w:rPr>
                <w:rFonts w:eastAsia="Roboto Condensed" w:cs="Roboto Condensed"/>
                <w:color w:val="000000"/>
                <w:u w:color="000000"/>
              </w:rPr>
              <w:t>Operatore: vuole gestire le richieste degli utenti (diverse dalle prenotazioni), come modifica e cancellazione delle prenotazioni, gestione dei rimborsi, etc..</w:t>
            </w:r>
          </w:p>
        </w:tc>
      </w:tr>
      <w:tr w:rsidR="002C62DF" w14:paraId="28F56624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DDC07A3" w14:textId="6DE3E4E4" w:rsidR="002C62DF" w:rsidRDefault="002C62DF" w:rsidP="002C62DF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4A42A3F" w14:textId="24185D09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u w:color="000000"/>
              </w:rPr>
              <w:t>L’operatore ha effettuato l’accesso al sistema con le credenziali valide.</w:t>
            </w:r>
          </w:p>
        </w:tc>
      </w:tr>
      <w:tr w:rsidR="002C62DF" w14:paraId="6B19C584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95C2FD8" w14:textId="08417459" w:rsidR="002C62DF" w:rsidRDefault="002C62DF" w:rsidP="002C62DF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B2F2D0" w14:textId="694614DB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Le richieste degli utenti vengono elaborate e gestite correttamente dall’operatore, che garantisce di soddisfare le esigenze dell’utente se possibile.</w:t>
            </w:r>
          </w:p>
        </w:tc>
      </w:tr>
      <w:tr w:rsidR="002C62DF" w14:paraId="3D435569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6BB3C62" w14:textId="16FD6E6A" w:rsidR="002C62DF" w:rsidRDefault="002C62DF" w:rsidP="002C62DF">
            <w:pPr>
              <w:jc w:val="left"/>
            </w:pPr>
            <w:r>
              <w:t xml:space="preserve">Scenario principale di </w:t>
            </w:r>
            <w:r w:rsidR="00FC728E">
              <w:t>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E886854" w14:textId="77777777" w:rsidR="00A41EBC" w:rsidRDefault="00A41EBC" w:rsidP="00A41EBC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L’operatore accede al sistema con le proprie credenziali. </w:t>
            </w:r>
          </w:p>
          <w:p w14:paraId="2217045B" w14:textId="77777777" w:rsidR="00A41EBC" w:rsidRDefault="00A41EBC" w:rsidP="00A41EBC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controlla l’elenco di richieste da parte degli utenti.</w:t>
            </w:r>
          </w:p>
          <w:p w14:paraId="680EE67B" w14:textId="77777777" w:rsidR="00A41EBC" w:rsidRDefault="00A41EBC" w:rsidP="00A41EBC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sceglie una richiesta e ne analizza il contenuto.</w:t>
            </w:r>
          </w:p>
          <w:p w14:paraId="1EACEB35" w14:textId="77777777" w:rsidR="00A41EBC" w:rsidRDefault="00A41EBC" w:rsidP="00A41EBC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elabora la richiesta.</w:t>
            </w:r>
          </w:p>
          <w:p w14:paraId="2DAE5CDB" w14:textId="77777777" w:rsidR="007A2F86" w:rsidRDefault="007A2F86" w:rsidP="007A2F86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caso di cancellazione l’operatore gestisce la procedura di rimborso.</w:t>
            </w:r>
          </w:p>
          <w:p w14:paraId="22FC1F23" w14:textId="2B940EB9" w:rsidR="007A2F86" w:rsidRDefault="007A2F86" w:rsidP="007A2F86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notifica le modifiche tramite e-mail all’utente.</w:t>
            </w:r>
          </w:p>
        </w:tc>
      </w:tr>
      <w:tr w:rsidR="004007E9" w14:paraId="25C96C6D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6984AC9" w14:textId="799D69BA" w:rsidR="004007E9" w:rsidRDefault="004007E9" w:rsidP="002C62DF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B79AC08" w14:textId="42836AB1" w:rsidR="004007E9" w:rsidRPr="004007E9" w:rsidRDefault="00A41EBC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Roboto Condensed" w:cs="Roboto Condensed"/>
                <w:color w:val="000000"/>
                <w:u w:color="000000"/>
              </w:rPr>
              <w:t xml:space="preserve">5a. </w:t>
            </w:r>
            <w:r w:rsidR="00D4750B" w:rsidRPr="004E39D6">
              <w:rPr>
                <w:rFonts w:eastAsia="Roboto Condensed" w:cs="Roboto Condensed"/>
                <w:color w:val="000000"/>
                <w:u w:color="000000"/>
              </w:rPr>
              <w:t>Nel caso di impossibilità di soddisfare una richiesta , l’operatore comunica con l’utente per trovare soluzioni alternative.</w:t>
            </w:r>
          </w:p>
        </w:tc>
      </w:tr>
      <w:tr w:rsidR="002C62DF" w14:paraId="70E6CF1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C0D61D8" w14:textId="1861D7BF" w:rsidR="002C62DF" w:rsidRDefault="002C62DF" w:rsidP="002C62DF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86F4CEC" w14:textId="7B2099E7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Il sistema e l’operatore devono garantire la sicurezza e la privacy dei dati degli utenti</w:t>
            </w:r>
            <w:r w:rsidR="0036239A">
              <w:rPr>
                <w:rFonts w:eastAsia="Roboto Condensed" w:cs="Roboto Condensed"/>
                <w:color w:val="000000"/>
                <w:u w:color="000000"/>
              </w:rPr>
              <w:t>.</w:t>
            </w:r>
          </w:p>
        </w:tc>
      </w:tr>
      <w:tr w:rsidR="002C62DF" w14:paraId="5BF5726A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2D39F3E" w14:textId="2F3D932F" w:rsidR="002C62DF" w:rsidRDefault="002C62DF" w:rsidP="002C62DF">
            <w:pPr>
              <w:jc w:val="left"/>
            </w:pPr>
            <w:r w:rsidRPr="002C62DF">
              <w:t>elenco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B90C57F" w14:textId="34EFE6E0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750B">
              <w:rPr>
                <w:rFonts w:eastAsia="Roboto Condensed" w:cs="Roboto Condensed"/>
                <w:color w:val="000000"/>
                <w:u w:color="000000"/>
              </w:rPr>
              <w:t xml:space="preserve">L'operatore utilizza le </w:t>
            </w:r>
            <w:r w:rsidRPr="00D4750B">
              <w:t>e-mail</w:t>
            </w:r>
            <w:r w:rsidRPr="00D4750B">
              <w:rPr>
                <w:rFonts w:eastAsia="Roboto Condensed" w:cs="Roboto Condensed"/>
                <w:color w:val="000000"/>
                <w:u w:color="000000"/>
              </w:rPr>
              <w:t xml:space="preserve"> per comunicare con l’utente e aggiornare l’esito della richiesta. Le richieste degli utenti dovranno essere raccolte nei database.</w:t>
            </w:r>
          </w:p>
        </w:tc>
      </w:tr>
      <w:tr w:rsidR="002C62DF" w14:paraId="623D724F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E3F2CAB" w14:textId="7457AB3F" w:rsidR="002C62DF" w:rsidRDefault="002C62DF" w:rsidP="002C62DF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A1621A" w14:textId="692576E7" w:rsidR="002C62DF" w:rsidRDefault="007A2F86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Ogni volta che viene richiesta una modifica/cancellazione da parte dell’utente.</w:t>
            </w:r>
          </w:p>
        </w:tc>
      </w:tr>
      <w:tr w:rsidR="002C62DF" w14:paraId="6E4E61FA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60B8943" w14:textId="62E9D2C5" w:rsidR="002C62DF" w:rsidRDefault="002C62DF" w:rsidP="002C62DF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39D8D9C" w14:textId="295F6BB2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1BF78040" w14:textId="77777777" w:rsidR="009C7DC9" w:rsidRPr="009C7DC9" w:rsidRDefault="009C7DC9" w:rsidP="009C7DC9"/>
    <w:p w14:paraId="00FFC9D5" w14:textId="77777777" w:rsidR="009C7DC9" w:rsidRDefault="009C7DC9">
      <w:pPr>
        <w:jc w:val="left"/>
        <w:rPr>
          <w:sz w:val="16"/>
          <w:szCs w:val="16"/>
        </w:rPr>
      </w:pPr>
      <w:r>
        <w:br w:type="page"/>
      </w:r>
    </w:p>
    <w:p w14:paraId="6FEE94CB" w14:textId="741FBC49" w:rsidR="009C7DC9" w:rsidRDefault="00DD66CB" w:rsidP="00A27D2B">
      <w:r>
        <w:lastRenderedPageBreak/>
        <w:t>Gaetano La Rocca - 895887</w:t>
      </w:r>
    </w:p>
    <w:p w14:paraId="2ECF143A" w14:textId="4FD1223E" w:rsidR="009C7DC9" w:rsidRDefault="009C7DC9" w:rsidP="009C7DC9">
      <w:pPr>
        <w:pStyle w:val="Heading1"/>
      </w:pPr>
      <w:bookmarkStart w:id="10" w:name="_Toc167222680"/>
      <w:r>
        <w:t>Diagramma di Sequenza di Sistema</w:t>
      </w:r>
      <w:bookmarkEnd w:id="10"/>
    </w:p>
    <w:p w14:paraId="074E3561" w14:textId="26156762" w:rsidR="009C7DC9" w:rsidRDefault="003D5567" w:rsidP="00A27D2B">
      <w:pPr>
        <w:pStyle w:val="Heading3"/>
      </w:pPr>
      <w:bookmarkStart w:id="11" w:name="_Toc167222681"/>
      <w:r>
        <w:t>RegistrazioneUtente</w:t>
      </w:r>
      <w:bookmarkEnd w:id="11"/>
    </w:p>
    <w:p w14:paraId="1DE6EFA3" w14:textId="77777777" w:rsidR="003D5567" w:rsidRDefault="003D5567" w:rsidP="003D5567"/>
    <w:p w14:paraId="18903A04" w14:textId="77777777" w:rsidR="003D5567" w:rsidRDefault="003D5567" w:rsidP="003D5567"/>
    <w:p w14:paraId="3AD7CC31" w14:textId="77777777" w:rsidR="00DD66CB" w:rsidRDefault="00DD66CB" w:rsidP="003D5567"/>
    <w:p w14:paraId="26EC4571" w14:textId="77777777" w:rsidR="003D5567" w:rsidRPr="003D5567" w:rsidRDefault="003D5567" w:rsidP="003D5567"/>
    <w:p w14:paraId="327078F6" w14:textId="45D7DA5D" w:rsidR="003D5567" w:rsidRPr="003D5567" w:rsidRDefault="00DD66CB" w:rsidP="00DD66CB">
      <w:pPr>
        <w:jc w:val="center"/>
      </w:pPr>
      <w:r>
        <w:rPr>
          <w:noProof/>
          <w:lang w:val="en-US"/>
        </w:rPr>
        <w:drawing>
          <wp:inline distT="0" distB="0" distL="0" distR="0" wp14:anchorId="04E0EB25" wp14:editId="50875E33">
            <wp:extent cx="6798010" cy="3710763"/>
            <wp:effectExtent l="0" t="0" r="0" b="0"/>
            <wp:docPr id="502105489" name="Immagine 3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05489" name="Immagine 3" descr="Immagine che contiene testo, diagramma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665" cy="3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81FC" w14:textId="77777777" w:rsidR="009C7DC9" w:rsidRDefault="009C7DC9">
      <w:pPr>
        <w:jc w:val="left"/>
        <w:rPr>
          <w:sz w:val="16"/>
          <w:szCs w:val="16"/>
        </w:rPr>
      </w:pPr>
      <w:r>
        <w:br w:type="page"/>
      </w:r>
    </w:p>
    <w:p w14:paraId="04217FC9" w14:textId="61296A0B" w:rsidR="009C7DC9" w:rsidRDefault="00DD66CB" w:rsidP="00DD66CB">
      <w:r>
        <w:lastRenderedPageBreak/>
        <w:t xml:space="preserve">Filippo Gentili - </w:t>
      </w:r>
      <w:r w:rsidR="00F42633">
        <w:t>899906</w:t>
      </w:r>
    </w:p>
    <w:p w14:paraId="1CF411E9" w14:textId="77777777" w:rsidR="00DD66CB" w:rsidRDefault="00DD66CB" w:rsidP="00DD66CB">
      <w:pPr>
        <w:pStyle w:val="Heading3"/>
      </w:pPr>
      <w:bookmarkStart w:id="12" w:name="_Toc167222682"/>
      <w:r>
        <w:t>PrenotazioneCliente</w:t>
      </w:r>
      <w:bookmarkEnd w:id="12"/>
    </w:p>
    <w:p w14:paraId="65880D07" w14:textId="77777777" w:rsidR="00DD66CB" w:rsidRDefault="00DD66CB" w:rsidP="00DD66CB"/>
    <w:p w14:paraId="42628638" w14:textId="77777777" w:rsidR="00DD66CB" w:rsidRDefault="00DD66CB" w:rsidP="00DD66CB"/>
    <w:p w14:paraId="5D2762C3" w14:textId="77777777" w:rsidR="00DD66CB" w:rsidRDefault="00DD66CB" w:rsidP="00DD66CB"/>
    <w:p w14:paraId="3011D2A1" w14:textId="77777777" w:rsidR="00DD66CB" w:rsidRDefault="00DD66CB" w:rsidP="00DD66CB"/>
    <w:p w14:paraId="18C81C43" w14:textId="77777777" w:rsidR="00DD66CB" w:rsidRDefault="00DD66CB" w:rsidP="00DD66CB"/>
    <w:p w14:paraId="4D2B18FB" w14:textId="2AA7AEC7" w:rsidR="00DD66CB" w:rsidRDefault="00DD66CB" w:rsidP="00DD66CB">
      <w:r>
        <w:rPr>
          <w:noProof/>
          <w:lang w:val="en-US"/>
        </w:rPr>
        <w:drawing>
          <wp:inline distT="0" distB="0" distL="0" distR="0" wp14:anchorId="7DE8D04C" wp14:editId="17930785">
            <wp:extent cx="6120130" cy="3524885"/>
            <wp:effectExtent l="0" t="0" r="0" b="0"/>
            <wp:docPr id="1680528121" name="Immagine 5" descr="Immagine che contiene testo, schermat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28121" name="Immagine 5" descr="Immagine che contiene testo, schermata, Parallelo, linea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621E" w14:textId="77777777" w:rsidR="00DD66CB" w:rsidRDefault="00DD66CB" w:rsidP="00DD66CB"/>
    <w:p w14:paraId="10B9E963" w14:textId="77777777" w:rsidR="00DD66CB" w:rsidRPr="00DD66CB" w:rsidRDefault="00DD66CB" w:rsidP="00DD66CB"/>
    <w:p w14:paraId="138AA29E" w14:textId="77777777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36"/>
          <w:szCs w:val="24"/>
        </w:rPr>
      </w:pPr>
      <w:r>
        <w:rPr>
          <w:noProof/>
        </w:rPr>
        <w:br w:type="page"/>
      </w:r>
    </w:p>
    <w:p w14:paraId="4C55627C" w14:textId="64207DD7" w:rsidR="00DD66CB" w:rsidRDefault="00DD66CB" w:rsidP="00DD66CB">
      <w:r>
        <w:lastRenderedPageBreak/>
        <w:t>Luca Giandomenico - 900162</w:t>
      </w:r>
    </w:p>
    <w:p w14:paraId="02B018B3" w14:textId="0E810222" w:rsidR="00DD66CB" w:rsidRDefault="00DD66CB" w:rsidP="00DD66CB">
      <w:pPr>
        <w:pStyle w:val="Heading3"/>
      </w:pPr>
      <w:bookmarkStart w:id="13" w:name="_Toc167222683"/>
      <w:r>
        <w:t>InserisciPacchettoVacanza</w:t>
      </w:r>
      <w:bookmarkEnd w:id="13"/>
    </w:p>
    <w:p w14:paraId="374356FF" w14:textId="77777777" w:rsidR="00DD66CB" w:rsidRDefault="00DD66CB" w:rsidP="00DD66CB"/>
    <w:p w14:paraId="10AEFAAE" w14:textId="77777777" w:rsidR="00DD66CB" w:rsidRDefault="00DD66CB" w:rsidP="00DD66CB"/>
    <w:p w14:paraId="11663B17" w14:textId="77777777" w:rsidR="00DD66CB" w:rsidRDefault="00DD66CB" w:rsidP="00DD66CB"/>
    <w:p w14:paraId="72540E83" w14:textId="77777777" w:rsidR="00DD66CB" w:rsidRPr="00DD66CB" w:rsidRDefault="00DD66CB" w:rsidP="00DD66CB"/>
    <w:p w14:paraId="2E95AB48" w14:textId="16921FDE" w:rsidR="00DD66CB" w:rsidRDefault="00DD66CB" w:rsidP="00DD66CB">
      <w:pPr>
        <w:tabs>
          <w:tab w:val="left" w:pos="1650"/>
        </w:tabs>
        <w:jc w:val="center"/>
      </w:pPr>
      <w:r>
        <w:rPr>
          <w:noProof/>
          <w:lang w:val="en-US"/>
        </w:rPr>
        <w:drawing>
          <wp:inline distT="0" distB="0" distL="0" distR="0" wp14:anchorId="7EDD520C" wp14:editId="0116096F">
            <wp:extent cx="6607898" cy="3552825"/>
            <wp:effectExtent l="0" t="0" r="0" b="0"/>
            <wp:docPr id="1257078814" name="Immagine 6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78814" name="Immagine 6" descr="Immagine che contiene testo, schermata, linea, Parallel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619" cy="355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C14E" w14:textId="77777777" w:rsidR="00DD66CB" w:rsidRDefault="009C7DC9" w:rsidP="00DD66CB">
      <w:r w:rsidRPr="00DD66CB">
        <w:br w:type="page"/>
      </w:r>
      <w:r w:rsidR="00DD66CB">
        <w:lastRenderedPageBreak/>
        <w:t>Luca Giandomenico - 900162</w:t>
      </w:r>
    </w:p>
    <w:p w14:paraId="7FB098B6" w14:textId="50ECE936" w:rsidR="00DD66CB" w:rsidRDefault="00E549EF" w:rsidP="00DD66CB">
      <w:pPr>
        <w:pStyle w:val="Heading3"/>
      </w:pPr>
      <w:bookmarkStart w:id="14" w:name="_Toc167222684"/>
      <w:r>
        <w:t>M</w:t>
      </w:r>
      <w:r w:rsidR="00DD66CB">
        <w:t>odificaPacchettoVacanza</w:t>
      </w:r>
      <w:bookmarkEnd w:id="14"/>
    </w:p>
    <w:p w14:paraId="42BE2166" w14:textId="77777777" w:rsidR="00DD66CB" w:rsidRDefault="00DD66CB" w:rsidP="00DD66CB"/>
    <w:p w14:paraId="3AAA9632" w14:textId="77777777" w:rsidR="00DD66CB" w:rsidRDefault="00DD66CB" w:rsidP="00DD66CB"/>
    <w:p w14:paraId="70E75FF1" w14:textId="77777777" w:rsidR="00DD66CB" w:rsidRDefault="00DD66CB" w:rsidP="00DD66CB"/>
    <w:p w14:paraId="3F13A78E" w14:textId="77777777" w:rsidR="00DD66CB" w:rsidRDefault="00DD66CB" w:rsidP="00DD66CB"/>
    <w:p w14:paraId="24188EA8" w14:textId="77777777" w:rsidR="00DD66CB" w:rsidRDefault="00DD66CB" w:rsidP="00DD66CB"/>
    <w:p w14:paraId="10DE7549" w14:textId="77777777" w:rsidR="00DD66CB" w:rsidRPr="00DD66CB" w:rsidRDefault="00DD66CB" w:rsidP="00DD66CB"/>
    <w:p w14:paraId="0CFBA17A" w14:textId="79A9B7E8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</w:pPr>
      <w:r>
        <w:rPr>
          <w:noProof/>
          <w:lang w:val="en-US"/>
        </w:rPr>
        <w:drawing>
          <wp:inline distT="0" distB="0" distL="0" distR="0" wp14:anchorId="7F014147" wp14:editId="6D5E34EB">
            <wp:extent cx="6516175" cy="3343275"/>
            <wp:effectExtent l="0" t="0" r="0" b="0"/>
            <wp:docPr id="1462146860" name="Immagine 7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46860" name="Immagine 7" descr="Immagine che contiene testo, schermata, linea, Parallel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929" cy="334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B7356CA" w14:textId="77777777" w:rsidR="00DD66CB" w:rsidRDefault="00DD66CB" w:rsidP="00DD66CB">
      <w:r>
        <w:lastRenderedPageBreak/>
        <w:t>Luca Giandomenico - 900162</w:t>
      </w:r>
    </w:p>
    <w:p w14:paraId="32D54E8A" w14:textId="705BB045" w:rsidR="00DD66CB" w:rsidRDefault="00E549EF" w:rsidP="00DD66CB">
      <w:pPr>
        <w:pStyle w:val="Heading3"/>
      </w:pPr>
      <w:bookmarkStart w:id="15" w:name="_Toc167222685"/>
      <w:r>
        <w:t>C</w:t>
      </w:r>
      <w:r w:rsidR="00DD66CB">
        <w:t>ancellaPacchettoVacanza</w:t>
      </w:r>
      <w:bookmarkEnd w:id="15"/>
    </w:p>
    <w:p w14:paraId="59CF47FE" w14:textId="77777777" w:rsidR="00DD66CB" w:rsidRDefault="00DD66CB" w:rsidP="00DD66CB"/>
    <w:p w14:paraId="6E0FC733" w14:textId="77777777" w:rsidR="00DD66CB" w:rsidRDefault="00DD66CB" w:rsidP="00DD66CB"/>
    <w:p w14:paraId="1162D77D" w14:textId="77777777" w:rsidR="00DD66CB" w:rsidRDefault="00DD66CB" w:rsidP="00DD66CB"/>
    <w:p w14:paraId="5CF9CE6C" w14:textId="77777777" w:rsidR="00DD66CB" w:rsidRDefault="00DD66CB" w:rsidP="00DD66CB"/>
    <w:p w14:paraId="02AD7551" w14:textId="77777777" w:rsidR="00DD66CB" w:rsidRDefault="00DD66CB" w:rsidP="00DD66CB"/>
    <w:p w14:paraId="2A50B61D" w14:textId="77777777" w:rsidR="00DD66CB" w:rsidRPr="00DD66CB" w:rsidRDefault="00DD66CB" w:rsidP="00DD66CB"/>
    <w:p w14:paraId="1C4EF25A" w14:textId="353065C4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1CBCE9AC" wp14:editId="48502A40">
            <wp:extent cx="6687781" cy="3800475"/>
            <wp:effectExtent l="0" t="0" r="0" b="0"/>
            <wp:docPr id="1319894206" name="Immagine 8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94206" name="Immagine 8" descr="Immagine che contiene testo, schermata, linea, Parallel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084" cy="38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 w:type="page"/>
      </w:r>
    </w:p>
    <w:p w14:paraId="1429EB52" w14:textId="61472D4A" w:rsidR="00DD66CB" w:rsidRDefault="00DD66CB" w:rsidP="00DD66CB">
      <w:r>
        <w:lastRenderedPageBreak/>
        <w:t>Denis Degeratu - 895835</w:t>
      </w:r>
    </w:p>
    <w:p w14:paraId="27355F90" w14:textId="47375CA5" w:rsidR="00DD66CB" w:rsidRDefault="00E549EF" w:rsidP="00DD66CB">
      <w:pPr>
        <w:pStyle w:val="Heading3"/>
      </w:pPr>
      <w:bookmarkStart w:id="16" w:name="_Toc167222686"/>
      <w:r>
        <w:t>C</w:t>
      </w:r>
      <w:r w:rsidR="00DD66CB">
        <w:t>ancellaPrenotazione</w:t>
      </w:r>
      <w:bookmarkEnd w:id="16"/>
    </w:p>
    <w:p w14:paraId="6E7C0C2B" w14:textId="523AB3FA" w:rsidR="00DD66CB" w:rsidRDefault="00DD66CB">
      <w:pPr>
        <w:jc w:val="left"/>
        <w:rPr>
          <w:sz w:val="16"/>
          <w:szCs w:val="16"/>
        </w:rPr>
      </w:pPr>
    </w:p>
    <w:p w14:paraId="1F5732B7" w14:textId="77777777" w:rsidR="00DD66CB" w:rsidRDefault="00DD66CB">
      <w:pPr>
        <w:jc w:val="left"/>
        <w:rPr>
          <w:sz w:val="16"/>
          <w:szCs w:val="16"/>
        </w:rPr>
      </w:pPr>
    </w:p>
    <w:p w14:paraId="39F66C64" w14:textId="77777777" w:rsidR="00DD66CB" w:rsidRDefault="00DD66CB">
      <w:pPr>
        <w:jc w:val="left"/>
        <w:rPr>
          <w:sz w:val="16"/>
          <w:szCs w:val="16"/>
        </w:rPr>
      </w:pPr>
    </w:p>
    <w:p w14:paraId="10AC9212" w14:textId="77777777" w:rsidR="00DD66CB" w:rsidRDefault="00DD66CB">
      <w:pPr>
        <w:jc w:val="left"/>
        <w:rPr>
          <w:sz w:val="16"/>
          <w:szCs w:val="16"/>
        </w:rPr>
      </w:pPr>
    </w:p>
    <w:p w14:paraId="21A12A5C" w14:textId="77777777" w:rsidR="00DD66CB" w:rsidRDefault="00DD66CB">
      <w:pPr>
        <w:jc w:val="left"/>
        <w:rPr>
          <w:sz w:val="16"/>
          <w:szCs w:val="16"/>
        </w:rPr>
      </w:pPr>
    </w:p>
    <w:p w14:paraId="1688F480" w14:textId="77777777" w:rsidR="00DD66CB" w:rsidRDefault="00DD66CB" w:rsidP="00DD66CB">
      <w:pPr>
        <w:jc w:val="center"/>
        <w:rPr>
          <w:sz w:val="16"/>
          <w:szCs w:val="16"/>
        </w:rPr>
      </w:pPr>
    </w:p>
    <w:p w14:paraId="2AD7E984" w14:textId="71F1BA24" w:rsidR="00DD66CB" w:rsidRDefault="0087106F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  <w:lang w:val="en-US"/>
        </w:rPr>
        <w:drawing>
          <wp:inline distT="0" distB="0" distL="0" distR="0" wp14:anchorId="617ED958" wp14:editId="1BBE805C">
            <wp:extent cx="6315075" cy="3220439"/>
            <wp:effectExtent l="0" t="0" r="0" b="0"/>
            <wp:docPr id="666878847" name="Immagine 1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78847" name="Immagine 1" descr="Immagine che contiene testo, schermata, diagramma, Parallel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400" cy="32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6F06" w14:textId="77777777" w:rsidR="005D76E1" w:rsidRDefault="00DD66CB" w:rsidP="005D76E1">
      <w:r>
        <w:rPr>
          <w:sz w:val="16"/>
          <w:szCs w:val="16"/>
        </w:rPr>
        <w:br w:type="page"/>
      </w:r>
      <w:r w:rsidR="005D76E1">
        <w:lastRenderedPageBreak/>
        <w:t>Gaetano La Rocca - 895887</w:t>
      </w:r>
    </w:p>
    <w:p w14:paraId="416F0382" w14:textId="080E28DB" w:rsidR="005D76E1" w:rsidRDefault="005D76E1" w:rsidP="005D76E1">
      <w:pPr>
        <w:pStyle w:val="Heading1"/>
      </w:pPr>
      <w:r>
        <w:t>Diagrammi di Attività</w:t>
      </w:r>
    </w:p>
    <w:p w14:paraId="5AE67342" w14:textId="4C538817" w:rsidR="005D76E1" w:rsidRDefault="005D76E1" w:rsidP="005D76E1">
      <w:pPr>
        <w:pStyle w:val="Heading3"/>
      </w:pPr>
      <w:r>
        <w:t>EffettuaRegistrazione</w:t>
      </w:r>
    </w:p>
    <w:p w14:paraId="3D985524" w14:textId="77777777" w:rsidR="005D76E1" w:rsidRDefault="005D76E1" w:rsidP="005D76E1"/>
    <w:p w14:paraId="25B175AC" w14:textId="77777777" w:rsidR="005D76E1" w:rsidRPr="005D76E1" w:rsidRDefault="005D76E1" w:rsidP="005D76E1">
      <w:pPr>
        <w:jc w:val="center"/>
      </w:pPr>
    </w:p>
    <w:p w14:paraId="49D44EE3" w14:textId="272BF10A" w:rsidR="005D76E1" w:rsidRDefault="005D76E1" w:rsidP="005D76E1">
      <w:pPr>
        <w:jc w:val="center"/>
        <w:rPr>
          <w:sz w:val="16"/>
          <w:szCs w:val="16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5BCAE44C" wp14:editId="0A4DA074">
            <wp:extent cx="5372100" cy="6324600"/>
            <wp:effectExtent l="0" t="0" r="0" b="0"/>
            <wp:docPr id="1010875542" name="Immagine 1" descr="Immagine che contiene schermat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75542" name="Immagine 1" descr="Immagine che contiene schermata, testo, diagramma, linea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 w:type="page"/>
      </w:r>
    </w:p>
    <w:p w14:paraId="40C4C2EB" w14:textId="3AB99D8F" w:rsidR="005D76E1" w:rsidRDefault="005D76E1" w:rsidP="005D76E1">
      <w:r>
        <w:lastRenderedPageBreak/>
        <w:t>Filippo Gentili - 899906</w:t>
      </w:r>
    </w:p>
    <w:p w14:paraId="511E2917" w14:textId="214EF68B" w:rsidR="005D76E1" w:rsidRDefault="005D76E1" w:rsidP="005D76E1">
      <w:pPr>
        <w:pStyle w:val="Heading3"/>
      </w:pPr>
      <w:r>
        <w:t>InserisciPrenotazione</w:t>
      </w:r>
    </w:p>
    <w:p w14:paraId="1F3B4EE9" w14:textId="77777777" w:rsidR="005D76E1" w:rsidRDefault="005D76E1" w:rsidP="005D76E1"/>
    <w:p w14:paraId="155E5135" w14:textId="77777777" w:rsidR="005D76E1" w:rsidRPr="005D76E1" w:rsidRDefault="005D76E1" w:rsidP="005D76E1">
      <w:pPr>
        <w:jc w:val="center"/>
      </w:pPr>
    </w:p>
    <w:p w14:paraId="133CAEC5" w14:textId="03707787" w:rsidR="005D76E1" w:rsidRDefault="005D76E1" w:rsidP="005D76E1">
      <w:pPr>
        <w:jc w:val="center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  <w:lang w:val="en-US"/>
        </w:rPr>
        <w:drawing>
          <wp:inline distT="0" distB="0" distL="0" distR="0" wp14:anchorId="0CA6173D" wp14:editId="6DEC7936">
            <wp:extent cx="6120130" cy="6907530"/>
            <wp:effectExtent l="0" t="0" r="0" b="0"/>
            <wp:docPr id="791942842" name="Immagine 2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42842" name="Immagine 2" descr="Immagine che contiene testo, schermata, diagramma, Parallel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  <w:br w:type="page"/>
      </w:r>
    </w:p>
    <w:p w14:paraId="43FC4531" w14:textId="5026DA1B" w:rsidR="005D76E1" w:rsidRDefault="005D76E1" w:rsidP="005D76E1">
      <w:r>
        <w:lastRenderedPageBreak/>
        <w:t>Luca Giandomenico - 900162</w:t>
      </w:r>
    </w:p>
    <w:p w14:paraId="3FF73A2C" w14:textId="49F07398" w:rsidR="005D76E1" w:rsidRDefault="005D76E1" w:rsidP="005D76E1">
      <w:pPr>
        <w:pStyle w:val="Heading3"/>
      </w:pPr>
      <w:r>
        <w:t>GestisciCatalogo</w:t>
      </w:r>
    </w:p>
    <w:p w14:paraId="56F43F55" w14:textId="77777777" w:rsidR="00F42633" w:rsidRDefault="00F42633" w:rsidP="00F42633"/>
    <w:p w14:paraId="36881E45" w14:textId="77777777" w:rsidR="00F42633" w:rsidRPr="00F42633" w:rsidRDefault="00F42633" w:rsidP="00F42633"/>
    <w:p w14:paraId="70CD906B" w14:textId="6EF540A9" w:rsidR="005D76E1" w:rsidRPr="00F42633" w:rsidRDefault="00F42633" w:rsidP="00F42633">
      <w:pPr>
        <w:jc w:val="center"/>
      </w:pPr>
      <w:r>
        <w:rPr>
          <w:noProof/>
          <w:lang w:val="en-US"/>
        </w:rPr>
        <w:drawing>
          <wp:inline distT="0" distB="0" distL="0" distR="0" wp14:anchorId="6CE00E3D" wp14:editId="020923B1">
            <wp:extent cx="5307616" cy="7877175"/>
            <wp:effectExtent l="0" t="0" r="0" b="0"/>
            <wp:docPr id="198737266" name="Immagine 6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7266" name="Immagine 6" descr="Immagine che contiene testo, schermata, diagramma, linea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704" cy="791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2D0C" w14:textId="4A2FF3A8" w:rsidR="005D76E1" w:rsidRDefault="005D76E1" w:rsidP="005D76E1">
      <w:r>
        <w:lastRenderedPageBreak/>
        <w:t xml:space="preserve">Denis Degeratu  -  </w:t>
      </w:r>
      <w:r w:rsidR="00F42633">
        <w:t>895835</w:t>
      </w:r>
    </w:p>
    <w:p w14:paraId="20AC1860" w14:textId="77777777" w:rsidR="005D76E1" w:rsidRDefault="005D76E1" w:rsidP="005D76E1">
      <w:pPr>
        <w:pStyle w:val="Heading3"/>
      </w:pPr>
      <w:r>
        <w:t>ModificaPrenotazione</w:t>
      </w:r>
    </w:p>
    <w:p w14:paraId="567739AA" w14:textId="77777777" w:rsidR="00F42633" w:rsidRDefault="00F42633" w:rsidP="00F42633"/>
    <w:p w14:paraId="76D04AD5" w14:textId="77777777" w:rsidR="00F42633" w:rsidRPr="00F42633" w:rsidRDefault="00F42633" w:rsidP="00F42633"/>
    <w:p w14:paraId="7ACC82FC" w14:textId="473ABA3C" w:rsidR="00F8558D" w:rsidRPr="00DD66CB" w:rsidRDefault="00F42633" w:rsidP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  <w:lang w:val="en-US"/>
        </w:rPr>
        <w:drawing>
          <wp:inline distT="0" distB="0" distL="0" distR="0" wp14:anchorId="33077CF8" wp14:editId="1E1EA8EE">
            <wp:extent cx="6120130" cy="7411085"/>
            <wp:effectExtent l="0" t="0" r="0" b="0"/>
            <wp:docPr id="16002894" name="Immagine 7" descr="Immagine che contiene schermata, diagramma, test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894" name="Immagine 7" descr="Immagine che contiene schermata, diagramma, testo, line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1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6E1"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  <w:br w:type="page"/>
      </w:r>
    </w:p>
    <w:p w14:paraId="71E2F313" w14:textId="42BEDCE0" w:rsidR="004A7CA4" w:rsidRDefault="00DC5B30" w:rsidP="00F8558D">
      <w:r>
        <w:lastRenderedPageBreak/>
        <w:t>Gaetano La Rocca</w:t>
      </w:r>
      <w:r w:rsidR="00AF38D2">
        <w:t xml:space="preserve"> - 895887</w:t>
      </w:r>
    </w:p>
    <w:p w14:paraId="2887597B" w14:textId="1FFA067C" w:rsidR="00DC5B30" w:rsidRDefault="00DC5B30" w:rsidP="00DC5B30">
      <w:pPr>
        <w:pStyle w:val="Heading1"/>
      </w:pPr>
      <w:bookmarkStart w:id="17" w:name="_Toc167222687"/>
      <w:r>
        <w:t>Contratti</w:t>
      </w:r>
      <w:bookmarkEnd w:id="17"/>
    </w:p>
    <w:p w14:paraId="0F33155F" w14:textId="05A6A38D" w:rsidR="00F8558D" w:rsidRDefault="00DC5B30" w:rsidP="00DC5B30">
      <w:pPr>
        <w:pStyle w:val="Heading3"/>
        <w:rPr>
          <w:i w:val="0"/>
          <w:iCs/>
        </w:rPr>
      </w:pPr>
      <w:bookmarkStart w:id="18" w:name="_Toc167222688"/>
      <w:r>
        <w:t>Contratto verificaDati</w:t>
      </w:r>
      <w:bookmarkEnd w:id="18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2E38DF1D" w14:textId="77777777" w:rsidTr="00DC5B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25DA969" w14:textId="18416632" w:rsidR="00DC5B30" w:rsidRDefault="00DC5B30" w:rsidP="00DC5B30">
            <w:pPr>
              <w:jc w:val="center"/>
            </w:pPr>
            <w:r>
              <w:t>Contratto verifica Dati</w:t>
            </w:r>
          </w:p>
        </w:tc>
      </w:tr>
      <w:tr w:rsidR="00DC5B30" w14:paraId="242E7718" w14:textId="77777777" w:rsidTr="00DC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6D41754" w14:textId="16947055" w:rsidR="00DC5B30" w:rsidRDefault="00DC5B30" w:rsidP="00DC5B30">
            <w:r>
              <w:t>Operazione</w:t>
            </w:r>
          </w:p>
        </w:tc>
        <w:tc>
          <w:tcPr>
            <w:tcW w:w="8110" w:type="dxa"/>
          </w:tcPr>
          <w:p w14:paraId="218FC969" w14:textId="6A8F3E18" w:rsidR="00DC5B30" w:rsidRDefault="00DC5B30" w:rsidP="00DC5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verificaDati()</w:t>
            </w:r>
          </w:p>
        </w:tc>
      </w:tr>
      <w:tr w:rsidR="00DC5B30" w14:paraId="56151165" w14:textId="77777777" w:rsidTr="00DC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259BA52B" w14:textId="17B4B1F7" w:rsidR="00DC5B30" w:rsidRDefault="00DC5B30" w:rsidP="00DC5B30">
            <w:r>
              <w:t>Caso d’uso</w:t>
            </w:r>
          </w:p>
        </w:tc>
        <w:tc>
          <w:tcPr>
            <w:tcW w:w="8110" w:type="dxa"/>
          </w:tcPr>
          <w:p w14:paraId="5F1C271B" w14:textId="7FE037A4" w:rsidR="00DC5B30" w:rsidRDefault="00DC5B30" w:rsidP="00DC5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Effettua Registrazione</w:t>
            </w:r>
          </w:p>
        </w:tc>
      </w:tr>
      <w:tr w:rsidR="00DC5B30" w14:paraId="1B6560E0" w14:textId="77777777" w:rsidTr="00DC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14940B0" w14:textId="3B68D5C9" w:rsidR="00DC5B30" w:rsidRDefault="00DC5B30" w:rsidP="00DC5B30">
            <w:r>
              <w:t>Precondizioni</w:t>
            </w:r>
          </w:p>
        </w:tc>
        <w:tc>
          <w:tcPr>
            <w:tcW w:w="8110" w:type="dxa"/>
          </w:tcPr>
          <w:p w14:paraId="7243501D" w14:textId="46C98256" w:rsidR="00DC5B30" w:rsidRDefault="00DC5B30" w:rsidP="00DC5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u ha inserito i propri dati</w:t>
            </w:r>
          </w:p>
        </w:tc>
      </w:tr>
      <w:tr w:rsidR="00DC5B30" w14:paraId="44D1BD2A" w14:textId="77777777" w:rsidTr="00DC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B422574" w14:textId="07F7386B" w:rsidR="00DC5B30" w:rsidRDefault="00DC5B30" w:rsidP="00DC5B30">
            <w:r>
              <w:t>Post-condizioni</w:t>
            </w:r>
          </w:p>
        </w:tc>
        <w:tc>
          <w:tcPr>
            <w:tcW w:w="8110" w:type="dxa"/>
          </w:tcPr>
          <w:p w14:paraId="74BB641F" w14:textId="4E7F3220" w:rsidR="00DC5B30" w:rsidRDefault="00DC5B30" w:rsidP="00DC5B30">
            <w:pPr>
              <w:pStyle w:val="ListParagraph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verificata la correttezza dell’indirizzo e-mail inserito</w:t>
            </w:r>
          </w:p>
          <w:p w14:paraId="53A38FD5" w14:textId="177B6AC2" w:rsidR="00DC5B30" w:rsidRDefault="00DC5B30" w:rsidP="00DC5B30">
            <w:pPr>
              <w:pStyle w:val="ListParagraph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verificata la correttezza del metodo di pagamento inserito</w:t>
            </w:r>
          </w:p>
        </w:tc>
      </w:tr>
    </w:tbl>
    <w:p w14:paraId="7191E7B8" w14:textId="77777777" w:rsidR="00DC5B30" w:rsidRDefault="00DC5B30" w:rsidP="00DC5B30"/>
    <w:p w14:paraId="1BD06031" w14:textId="57FB0D25" w:rsidR="00DC5B30" w:rsidRDefault="00DC5B30" w:rsidP="00DC5B30">
      <w:pPr>
        <w:pStyle w:val="Heading3"/>
      </w:pPr>
      <w:bookmarkStart w:id="19" w:name="_Toc167222689"/>
      <w:r>
        <w:t>Contratto InserisciUtente</w:t>
      </w:r>
      <w:bookmarkEnd w:id="19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6C463AFA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4A45A135" w14:textId="1973E747" w:rsidR="00DC5B30" w:rsidRDefault="00DC5B30" w:rsidP="00DC5B30">
            <w:pPr>
              <w:contextualSpacing/>
              <w:jc w:val="center"/>
            </w:pPr>
            <w:r>
              <w:t xml:space="preserve">Contratto </w:t>
            </w:r>
            <w:r w:rsidR="00855D57">
              <w:t>InserisciUtente</w:t>
            </w:r>
          </w:p>
        </w:tc>
      </w:tr>
      <w:tr w:rsidR="00DC5B30" w14:paraId="267F7075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D518905" w14:textId="77777777" w:rsidR="00DC5B30" w:rsidRDefault="00DC5B30" w:rsidP="00DC5B30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1C027CEE" w14:textId="7D572DF9" w:rsidR="00DC5B30" w:rsidRDefault="00DC5B30" w:rsidP="00DC5B30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InserisciUtente(nome, cognome, e-mail, password metodoDiPagamento)</w:t>
            </w:r>
          </w:p>
        </w:tc>
      </w:tr>
      <w:tr w:rsidR="00DC5B30" w14:paraId="512D0EEE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20A029D" w14:textId="77777777" w:rsidR="00DC5B30" w:rsidRDefault="00DC5B30" w:rsidP="00DC5B30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5512E6CC" w14:textId="485C3DB0" w:rsidR="00DC5B30" w:rsidRDefault="00DC5B30" w:rsidP="00DC5B30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Effettua Registrazione</w:t>
            </w:r>
          </w:p>
        </w:tc>
      </w:tr>
      <w:tr w:rsidR="00DC5B30" w14:paraId="5085AA8E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48A2A3BE" w14:textId="77777777" w:rsidR="00DC5B30" w:rsidRDefault="00DC5B30" w:rsidP="00DC5B30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22707D5A" w14:textId="3C1F17F3" w:rsidR="00DC5B30" w:rsidRDefault="00DC5B30" w:rsidP="00DC5B30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 dati dell’utente u sono stati validati</w:t>
            </w:r>
          </w:p>
        </w:tc>
      </w:tr>
      <w:tr w:rsidR="00DC5B30" w14:paraId="14E04881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2ECE0A7" w14:textId="4874CE84" w:rsidR="00DC5B30" w:rsidRDefault="00DC5B30" w:rsidP="00DC5B30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4473430E" w14:textId="7F13CF11" w:rsidR="00DC5B30" w:rsidRDefault="00DC5B30" w:rsidP="00DC5B30">
            <w:pPr>
              <w:pStyle w:val="ListParagraph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È stato inserito un nuovo utente u</w:t>
            </w:r>
          </w:p>
        </w:tc>
      </w:tr>
    </w:tbl>
    <w:p w14:paraId="5A30FE61" w14:textId="77777777" w:rsidR="00DC5B30" w:rsidRDefault="00DC5B30" w:rsidP="00DC5B30"/>
    <w:p w14:paraId="125FFBAD" w14:textId="77777777" w:rsidR="00DC5B30" w:rsidRDefault="00DC5B30" w:rsidP="00DC5B30"/>
    <w:p w14:paraId="541937CA" w14:textId="77777777" w:rsidR="00DC5B30" w:rsidRDefault="00DC5B30" w:rsidP="00DC5B30"/>
    <w:p w14:paraId="707C5239" w14:textId="77777777" w:rsidR="00DC5B30" w:rsidRDefault="00DC5B30" w:rsidP="00DC5B30"/>
    <w:p w14:paraId="0D7B098C" w14:textId="77777777" w:rsidR="00DC5B30" w:rsidRDefault="00DC5B30" w:rsidP="00DC5B30"/>
    <w:p w14:paraId="1AEEC7DA" w14:textId="77777777" w:rsidR="00DC5B30" w:rsidRDefault="00DC5B30" w:rsidP="00DC5B30"/>
    <w:p w14:paraId="29946CB1" w14:textId="77777777" w:rsidR="00DC5B30" w:rsidRDefault="00DC5B30" w:rsidP="00DC5B30"/>
    <w:p w14:paraId="14A7AD55" w14:textId="77777777" w:rsidR="00DC5B30" w:rsidRDefault="00DC5B30" w:rsidP="00DC5B30"/>
    <w:p w14:paraId="6871F013" w14:textId="77777777" w:rsidR="00DC5B30" w:rsidRDefault="00DC5B30" w:rsidP="00DC5B30"/>
    <w:p w14:paraId="45EF5417" w14:textId="77777777" w:rsidR="00DC5B30" w:rsidRDefault="00DC5B30" w:rsidP="00DC5B30"/>
    <w:p w14:paraId="29618355" w14:textId="77777777" w:rsidR="00DC5B30" w:rsidRDefault="00DC5B30" w:rsidP="00DC5B30"/>
    <w:p w14:paraId="2A499ADF" w14:textId="77777777" w:rsidR="00DC5B30" w:rsidRDefault="00DC5B30" w:rsidP="00DC5B30"/>
    <w:p w14:paraId="3A19A84E" w14:textId="77777777" w:rsidR="00DC5B30" w:rsidRDefault="00DC5B30" w:rsidP="00DC5B30"/>
    <w:p w14:paraId="357C01E0" w14:textId="77777777" w:rsidR="00DC5B30" w:rsidRDefault="00DC5B30" w:rsidP="00DC5B30"/>
    <w:p w14:paraId="0C9F551F" w14:textId="77777777" w:rsidR="00DC5B30" w:rsidRDefault="00DC5B30" w:rsidP="00DC5B30"/>
    <w:p w14:paraId="31101298" w14:textId="77777777" w:rsidR="00DC5B30" w:rsidRDefault="00DC5B30" w:rsidP="00DC5B30"/>
    <w:p w14:paraId="0D57F045" w14:textId="77777777" w:rsidR="00DC5B30" w:rsidRDefault="00DC5B30" w:rsidP="00DC5B30"/>
    <w:p w14:paraId="10001E5E" w14:textId="77777777" w:rsidR="00DC5B30" w:rsidRDefault="00DC5B30" w:rsidP="00DC5B30"/>
    <w:p w14:paraId="3E6E7AEF" w14:textId="77777777" w:rsidR="00DC5B30" w:rsidRDefault="00DC5B30" w:rsidP="00DC5B30"/>
    <w:p w14:paraId="68718ABC" w14:textId="7476A05D" w:rsidR="00DC5B30" w:rsidRPr="00DC5B30" w:rsidRDefault="00094B59" w:rsidP="00DC5B30">
      <w:r>
        <w:t>Filippo Gentili - 899906</w:t>
      </w:r>
    </w:p>
    <w:p w14:paraId="0745E3BA" w14:textId="43A1E799" w:rsidR="009C7DC9" w:rsidRDefault="009C7DC9" w:rsidP="002A2D65">
      <w:pPr>
        <w:pStyle w:val="Heading3"/>
      </w:pPr>
      <w:bookmarkStart w:id="20" w:name="_Toc167222690"/>
      <w:r>
        <w:lastRenderedPageBreak/>
        <w:t xml:space="preserve">Contratto </w:t>
      </w:r>
      <w:r w:rsidR="00904FED">
        <w:t>effetuaLogin</w:t>
      </w:r>
      <w:bookmarkEnd w:id="20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3B5BEE96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4F6D9E3A" w14:textId="04984D1C" w:rsidR="00DC5B30" w:rsidRDefault="00DC5B30" w:rsidP="00596107">
            <w:pPr>
              <w:jc w:val="center"/>
            </w:pPr>
            <w:r>
              <w:t xml:space="preserve">Contratto </w:t>
            </w:r>
            <w:r w:rsidR="00855D57">
              <w:t>effettuaLogin</w:t>
            </w:r>
          </w:p>
        </w:tc>
      </w:tr>
      <w:tr w:rsidR="00DC5B30" w:rsidRPr="00904FED" w14:paraId="68FC41DD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0DCD053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4230E634" w14:textId="5C0F674D" w:rsidR="00DC5B30" w:rsidRPr="00904FED" w:rsidRDefault="00904FED" w:rsidP="00904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904FED">
              <w:rPr>
                <w:lang w:val="en-GB"/>
              </w:rPr>
              <w:t>effettuaLogIn(email, password)</w:t>
            </w:r>
          </w:p>
        </w:tc>
      </w:tr>
      <w:tr w:rsidR="00DC5B30" w14:paraId="19149A37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077A77C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7960FE9C" w14:textId="75966B78" w:rsidR="00DC5B30" w:rsidRDefault="002753BC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InserisciPrenotazione</w:t>
            </w:r>
          </w:p>
        </w:tc>
      </w:tr>
      <w:tr w:rsidR="00DC5B30" w14:paraId="2FBF5F7E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466CE70D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5AE8CAF7" w14:textId="7CAF90F1" w:rsidR="00DC5B30" w:rsidRPr="00904FED" w:rsidRDefault="00904FED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l’utente registrato sta accedendo all’area riservata</w:t>
            </w:r>
          </w:p>
        </w:tc>
      </w:tr>
      <w:tr w:rsidR="00DC5B30" w14:paraId="68E6FFD4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BBF1E9E" w14:textId="22919792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4E0675EE" w14:textId="5F9780C7" w:rsidR="00DC5B30" w:rsidRPr="00763502" w:rsidRDefault="00904FED" w:rsidP="00763502">
            <w:pPr>
              <w:pStyle w:val="ListParagraph"/>
              <w:numPr>
                <w:ilvl w:val="0"/>
                <w:numId w:val="37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L’utente ha effettuato l’accesso all’area riservata</w:t>
            </w:r>
          </w:p>
        </w:tc>
      </w:tr>
    </w:tbl>
    <w:p w14:paraId="4DBE37C4" w14:textId="77777777" w:rsidR="00CB1555" w:rsidRDefault="00CB1555" w:rsidP="00CB1555"/>
    <w:p w14:paraId="32965A8A" w14:textId="76664DA9" w:rsidR="00CB1555" w:rsidRPr="00CB1555" w:rsidRDefault="00CB1555" w:rsidP="00CB1555">
      <w:pPr>
        <w:pStyle w:val="Heading3"/>
      </w:pPr>
      <w:bookmarkStart w:id="21" w:name="_Toc167222691"/>
      <w:r w:rsidRPr="00CB1555">
        <w:t>Contratto effetuaRichiestaPrenotazione</w:t>
      </w:r>
      <w:bookmarkEnd w:id="21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21769480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902F4D0" w14:textId="3406B9DA" w:rsidR="00DC5B30" w:rsidRDefault="00DC5B30" w:rsidP="00596107">
            <w:pPr>
              <w:jc w:val="center"/>
            </w:pPr>
            <w:r>
              <w:t xml:space="preserve">Contratto </w:t>
            </w:r>
            <w:r w:rsidR="00855D57">
              <w:t>effettuaRichiestaPrenotazione</w:t>
            </w:r>
          </w:p>
        </w:tc>
      </w:tr>
      <w:tr w:rsidR="00DC5B30" w14:paraId="0D909A0B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D2BAA2C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6F2C323F" w14:textId="30FA4824" w:rsidR="00DC5B30" w:rsidRDefault="00904FED" w:rsidP="00904FED">
            <w:pPr>
              <w:tabs>
                <w:tab w:val="left" w:pos="171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effettuaRichiestaPrenotazione(descrizioneRichiesta, pagamentoCaparra)</w:t>
            </w:r>
          </w:p>
        </w:tc>
      </w:tr>
      <w:tr w:rsidR="00DC5B30" w14:paraId="3B39421A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7F7254E9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60306255" w14:textId="27CADCE2" w:rsidR="00DC5B30" w:rsidRDefault="002753BC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InserisciPrenotazione</w:t>
            </w:r>
          </w:p>
        </w:tc>
      </w:tr>
      <w:tr w:rsidR="00DC5B30" w14:paraId="712B9E3C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EA9B684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6FCB9BF9" w14:textId="7F598777" w:rsidR="00DC5B30" w:rsidRDefault="00904FED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è in corso una prenotazione</w:t>
            </w:r>
          </w:p>
        </w:tc>
      </w:tr>
      <w:tr w:rsidR="00DC5B30" w14:paraId="66674DEB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1624A86" w14:textId="667DBE11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6076C9C9" w14:textId="77777777" w:rsidR="00904FED" w:rsidRPr="00763502" w:rsidRDefault="00904FED" w:rsidP="00763502">
            <w:pPr>
              <w:pStyle w:val="ListParagraph"/>
              <w:numPr>
                <w:ilvl w:val="0"/>
                <w:numId w:val="37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L’utente ha effettuato la richiesta di una prenotazione</w:t>
            </w:r>
          </w:p>
          <w:p w14:paraId="4828049A" w14:textId="39EA065E" w:rsidR="00904FED" w:rsidRDefault="00904FED" w:rsidP="00763502">
            <w:pPr>
              <w:pStyle w:val="ListParagraph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ha versato correttamente la caparra</w:t>
            </w:r>
          </w:p>
          <w:p w14:paraId="22D1D1B8" w14:textId="30B23932" w:rsidR="00DC5B30" w:rsidRDefault="00DC5B30" w:rsidP="00904FED">
            <w:pPr>
              <w:tabs>
                <w:tab w:val="left" w:pos="101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D7662A6" w14:textId="77777777" w:rsidR="00DC5B30" w:rsidRPr="009C7DC9" w:rsidRDefault="00DC5B30" w:rsidP="009C7DC9"/>
    <w:p w14:paraId="6DB3D4B9" w14:textId="6014B1EC" w:rsidR="00DC5B30" w:rsidRPr="00DC5B30" w:rsidRDefault="009C7DC9" w:rsidP="00DC5B30">
      <w:r>
        <w:br w:type="page"/>
      </w:r>
      <w:r w:rsidR="00855D57">
        <w:lastRenderedPageBreak/>
        <w:t>Luca Giandomenico - 900162</w:t>
      </w:r>
    </w:p>
    <w:p w14:paraId="26F4AA3B" w14:textId="2DBBE1FE" w:rsidR="00DC5B30" w:rsidRDefault="00855D57" w:rsidP="00DC5B30">
      <w:pPr>
        <w:pStyle w:val="Heading3"/>
      </w:pPr>
      <w:bookmarkStart w:id="22" w:name="_Toc167222692"/>
      <w:r>
        <w:t>Contratto inserisciSpecifichePacchetto</w:t>
      </w:r>
      <w:bookmarkEnd w:id="22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46BEFAC8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7E8B72C5" w14:textId="1D8F634C" w:rsidR="00DC5B30" w:rsidRDefault="00DC5B30" w:rsidP="00596107">
            <w:pPr>
              <w:jc w:val="center"/>
            </w:pPr>
            <w:r>
              <w:t xml:space="preserve">Contratto </w:t>
            </w:r>
            <w:r w:rsidR="00855D57">
              <w:t>inserisciSpecifichePacchetto</w:t>
            </w:r>
          </w:p>
        </w:tc>
      </w:tr>
      <w:tr w:rsidR="00DC5B30" w14:paraId="7FF7B408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27A7B761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6832CD37" w14:textId="26986E1D" w:rsidR="00DC5B30" w:rsidRDefault="00855D57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5D57">
              <w:t>inserisciSpecifichePacchetto(id, costo, dataInizio, dataFine, tipologia, numeroPersone, hotel, trasporto)</w:t>
            </w:r>
          </w:p>
        </w:tc>
      </w:tr>
      <w:tr w:rsidR="00DC5B30" w14:paraId="02585F02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CC29D2D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3114B45F" w14:textId="19A9F89A" w:rsidR="00DC5B30" w:rsidRDefault="00855D57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InserisciPacchettoVacanza</w:t>
            </w:r>
          </w:p>
        </w:tc>
      </w:tr>
      <w:tr w:rsidR="00DC5B30" w14:paraId="5DDDAC5A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3416F93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50621573" w14:textId="07C3844B" w:rsidR="00DC5B30" w:rsidRDefault="00855D57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Esiste almeno un catalogo</w:t>
            </w:r>
          </w:p>
        </w:tc>
      </w:tr>
      <w:tr w:rsidR="00DC5B30" w14:paraId="0A9050E9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C29CECA" w14:textId="4A9B522D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0AEEE9E9" w14:textId="3B4A2B7C" w:rsidR="00DC5B30" w:rsidRDefault="00855D57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Sono state aggiunte le specifiche del pacchetto</w:t>
            </w:r>
          </w:p>
        </w:tc>
      </w:tr>
    </w:tbl>
    <w:p w14:paraId="10DFDB5B" w14:textId="77777777" w:rsidR="00DC5B30" w:rsidRDefault="00DC5B30">
      <w:pPr>
        <w:jc w:val="left"/>
      </w:pPr>
    </w:p>
    <w:p w14:paraId="35144071" w14:textId="16005CFE" w:rsidR="00855D57" w:rsidRPr="00CB1555" w:rsidRDefault="00CB1555">
      <w:pPr>
        <w:contextualSpacing/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</w:pPr>
      <w:r w:rsidRPr="00CB1555"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  <w:t xml:space="preserve">Contratto </w:t>
      </w:r>
      <w:r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  <w:t>modificaPacchettoVacanza</w:t>
      </w: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7BC91307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5650FB64" w14:textId="32B6B815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CB1555">
              <w:t xml:space="preserve"> modificaPacchettoVacanza</w:t>
            </w:r>
          </w:p>
        </w:tc>
      </w:tr>
      <w:tr w:rsidR="00DC5B30" w14:paraId="75BDC2E5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6BEBDC5E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5271E07B" w14:textId="7096ED0B" w:rsidR="00DC5B30" w:rsidRDefault="00CB1555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modificaPacchettoVacanza()</w:t>
            </w:r>
          </w:p>
        </w:tc>
      </w:tr>
      <w:tr w:rsidR="00DC5B30" w14:paraId="05F03D56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BEAC0D5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47F465BF" w14:textId="17718084" w:rsidR="00DC5B30" w:rsidRDefault="00CB1555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modificaPacchettoVacanza</w:t>
            </w:r>
          </w:p>
        </w:tc>
      </w:tr>
      <w:tr w:rsidR="00DC5B30" w14:paraId="63AD4270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6C6DC3C3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49FC0088" w14:textId="4A1CD0B4" w:rsidR="00CB1555" w:rsidRDefault="00CB1555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Esiste almeno un pacchetto vacanza</w:t>
            </w:r>
          </w:p>
        </w:tc>
      </w:tr>
      <w:tr w:rsidR="00DC5B30" w14:paraId="2463AF4C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8DAA526" w14:textId="44DE43FE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46FE49D8" w14:textId="41D2C5AC" w:rsidR="00DC5B30" w:rsidRDefault="00CB1555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pacchetto selezionato viene modificato</w:t>
            </w:r>
          </w:p>
        </w:tc>
      </w:tr>
    </w:tbl>
    <w:p w14:paraId="42D91E15" w14:textId="3025DD94" w:rsidR="00DC5B30" w:rsidRPr="00DC5B30" w:rsidRDefault="00DC5B30" w:rsidP="00DC5B30">
      <w:r>
        <w:br w:type="page"/>
      </w:r>
      <w:r w:rsidR="00CB1555">
        <w:lastRenderedPageBreak/>
        <w:t>Denis Degeratu -</w:t>
      </w:r>
      <w:r w:rsidR="0034435C">
        <w:t xml:space="preserve"> </w:t>
      </w:r>
      <w:r w:rsidR="0034435C" w:rsidRPr="0034435C">
        <w:t>895835</w:t>
      </w:r>
    </w:p>
    <w:p w14:paraId="1E63D450" w14:textId="32E130FC" w:rsidR="00DC5B30" w:rsidRDefault="00E27E2C" w:rsidP="00DC5B30">
      <w:pPr>
        <w:pStyle w:val="Heading3"/>
        <w:contextualSpacing/>
      </w:pPr>
      <w:bookmarkStart w:id="23" w:name="_Toc167222693"/>
      <w:r>
        <w:t xml:space="preserve">Contratto </w:t>
      </w:r>
      <w:r w:rsidR="00763502">
        <w:t>richiestaCancellazione</w:t>
      </w:r>
      <w:bookmarkEnd w:id="23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1F74927C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3F1B901E" w14:textId="68B53092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763502">
              <w:t xml:space="preserve"> richiestaCancellazione</w:t>
            </w:r>
          </w:p>
        </w:tc>
      </w:tr>
      <w:tr w:rsidR="00DC5B30" w14:paraId="33862312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62472BE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4F52B8BE" w14:textId="1D2C1DBB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richiestaCancellazione()</w:t>
            </w:r>
          </w:p>
        </w:tc>
      </w:tr>
      <w:tr w:rsidR="00DC5B30" w14:paraId="026F24D5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BFC3F68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571958C3" w14:textId="7149B2FA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cancellaPrenotazione</w:t>
            </w:r>
          </w:p>
        </w:tc>
      </w:tr>
      <w:tr w:rsidR="00DC5B30" w14:paraId="1723CED8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7CE4B9BF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52267B48" w14:textId="77777777" w:rsidR="00763502" w:rsidRDefault="00763502" w:rsidP="00763502">
            <w:pPr>
              <w:pStyle w:val="ListParagraph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deve essere autenticato</w:t>
            </w:r>
          </w:p>
          <w:p w14:paraId="29544B5B" w14:textId="77777777" w:rsidR="00763502" w:rsidRDefault="00763502" w:rsidP="00763502">
            <w:pPr>
              <w:pStyle w:val="ListParagraph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 della prenotazione deve corrispondere all’utente autentificato</w:t>
            </w:r>
          </w:p>
          <w:p w14:paraId="6DB6C155" w14:textId="7DC874B9" w:rsidR="00DC5B30" w:rsidRDefault="00763502" w:rsidP="00763502">
            <w:pPr>
              <w:pStyle w:val="ListParagraph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prenotazione deve essere cancellabile (prenotazione scaduta, prenotazione già cancellata)</w:t>
            </w:r>
          </w:p>
        </w:tc>
      </w:tr>
      <w:tr w:rsidR="00DC5B30" w14:paraId="071F517D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3C2FCC6" w14:textId="2FB384D3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208375EF" w14:textId="77777777" w:rsidR="00763502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manda la richiesta di cancellazione all’operatore</w:t>
            </w:r>
          </w:p>
          <w:p w14:paraId="7A681CA1" w14:textId="0B38D402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viene notificato che la richiesta è in fase di elaborazione</w:t>
            </w:r>
          </w:p>
        </w:tc>
      </w:tr>
    </w:tbl>
    <w:p w14:paraId="7E7FA563" w14:textId="77777777" w:rsidR="00DC5B30" w:rsidRDefault="00DC5B30" w:rsidP="00CB1555">
      <w:pPr>
        <w:pStyle w:val="Heading3"/>
        <w:contextualSpacing/>
      </w:pPr>
    </w:p>
    <w:p w14:paraId="4F405C0B" w14:textId="54A998FA" w:rsidR="00CB1555" w:rsidRDefault="00E27E2C" w:rsidP="00CB1555">
      <w:pPr>
        <w:pStyle w:val="Heading3"/>
        <w:contextualSpacing/>
      </w:pPr>
      <w:bookmarkStart w:id="24" w:name="_Toc167222694"/>
      <w:r>
        <w:t xml:space="preserve">Contratto </w:t>
      </w:r>
      <w:r w:rsidR="00763502">
        <w:t>confermaCancellazione</w:t>
      </w:r>
      <w:bookmarkEnd w:id="24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55B26F16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2E358169" w14:textId="313958FB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763502">
              <w:t xml:space="preserve"> confermaCancellazione</w:t>
            </w:r>
          </w:p>
        </w:tc>
      </w:tr>
      <w:tr w:rsidR="00DC5B30" w14:paraId="56B20FFA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95C85F2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2D8B5E6C" w14:textId="3D0B73E8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confermaCancellazione()</w:t>
            </w:r>
          </w:p>
        </w:tc>
      </w:tr>
      <w:tr w:rsidR="00DC5B30" w14:paraId="1461FAD3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81BD340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2E83E12B" w14:textId="4FB38BDF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cancellaPrenotazione</w:t>
            </w:r>
          </w:p>
        </w:tc>
      </w:tr>
      <w:tr w:rsidR="00DC5B30" w14:paraId="7BB490FF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DE04014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6F07076B" w14:textId="2E090A1F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Pende una richiesta di cancellazione inoltrata dal sistema</w:t>
            </w:r>
          </w:p>
        </w:tc>
      </w:tr>
      <w:tr w:rsidR="00DC5B30" w14:paraId="1962D350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92B9406" w14:textId="0A1F6ABD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139BD115" w14:textId="77777777" w:rsidR="00763502" w:rsidRDefault="00763502" w:rsidP="00763502">
            <w:pPr>
              <w:pStyle w:val="ListParagraph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prenotazione viene cancellata e non è più associata all’utente</w:t>
            </w:r>
          </w:p>
          <w:p w14:paraId="1D8944B2" w14:textId="77777777" w:rsidR="00763502" w:rsidRDefault="00763502" w:rsidP="00763502">
            <w:pPr>
              <w:pStyle w:val="ListParagraph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notificato l’utente dell’avvenuta cancellazione</w:t>
            </w:r>
          </w:p>
          <w:p w14:paraId="77DAA116" w14:textId="165CDDFC" w:rsidR="00763502" w:rsidRDefault="00763502" w:rsidP="00763502">
            <w:pPr>
              <w:pStyle w:val="ListParagraph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Vengono gestiti eventuali rimborsi (se possibile)</w:t>
            </w:r>
          </w:p>
        </w:tc>
      </w:tr>
    </w:tbl>
    <w:p w14:paraId="6C5D5011" w14:textId="2198ADE7" w:rsidR="009C7DC9" w:rsidRPr="00DC5B30" w:rsidRDefault="00DC5B30" w:rsidP="009C7DC9">
      <w:pPr>
        <w:contextualSpacing/>
        <w:jc w:val="left"/>
      </w:pPr>
      <w:r>
        <w:br w:type="page"/>
      </w:r>
    </w:p>
    <w:p w14:paraId="1CD659BF" w14:textId="77777777" w:rsidR="009C7DC9" w:rsidRDefault="009C7DC9" w:rsidP="009C7DC9">
      <w:pPr>
        <w:pStyle w:val="Heading1"/>
      </w:pPr>
      <w:bookmarkStart w:id="25" w:name="_Toc167222695"/>
      <w:r>
        <w:lastRenderedPageBreak/>
        <w:t>Architettura Logica</w:t>
      </w:r>
      <w:bookmarkEnd w:id="25"/>
    </w:p>
    <w:p w14:paraId="0788F138" w14:textId="77777777" w:rsidR="001D3C47" w:rsidRDefault="001D3C47" w:rsidP="001D3C47"/>
    <w:p w14:paraId="642B9A01" w14:textId="77777777" w:rsidR="001D3C47" w:rsidRDefault="001D3C47" w:rsidP="001D3C47"/>
    <w:p w14:paraId="429DFDC6" w14:textId="77777777" w:rsidR="001D3C47" w:rsidRDefault="001D3C47" w:rsidP="001D3C47"/>
    <w:p w14:paraId="4E8841DF" w14:textId="77777777" w:rsidR="001D3C47" w:rsidRDefault="001D3C47" w:rsidP="001D3C47"/>
    <w:p w14:paraId="1EEC0D1F" w14:textId="77777777" w:rsidR="001D3C47" w:rsidRDefault="001D3C47" w:rsidP="001D3C47"/>
    <w:p w14:paraId="116A48C6" w14:textId="77777777" w:rsidR="001D3C47" w:rsidRPr="001D3C47" w:rsidRDefault="001D3C47" w:rsidP="001D3C47"/>
    <w:p w14:paraId="663DB593" w14:textId="6F3D57EC" w:rsidR="009C7DC9" w:rsidRDefault="001D3C47">
      <w:pPr>
        <w:jc w:val="left"/>
      </w:pPr>
      <w:r>
        <w:rPr>
          <w:noProof/>
          <w:lang w:val="en-US"/>
        </w:rPr>
        <w:drawing>
          <wp:inline distT="0" distB="0" distL="0" distR="0" wp14:anchorId="1F62ECCD" wp14:editId="6C6384E1">
            <wp:extent cx="6120130" cy="4161790"/>
            <wp:effectExtent l="0" t="0" r="0" b="0"/>
            <wp:docPr id="1385359445" name="Immagine 2" descr="Immagine che contiene testo, Rettangolo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59445" name="Immagine 2" descr="Immagine che contiene testo, Rettangolo, diagramma, schermat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DC9">
        <w:br w:type="page"/>
      </w:r>
    </w:p>
    <w:p w14:paraId="04643464" w14:textId="77777777" w:rsidR="009C7DC9" w:rsidRDefault="009C7DC9" w:rsidP="009C7DC9">
      <w:pPr>
        <w:pStyle w:val="Heading1"/>
      </w:pPr>
      <w:bookmarkStart w:id="26" w:name="_Toc167222696"/>
      <w:r>
        <w:lastRenderedPageBreak/>
        <w:t>Diagramma delle Classi Software</w:t>
      </w:r>
      <w:bookmarkEnd w:id="26"/>
    </w:p>
    <w:p w14:paraId="0AC614E2" w14:textId="77777777" w:rsidR="001D3C47" w:rsidRDefault="001D3C47" w:rsidP="001D3C47"/>
    <w:p w14:paraId="0676EFFE" w14:textId="77777777" w:rsidR="001D3C47" w:rsidRDefault="001D3C47" w:rsidP="001D3C47"/>
    <w:p w14:paraId="21E27FA0" w14:textId="77777777" w:rsidR="001D3C47" w:rsidRDefault="001D3C47" w:rsidP="001D3C47"/>
    <w:p w14:paraId="25837C19" w14:textId="77777777" w:rsidR="001D3C47" w:rsidRDefault="001D3C47" w:rsidP="001D3C47"/>
    <w:p w14:paraId="23D3AEB4" w14:textId="77777777" w:rsidR="001D3C47" w:rsidRPr="001D3C47" w:rsidRDefault="001D3C47" w:rsidP="001D3C47"/>
    <w:p w14:paraId="71558A93" w14:textId="36D1C63C" w:rsidR="009C7DC9" w:rsidRDefault="00831DA7" w:rsidP="001D3C47">
      <w:pPr>
        <w:jc w:val="left"/>
      </w:pPr>
      <w:r>
        <w:rPr>
          <w:noProof/>
          <w:lang w:val="en-US"/>
        </w:rPr>
        <w:drawing>
          <wp:inline distT="0" distB="0" distL="0" distR="0" wp14:anchorId="28AEB8D3" wp14:editId="4D8550F4">
            <wp:extent cx="6749660" cy="42551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ma classi software Trips &amp; Travels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406" cy="426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DC9">
        <w:br w:type="page"/>
      </w:r>
    </w:p>
    <w:p w14:paraId="55E24D59" w14:textId="5F957661" w:rsidR="001D3C47" w:rsidRDefault="001D3C47" w:rsidP="001D3C47">
      <w:bookmarkStart w:id="27" w:name="_Toc167222701"/>
      <w:r>
        <w:lastRenderedPageBreak/>
        <w:t xml:space="preserve">Gaetano La Rocca - </w:t>
      </w:r>
      <w:r w:rsidR="001B76F8">
        <w:t>895887</w:t>
      </w:r>
    </w:p>
    <w:p w14:paraId="79B22867" w14:textId="47BDC2AD" w:rsidR="009C7DC9" w:rsidRDefault="009C7DC9" w:rsidP="009C7DC9">
      <w:pPr>
        <w:pStyle w:val="Heading1"/>
      </w:pPr>
      <w:r>
        <w:t>Diagrammi di Sequenza</w:t>
      </w:r>
      <w:bookmarkEnd w:id="27"/>
    </w:p>
    <w:p w14:paraId="42C4F320" w14:textId="31E78C66" w:rsidR="009C7DC9" w:rsidRDefault="009C7DC9" w:rsidP="002A2D65">
      <w:pPr>
        <w:pStyle w:val="Heading3"/>
      </w:pPr>
      <w:bookmarkStart w:id="28" w:name="_Toc167222702"/>
      <w:r>
        <w:t xml:space="preserve">Diagramma di </w:t>
      </w:r>
      <w:bookmarkEnd w:id="28"/>
      <w:r w:rsidR="001B76F8">
        <w:t>sequenza InserisciUtente</w:t>
      </w:r>
    </w:p>
    <w:p w14:paraId="3D799EB3" w14:textId="77777777" w:rsidR="001B76F8" w:rsidRDefault="001B76F8" w:rsidP="001B76F8">
      <w:pPr>
        <w:rPr>
          <w:noProof/>
        </w:rPr>
      </w:pPr>
    </w:p>
    <w:p w14:paraId="51B57CC9" w14:textId="77777777" w:rsidR="001B76F8" w:rsidRDefault="001B76F8" w:rsidP="001B76F8">
      <w:pPr>
        <w:rPr>
          <w:noProof/>
        </w:rPr>
      </w:pPr>
    </w:p>
    <w:p w14:paraId="01C4394C" w14:textId="77777777" w:rsidR="001B76F8" w:rsidRDefault="001B76F8" w:rsidP="001B76F8">
      <w:pPr>
        <w:rPr>
          <w:noProof/>
        </w:rPr>
      </w:pPr>
    </w:p>
    <w:p w14:paraId="2EC1E913" w14:textId="77777777" w:rsidR="001B76F8" w:rsidRDefault="001B76F8" w:rsidP="001B76F8">
      <w:pPr>
        <w:rPr>
          <w:noProof/>
        </w:rPr>
      </w:pPr>
    </w:p>
    <w:p w14:paraId="78F7F117" w14:textId="3DDF602E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0B642CA4" wp14:editId="149FC5BB">
            <wp:extent cx="4987636" cy="2303813"/>
            <wp:effectExtent l="0" t="0" r="0" b="0"/>
            <wp:docPr id="1622864546" name="Immagine 5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64546" name="Immagine 5" descr="Immagine che contiene testo, schermata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04" b="36272"/>
                    <a:stretch/>
                  </pic:blipFill>
                  <pic:spPr bwMode="auto">
                    <a:xfrm>
                      <a:off x="0" y="0"/>
                      <a:ext cx="4987636" cy="2303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AE76E" w14:textId="77777777" w:rsidR="009C7DC9" w:rsidRDefault="009C7DC9" w:rsidP="009C7DC9">
      <w:pPr>
        <w:jc w:val="left"/>
        <w:rPr>
          <w:sz w:val="16"/>
          <w:szCs w:val="16"/>
        </w:rPr>
      </w:pPr>
      <w:bookmarkStart w:id="29" w:name="_GoBack"/>
      <w:bookmarkEnd w:id="29"/>
      <w:r>
        <w:br w:type="page"/>
      </w:r>
    </w:p>
    <w:p w14:paraId="03BD4693" w14:textId="1EDCAD01" w:rsidR="009C7DC9" w:rsidRDefault="001B76F8" w:rsidP="001B76F8">
      <w:r>
        <w:lastRenderedPageBreak/>
        <w:t>Gaetano La Rocca - 895887</w:t>
      </w:r>
    </w:p>
    <w:p w14:paraId="0F492031" w14:textId="09C08D04" w:rsidR="009C7DC9" w:rsidRDefault="009C7DC9" w:rsidP="002A2D65">
      <w:pPr>
        <w:pStyle w:val="Heading3"/>
      </w:pPr>
      <w:bookmarkStart w:id="30" w:name="_Toc167222703"/>
      <w:r>
        <w:t xml:space="preserve">Diagramma di Sequenza </w:t>
      </w:r>
      <w:bookmarkEnd w:id="30"/>
      <w:r w:rsidR="001B76F8">
        <w:t>VerificaDati</w:t>
      </w:r>
    </w:p>
    <w:p w14:paraId="63330D26" w14:textId="77777777" w:rsidR="001B76F8" w:rsidRDefault="001B76F8" w:rsidP="009C37B1">
      <w:pPr>
        <w:jc w:val="left"/>
        <w:rPr>
          <w:noProof/>
        </w:rPr>
      </w:pPr>
    </w:p>
    <w:p w14:paraId="0AF0ADB2" w14:textId="77777777" w:rsidR="001B76F8" w:rsidRDefault="001B76F8" w:rsidP="009C37B1">
      <w:pPr>
        <w:jc w:val="left"/>
        <w:rPr>
          <w:noProof/>
        </w:rPr>
      </w:pPr>
    </w:p>
    <w:p w14:paraId="2B2A3DCD" w14:textId="77777777" w:rsidR="001B76F8" w:rsidRDefault="001B76F8" w:rsidP="009C37B1">
      <w:pPr>
        <w:jc w:val="left"/>
        <w:rPr>
          <w:noProof/>
        </w:rPr>
      </w:pPr>
    </w:p>
    <w:p w14:paraId="44B467DB" w14:textId="77777777" w:rsidR="001B76F8" w:rsidRDefault="001B76F8" w:rsidP="009C37B1">
      <w:pPr>
        <w:jc w:val="left"/>
        <w:rPr>
          <w:noProof/>
        </w:rPr>
      </w:pPr>
    </w:p>
    <w:p w14:paraId="77D0531E" w14:textId="77777777" w:rsidR="001B76F8" w:rsidRDefault="001B76F8" w:rsidP="009C37B1">
      <w:pPr>
        <w:jc w:val="left"/>
        <w:rPr>
          <w:noProof/>
        </w:rPr>
      </w:pPr>
    </w:p>
    <w:p w14:paraId="1897625C" w14:textId="77777777" w:rsidR="001B76F8" w:rsidRDefault="001B76F8" w:rsidP="009C37B1">
      <w:pPr>
        <w:jc w:val="left"/>
        <w:rPr>
          <w:noProof/>
        </w:rPr>
      </w:pPr>
    </w:p>
    <w:p w14:paraId="10C2413A" w14:textId="0BF58E70" w:rsidR="001B76F8" w:rsidRDefault="001B76F8" w:rsidP="009C37B1">
      <w:pPr>
        <w:jc w:val="left"/>
        <w:rPr>
          <w:noProof/>
        </w:rPr>
      </w:pPr>
      <w:r>
        <w:rPr>
          <w:noProof/>
          <w:lang w:val="en-US"/>
        </w:rPr>
        <w:drawing>
          <wp:inline distT="0" distB="0" distL="0" distR="0" wp14:anchorId="6666233F" wp14:editId="77630971">
            <wp:extent cx="5284519" cy="2493818"/>
            <wp:effectExtent l="0" t="0" r="0" b="0"/>
            <wp:docPr id="2070998145" name="Immagine 6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98145" name="Immagine 6" descr="Immagine che contiene testo, schermata, diagramma, linea&#10;&#10;Descrizione generata automa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53" b="11687"/>
                    <a:stretch/>
                  </pic:blipFill>
                  <pic:spPr bwMode="auto">
                    <a:xfrm>
                      <a:off x="0" y="0"/>
                      <a:ext cx="5284519" cy="2493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6CFB1" w14:textId="77777777" w:rsidR="001B76F8" w:rsidRDefault="001B76F8" w:rsidP="009C37B1">
      <w:pPr>
        <w:jc w:val="left"/>
        <w:rPr>
          <w:noProof/>
        </w:rPr>
      </w:pPr>
    </w:p>
    <w:p w14:paraId="4C680705" w14:textId="77777777" w:rsidR="001B76F8" w:rsidRDefault="001B76F8">
      <w:pPr>
        <w:jc w:val="left"/>
        <w:rPr>
          <w:noProof/>
        </w:rPr>
      </w:pPr>
      <w:r>
        <w:rPr>
          <w:noProof/>
        </w:rPr>
        <w:br w:type="page"/>
      </w:r>
    </w:p>
    <w:p w14:paraId="2309AE79" w14:textId="34DE4D5A" w:rsidR="001B76F8" w:rsidRDefault="001B76F8" w:rsidP="001B76F8">
      <w:r>
        <w:lastRenderedPageBreak/>
        <w:t>Filippo Gentil - 899906</w:t>
      </w:r>
    </w:p>
    <w:p w14:paraId="45771E2A" w14:textId="34D7041A" w:rsidR="001B76F8" w:rsidRDefault="001B76F8" w:rsidP="001B76F8">
      <w:pPr>
        <w:pStyle w:val="Heading3"/>
      </w:pPr>
      <w:r>
        <w:t>Diagramma di Sequenza EffettuaLogin</w:t>
      </w:r>
    </w:p>
    <w:p w14:paraId="3633F8BB" w14:textId="77777777" w:rsidR="001B76F8" w:rsidRDefault="001B76F8" w:rsidP="001B76F8"/>
    <w:p w14:paraId="2B45F6F8" w14:textId="77777777" w:rsidR="001B76F8" w:rsidRDefault="001B76F8" w:rsidP="001B76F8"/>
    <w:p w14:paraId="48223A74" w14:textId="77777777" w:rsidR="001B76F8" w:rsidRDefault="001B76F8" w:rsidP="001B76F8"/>
    <w:p w14:paraId="7D8DFD16" w14:textId="77777777" w:rsidR="001B76F8" w:rsidRDefault="001B76F8" w:rsidP="001B76F8"/>
    <w:p w14:paraId="5E8E0B53" w14:textId="77777777" w:rsidR="001B76F8" w:rsidRPr="001B76F8" w:rsidRDefault="001B76F8" w:rsidP="001B76F8"/>
    <w:p w14:paraId="736FDA8C" w14:textId="77777777" w:rsidR="001B76F8" w:rsidRDefault="001B76F8" w:rsidP="001B76F8">
      <w:pPr>
        <w:rPr>
          <w:noProof/>
        </w:rPr>
      </w:pPr>
    </w:p>
    <w:p w14:paraId="1920284C" w14:textId="1F3C9D6B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0440865E" wp14:editId="0639D039">
            <wp:extent cx="5213267" cy="1626919"/>
            <wp:effectExtent l="0" t="0" r="0" b="0"/>
            <wp:docPr id="721308092" name="Immagine 7" descr="Immagine che contiene testo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08092" name="Immagine 7" descr="Immagine che contiene testo, schermata, diagramma&#10;&#10;Descrizione generata automa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18" b="41129"/>
                    <a:stretch/>
                  </pic:blipFill>
                  <pic:spPr bwMode="auto">
                    <a:xfrm>
                      <a:off x="0" y="0"/>
                      <a:ext cx="5213267" cy="1626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C4F50" w14:textId="741BCD4E" w:rsidR="001B76F8" w:rsidRDefault="001B76F8">
      <w:pPr>
        <w:jc w:val="left"/>
      </w:pPr>
    </w:p>
    <w:p w14:paraId="69D815B5" w14:textId="77777777" w:rsidR="001B76F8" w:rsidRDefault="001B76F8">
      <w:pPr>
        <w:jc w:val="left"/>
      </w:pPr>
      <w:r>
        <w:br w:type="page"/>
      </w:r>
    </w:p>
    <w:p w14:paraId="1B2B9C5B" w14:textId="025B44D4" w:rsidR="001B76F8" w:rsidRDefault="001B76F8" w:rsidP="001B76F8">
      <w:r>
        <w:lastRenderedPageBreak/>
        <w:t>Filippo Gentili - 899906</w:t>
      </w:r>
    </w:p>
    <w:p w14:paraId="7319FC8A" w14:textId="5E8B8CE8" w:rsidR="001B76F8" w:rsidRDefault="001B76F8" w:rsidP="001B76F8">
      <w:pPr>
        <w:pStyle w:val="Heading3"/>
      </w:pPr>
      <w:r>
        <w:t>Diagramma di Sequenza EffettuaRichiestaPrenotazione</w:t>
      </w:r>
    </w:p>
    <w:p w14:paraId="028EDEA7" w14:textId="77777777" w:rsidR="001B76F8" w:rsidRDefault="001B76F8" w:rsidP="001B76F8"/>
    <w:p w14:paraId="0BB2F960" w14:textId="77777777" w:rsidR="001B76F8" w:rsidRDefault="001B76F8" w:rsidP="001B76F8"/>
    <w:p w14:paraId="16D13C3E" w14:textId="0E179D82" w:rsidR="001B76F8" w:rsidRDefault="004948AE" w:rsidP="004948AE">
      <w:r>
        <w:rPr>
          <w:noProof/>
          <w:lang w:val="en-US"/>
        </w:rPr>
        <w:drawing>
          <wp:inline distT="0" distB="0" distL="0" distR="0" wp14:anchorId="3B0240EB" wp14:editId="014635CE">
            <wp:extent cx="6120130" cy="2670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D effettuaRichiestaPrenotazion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2666" w14:textId="77777777" w:rsidR="001B76F8" w:rsidRDefault="001B76F8" w:rsidP="001B76F8"/>
    <w:p w14:paraId="1F9F27E4" w14:textId="77777777" w:rsidR="001B76F8" w:rsidRPr="001B76F8" w:rsidRDefault="001B76F8" w:rsidP="001B76F8"/>
    <w:p w14:paraId="3F2924F2" w14:textId="77777777" w:rsidR="001B76F8" w:rsidRDefault="001B76F8" w:rsidP="001B76F8">
      <w:pPr>
        <w:rPr>
          <w:noProof/>
        </w:rPr>
      </w:pPr>
    </w:p>
    <w:p w14:paraId="67C7232D" w14:textId="6F86A602" w:rsidR="001B76F8" w:rsidRPr="001B76F8" w:rsidRDefault="001B76F8" w:rsidP="001B76F8">
      <w:pPr>
        <w:jc w:val="center"/>
      </w:pPr>
    </w:p>
    <w:p w14:paraId="3D3F835B" w14:textId="77777777" w:rsidR="001B76F8" w:rsidRDefault="001B76F8">
      <w:pPr>
        <w:jc w:val="left"/>
      </w:pPr>
      <w:r>
        <w:br w:type="page"/>
      </w:r>
    </w:p>
    <w:p w14:paraId="02EDF870" w14:textId="2817D02B" w:rsidR="001B76F8" w:rsidRDefault="001B76F8" w:rsidP="001B76F8">
      <w:r>
        <w:lastRenderedPageBreak/>
        <w:t>Luca Giandomenico - 900162</w:t>
      </w:r>
    </w:p>
    <w:p w14:paraId="7E6087B9" w14:textId="5BA30BC4" w:rsidR="001B76F8" w:rsidRDefault="001B76F8" w:rsidP="001B76F8">
      <w:pPr>
        <w:pStyle w:val="Heading3"/>
      </w:pPr>
      <w:r>
        <w:t>Diagramma di Sequenza InserisciSpecifichePacchetto</w:t>
      </w:r>
    </w:p>
    <w:p w14:paraId="5FEEC124" w14:textId="77777777" w:rsidR="001B76F8" w:rsidRDefault="001B76F8" w:rsidP="001B76F8">
      <w:pPr>
        <w:rPr>
          <w:noProof/>
        </w:rPr>
      </w:pPr>
    </w:p>
    <w:p w14:paraId="76A51CDA" w14:textId="77777777" w:rsidR="001B76F8" w:rsidRDefault="001B76F8" w:rsidP="001B76F8">
      <w:pPr>
        <w:rPr>
          <w:noProof/>
        </w:rPr>
      </w:pPr>
    </w:p>
    <w:p w14:paraId="1F79737E" w14:textId="77777777" w:rsidR="001B76F8" w:rsidRDefault="001B76F8" w:rsidP="001B76F8">
      <w:pPr>
        <w:rPr>
          <w:noProof/>
        </w:rPr>
      </w:pPr>
    </w:p>
    <w:p w14:paraId="7A38ECE1" w14:textId="77777777" w:rsidR="001B76F8" w:rsidRDefault="001B76F8" w:rsidP="001B76F8">
      <w:pPr>
        <w:rPr>
          <w:noProof/>
        </w:rPr>
      </w:pPr>
    </w:p>
    <w:p w14:paraId="4FBD9AEC" w14:textId="77777777" w:rsidR="001B76F8" w:rsidRDefault="001B76F8" w:rsidP="001B76F8">
      <w:pPr>
        <w:rPr>
          <w:noProof/>
        </w:rPr>
      </w:pPr>
    </w:p>
    <w:p w14:paraId="25B79F54" w14:textId="6BF2E2AC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2D0CA07F" wp14:editId="0A94BF83">
            <wp:extent cx="5438899" cy="2683823"/>
            <wp:effectExtent l="0" t="0" r="0" b="0"/>
            <wp:docPr id="653228943" name="Immagine 9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28943" name="Immagine 9" descr="Immagine che contiene testo, schermata, diagramma, numero&#10;&#10;Descrizione generata automa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31" b="13214"/>
                    <a:stretch/>
                  </pic:blipFill>
                  <pic:spPr bwMode="auto">
                    <a:xfrm>
                      <a:off x="0" y="0"/>
                      <a:ext cx="5438899" cy="268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2B272" w14:textId="77777777" w:rsidR="001B76F8" w:rsidRDefault="001B76F8">
      <w:pPr>
        <w:jc w:val="left"/>
      </w:pPr>
      <w:r>
        <w:br w:type="page"/>
      </w:r>
    </w:p>
    <w:p w14:paraId="6615B964" w14:textId="77777777" w:rsidR="001B76F8" w:rsidRDefault="001B76F8" w:rsidP="001B76F8">
      <w:r>
        <w:lastRenderedPageBreak/>
        <w:t>Luca Giandomenico - 900162</w:t>
      </w:r>
    </w:p>
    <w:p w14:paraId="6A761594" w14:textId="3B3B7896" w:rsidR="001B76F8" w:rsidRDefault="001B76F8" w:rsidP="001B76F8">
      <w:pPr>
        <w:pStyle w:val="Heading3"/>
      </w:pPr>
      <w:r>
        <w:t>Diagramma di Sequenza ModificaPacchettoVacanza</w:t>
      </w:r>
    </w:p>
    <w:p w14:paraId="3E61DD03" w14:textId="77777777" w:rsidR="001B76F8" w:rsidRDefault="001B76F8" w:rsidP="001B76F8">
      <w:pPr>
        <w:rPr>
          <w:noProof/>
        </w:rPr>
      </w:pPr>
    </w:p>
    <w:p w14:paraId="0DC4B143" w14:textId="77777777" w:rsidR="001B76F8" w:rsidRDefault="001B76F8" w:rsidP="001B76F8">
      <w:pPr>
        <w:rPr>
          <w:noProof/>
        </w:rPr>
      </w:pPr>
    </w:p>
    <w:p w14:paraId="3A9769B1" w14:textId="77777777" w:rsidR="001B76F8" w:rsidRDefault="001B76F8" w:rsidP="001B76F8">
      <w:pPr>
        <w:rPr>
          <w:noProof/>
        </w:rPr>
      </w:pPr>
    </w:p>
    <w:p w14:paraId="5791539E" w14:textId="77777777" w:rsidR="001B76F8" w:rsidRDefault="001B76F8" w:rsidP="001B76F8">
      <w:pPr>
        <w:rPr>
          <w:noProof/>
        </w:rPr>
      </w:pPr>
    </w:p>
    <w:p w14:paraId="62DF66DC" w14:textId="77777777" w:rsidR="001B76F8" w:rsidRDefault="001B76F8" w:rsidP="001B76F8">
      <w:pPr>
        <w:rPr>
          <w:noProof/>
        </w:rPr>
      </w:pPr>
    </w:p>
    <w:p w14:paraId="227508FB" w14:textId="444C4E3A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69744131" wp14:editId="7453E61C">
            <wp:extent cx="4916384" cy="2648197"/>
            <wp:effectExtent l="0" t="0" r="0" b="0"/>
            <wp:docPr id="1251864243" name="Immagine 10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64243" name="Immagine 10" descr="Immagine che contiene testo, schermata, linea, diagramma&#10;&#10;Descrizione generata automaticament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68" b="10545"/>
                    <a:stretch/>
                  </pic:blipFill>
                  <pic:spPr bwMode="auto">
                    <a:xfrm>
                      <a:off x="0" y="0"/>
                      <a:ext cx="4916384" cy="2648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0BF8B" w14:textId="77777777" w:rsidR="001B76F8" w:rsidRDefault="001B76F8">
      <w:pPr>
        <w:jc w:val="left"/>
      </w:pPr>
      <w:r>
        <w:br w:type="page"/>
      </w:r>
    </w:p>
    <w:p w14:paraId="2FC77841" w14:textId="24627B42" w:rsidR="001B76F8" w:rsidRDefault="001B76F8" w:rsidP="001B76F8">
      <w:r>
        <w:lastRenderedPageBreak/>
        <w:t xml:space="preserve">Denis Degeratu - </w:t>
      </w:r>
      <w:r w:rsidR="00F51FE1">
        <w:t>895835</w:t>
      </w:r>
    </w:p>
    <w:p w14:paraId="125D26D7" w14:textId="557429BD" w:rsidR="001B76F8" w:rsidRDefault="001B76F8" w:rsidP="001B76F8">
      <w:pPr>
        <w:pStyle w:val="Heading3"/>
      </w:pPr>
      <w:r>
        <w:t xml:space="preserve">Diagramma di Sequenza </w:t>
      </w:r>
      <w:r w:rsidR="00831DA7">
        <w:t>Richiestacancellazione</w:t>
      </w:r>
    </w:p>
    <w:p w14:paraId="64722820" w14:textId="4A04703F" w:rsidR="00831DA7" w:rsidRDefault="00831DA7" w:rsidP="00831DA7"/>
    <w:p w14:paraId="2753055E" w14:textId="7D2D2997" w:rsidR="00831DA7" w:rsidRDefault="00831DA7" w:rsidP="00831DA7"/>
    <w:p w14:paraId="48A18FF3" w14:textId="5247006A" w:rsidR="00831DA7" w:rsidRDefault="00831DA7" w:rsidP="00831DA7"/>
    <w:p w14:paraId="08E7CEDC" w14:textId="45353C76" w:rsidR="00831DA7" w:rsidRDefault="00831DA7" w:rsidP="00831DA7"/>
    <w:p w14:paraId="265D5DA0" w14:textId="1EE9AF2C" w:rsidR="00831DA7" w:rsidRDefault="00831DA7" w:rsidP="00831DA7"/>
    <w:p w14:paraId="05F1F2C5" w14:textId="77777777" w:rsidR="00831DA7" w:rsidRPr="00831DA7" w:rsidRDefault="00831DA7" w:rsidP="00831DA7"/>
    <w:p w14:paraId="31544540" w14:textId="755F858E" w:rsidR="00831DA7" w:rsidRDefault="00831DA7" w:rsidP="00831DA7">
      <w:pPr>
        <w:jc w:val="center"/>
      </w:pPr>
      <w:r>
        <w:rPr>
          <w:noProof/>
          <w:lang w:val="en-US"/>
        </w:rPr>
        <w:drawing>
          <wp:inline distT="0" distB="0" distL="0" distR="0" wp14:anchorId="6C939185" wp14:editId="077DA0FD">
            <wp:extent cx="6120130" cy="207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D richiestaCancellazion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6F8">
        <w:br w:type="page"/>
      </w:r>
    </w:p>
    <w:p w14:paraId="5486A262" w14:textId="77777777" w:rsidR="00F51FE1" w:rsidRDefault="00F51FE1" w:rsidP="00F51FE1">
      <w:r>
        <w:lastRenderedPageBreak/>
        <w:t>Denis Degeratu - 895835</w:t>
      </w:r>
    </w:p>
    <w:p w14:paraId="4C105E58" w14:textId="00C9C643" w:rsidR="00F51FE1" w:rsidRDefault="00F51FE1" w:rsidP="00F51FE1">
      <w:pPr>
        <w:pStyle w:val="Heading3"/>
      </w:pPr>
      <w:r>
        <w:t xml:space="preserve">Diagramma di Sequenza </w:t>
      </w:r>
      <w:r w:rsidR="00831DA7">
        <w:t>ConfermaCancellazione</w:t>
      </w:r>
    </w:p>
    <w:p w14:paraId="57C7B9D3" w14:textId="17A0897F" w:rsidR="00831DA7" w:rsidRDefault="00831DA7" w:rsidP="00831DA7"/>
    <w:p w14:paraId="04C7827D" w14:textId="6A2B94C7" w:rsidR="00831DA7" w:rsidRDefault="00831DA7" w:rsidP="00831DA7"/>
    <w:p w14:paraId="24F77920" w14:textId="3292C619" w:rsidR="00831DA7" w:rsidRDefault="00831DA7" w:rsidP="00831DA7"/>
    <w:p w14:paraId="43C67889" w14:textId="726583FC" w:rsidR="00831DA7" w:rsidRDefault="00831DA7" w:rsidP="00831DA7"/>
    <w:p w14:paraId="3B854D6A" w14:textId="5FB6EFEF" w:rsidR="00831DA7" w:rsidRDefault="00831DA7" w:rsidP="00831DA7"/>
    <w:p w14:paraId="081F914C" w14:textId="05588BA4" w:rsidR="00831DA7" w:rsidRDefault="00831DA7" w:rsidP="00831DA7"/>
    <w:p w14:paraId="30F1B57F" w14:textId="767B298C" w:rsidR="00831DA7" w:rsidRDefault="00831DA7" w:rsidP="00831DA7"/>
    <w:p w14:paraId="6DF5C5C2" w14:textId="3AB7709C" w:rsidR="00831DA7" w:rsidRPr="00831DA7" w:rsidRDefault="00831DA7" w:rsidP="00831DA7">
      <w:pPr>
        <w:jc w:val="center"/>
      </w:pPr>
      <w:r>
        <w:rPr>
          <w:noProof/>
          <w:lang w:val="en-US"/>
        </w:rPr>
        <w:drawing>
          <wp:inline distT="0" distB="0" distL="0" distR="0" wp14:anchorId="2A67F0CE" wp14:editId="178180A2">
            <wp:extent cx="6120130" cy="2632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D confermaCancellazion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9E96" w14:textId="335A7048" w:rsidR="009C7DC9" w:rsidRPr="001B76F8" w:rsidRDefault="009C7DC9" w:rsidP="001B76F8">
      <w:pPr>
        <w:jc w:val="left"/>
      </w:pPr>
      <w:r>
        <w:br w:type="page"/>
      </w:r>
    </w:p>
    <w:p w14:paraId="59B3B828" w14:textId="77777777" w:rsidR="009C7DC9" w:rsidRDefault="009C7DC9" w:rsidP="009C7DC9">
      <w:pPr>
        <w:pStyle w:val="Heading1"/>
      </w:pPr>
      <w:bookmarkStart w:id="31" w:name="_Toc167222704"/>
      <w:r>
        <w:lastRenderedPageBreak/>
        <w:t>Pattern</w:t>
      </w:r>
      <w:bookmarkEnd w:id="31"/>
    </w:p>
    <w:p w14:paraId="5EACC44D" w14:textId="77777777" w:rsidR="009C7DC9" w:rsidRPr="009C7DC9" w:rsidRDefault="009C7DC9" w:rsidP="009C7DC9">
      <w:pPr>
        <w:pStyle w:val="Heading2"/>
      </w:pPr>
      <w:bookmarkStart w:id="32" w:name="_Toc167222705"/>
      <w:r>
        <w:t>Grasp</w:t>
      </w:r>
      <w:bookmarkEnd w:id="32"/>
    </w:p>
    <w:p w14:paraId="24F39BC9" w14:textId="4383657B" w:rsidR="009C7DC9" w:rsidRDefault="00246196" w:rsidP="002A2D65">
      <w:pPr>
        <w:pStyle w:val="Heading3"/>
      </w:pPr>
      <w:r>
        <w:t>Controller</w:t>
      </w:r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801"/>
        <w:gridCol w:w="6951"/>
      </w:tblGrid>
      <w:tr w:rsidR="009C37B1" w14:paraId="3D6E0A6E" w14:textId="77777777" w:rsidTr="00246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74C82631" w14:textId="71DF7D74" w:rsidR="009C37B1" w:rsidRDefault="009C37B1" w:rsidP="009C37B1">
            <w:pPr>
              <w:jc w:val="center"/>
            </w:pPr>
            <w:r>
              <w:t>Controller</w:t>
            </w:r>
          </w:p>
        </w:tc>
      </w:tr>
      <w:tr w:rsidR="009C37B1" w14:paraId="266AE0E5" w14:textId="77777777" w:rsidTr="002461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7CE13BA2" w14:textId="77777777" w:rsidR="009C37B1" w:rsidRDefault="009C37B1">
            <w:pPr>
              <w:jc w:val="left"/>
            </w:pPr>
            <w:r>
              <w:t>CatalogoContreller</w:t>
            </w:r>
          </w:p>
          <w:p w14:paraId="4F54FAC9" w14:textId="77777777" w:rsidR="009C37B1" w:rsidRDefault="009C37B1">
            <w:pPr>
              <w:jc w:val="left"/>
            </w:pPr>
            <w:r>
              <w:t>PacchettoVacanzaController</w:t>
            </w:r>
          </w:p>
          <w:p w14:paraId="6933BCE6" w14:textId="77777777" w:rsidR="009C37B1" w:rsidRDefault="009C37B1">
            <w:pPr>
              <w:jc w:val="left"/>
            </w:pPr>
            <w:r>
              <w:t>RichiesteControlller</w:t>
            </w:r>
          </w:p>
          <w:p w14:paraId="5032B196" w14:textId="77777777" w:rsidR="009C37B1" w:rsidRDefault="009C37B1">
            <w:pPr>
              <w:jc w:val="left"/>
            </w:pPr>
            <w:r>
              <w:t>PrenotazioneController</w:t>
            </w:r>
          </w:p>
          <w:p w14:paraId="4192F5B4" w14:textId="1375DCE8" w:rsidR="009C37B1" w:rsidRDefault="009C37B1">
            <w:pPr>
              <w:jc w:val="left"/>
            </w:pPr>
            <w:r>
              <w:t>GestioneUtente</w:t>
            </w:r>
          </w:p>
        </w:tc>
        <w:tc>
          <w:tcPr>
            <w:tcW w:w="6976" w:type="dxa"/>
          </w:tcPr>
          <w:p w14:paraId="3DE8C8C4" w14:textId="79B8D1EA" w:rsidR="009C37B1" w:rsidRDefault="00246196" w:rsidP="002461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6196">
              <w:t>Un controller è il primo oggetto oltre lo strato UI che è  responsabile  di ricevere  e  gestire un messaggio di un'operazione di sistema.</w:t>
            </w:r>
            <w:r>
              <w:t xml:space="preserve"> Un controller rappresenta “oggetti radice”  mediatori tra le varie componenti.</w:t>
            </w:r>
          </w:p>
        </w:tc>
      </w:tr>
    </w:tbl>
    <w:p w14:paraId="69F4391F" w14:textId="77777777" w:rsidR="00246196" w:rsidRDefault="00246196">
      <w:pPr>
        <w:jc w:val="left"/>
      </w:pPr>
    </w:p>
    <w:p w14:paraId="62E4A2E3" w14:textId="77777777" w:rsidR="00246196" w:rsidRDefault="00246196" w:rsidP="00246196">
      <w:pPr>
        <w:pStyle w:val="Heading2"/>
      </w:pPr>
      <w:r>
        <w:t>GOF</w:t>
      </w:r>
    </w:p>
    <w:p w14:paraId="167E3994" w14:textId="77777777" w:rsidR="00246196" w:rsidRDefault="00246196" w:rsidP="00246196">
      <w:pPr>
        <w:pStyle w:val="Heading3"/>
      </w:pPr>
      <w:r>
        <w:t>Singleton:</w:t>
      </w:r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797"/>
        <w:gridCol w:w="6955"/>
      </w:tblGrid>
      <w:tr w:rsidR="00246196" w14:paraId="51E351E7" w14:textId="77777777" w:rsidTr="00E34D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A1FD2B6" w14:textId="7275C8D6" w:rsidR="00246196" w:rsidRDefault="00246196" w:rsidP="00E34DBF">
            <w:pPr>
              <w:jc w:val="center"/>
            </w:pPr>
            <w:r>
              <w:t>Singleton</w:t>
            </w:r>
          </w:p>
        </w:tc>
      </w:tr>
      <w:tr w:rsidR="00246196" w14:paraId="5822A530" w14:textId="77777777" w:rsidTr="00E34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200113DB" w14:textId="76DBD88E" w:rsidR="00246196" w:rsidRDefault="00246196" w:rsidP="00246196">
            <w:pPr>
              <w:jc w:val="left"/>
            </w:pPr>
            <w:r>
              <w:t>EmailProvider</w:t>
            </w:r>
          </w:p>
        </w:tc>
        <w:tc>
          <w:tcPr>
            <w:tcW w:w="6976" w:type="dxa"/>
          </w:tcPr>
          <w:p w14:paraId="64637F97" w14:textId="7CF121E0" w:rsidR="00246196" w:rsidRDefault="00246196" w:rsidP="00E34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Emailprovider è singleton in quanto essendo una classe di gestione che si interfaccia con un server non necessita la creazione di più istanze.</w:t>
            </w:r>
          </w:p>
        </w:tc>
      </w:tr>
    </w:tbl>
    <w:p w14:paraId="58EF3B64" w14:textId="602C1714" w:rsidR="009C7DC9" w:rsidRDefault="009C7DC9" w:rsidP="00246196">
      <w:pPr>
        <w:pStyle w:val="Heading3"/>
      </w:pPr>
      <w:r>
        <w:br w:type="page"/>
      </w:r>
    </w:p>
    <w:p w14:paraId="6CC64D68" w14:textId="77777777" w:rsidR="009C7DC9" w:rsidRDefault="009C7DC9" w:rsidP="00EF439D">
      <w:pPr>
        <w:pStyle w:val="Firmasegreta"/>
      </w:pPr>
      <w:r>
        <w:lastRenderedPageBreak/>
        <w:t>[Chi ha fatto questa pagina]</w:t>
      </w:r>
    </w:p>
    <w:p w14:paraId="0E948612" w14:textId="77777777" w:rsidR="009C7DC9" w:rsidRDefault="009C7DC9" w:rsidP="002A2D65">
      <w:pPr>
        <w:pStyle w:val="Heading3"/>
      </w:pPr>
      <w:bookmarkStart w:id="33" w:name="_Toc167222707"/>
      <w:r>
        <w:t>Pattern 2</w:t>
      </w:r>
      <w:bookmarkEnd w:id="33"/>
    </w:p>
    <w:p w14:paraId="72E81A9B" w14:textId="77777777" w:rsidR="009C7DC9" w:rsidRDefault="009C7DC9" w:rsidP="009C7DC9">
      <w:r>
        <w:t>[??? immagine, tabella...]</w:t>
      </w:r>
    </w:p>
    <w:p w14:paraId="4D51A3BE" w14:textId="77777777" w:rsidR="009C7DC9" w:rsidRDefault="009C7DC9">
      <w:pPr>
        <w:jc w:val="left"/>
      </w:pPr>
      <w:r>
        <w:br w:type="page"/>
      </w:r>
    </w:p>
    <w:p w14:paraId="50039E8B" w14:textId="77777777" w:rsidR="009C7DC9" w:rsidRDefault="009C7DC9" w:rsidP="00EF439D">
      <w:pPr>
        <w:pStyle w:val="Firmasegreta"/>
      </w:pPr>
      <w:r>
        <w:lastRenderedPageBreak/>
        <w:t>[Chi ha fatto questa pagina]</w:t>
      </w:r>
    </w:p>
    <w:p w14:paraId="35E61144" w14:textId="77777777" w:rsidR="009C7DC9" w:rsidRPr="009C7DC9" w:rsidRDefault="009C7DC9" w:rsidP="009C7DC9">
      <w:pPr>
        <w:pStyle w:val="Heading2"/>
      </w:pPr>
      <w:bookmarkStart w:id="34" w:name="_Toc167222708"/>
      <w:r>
        <w:t>GoF</w:t>
      </w:r>
      <w:bookmarkEnd w:id="34"/>
    </w:p>
    <w:p w14:paraId="56311E37" w14:textId="77777777" w:rsidR="009C7DC9" w:rsidRDefault="009C7DC9" w:rsidP="002A2D65">
      <w:pPr>
        <w:pStyle w:val="Heading3"/>
      </w:pPr>
      <w:bookmarkStart w:id="35" w:name="_Toc167222709"/>
      <w:r>
        <w:t>Pattern 1</w:t>
      </w:r>
      <w:bookmarkEnd w:id="35"/>
    </w:p>
    <w:p w14:paraId="35610CE2" w14:textId="77777777" w:rsidR="009C7DC9" w:rsidRDefault="009C7DC9" w:rsidP="009C7DC9">
      <w:r>
        <w:t>[??? immagine, tabella...]</w:t>
      </w:r>
    </w:p>
    <w:p w14:paraId="6737F8F7" w14:textId="77777777" w:rsidR="009C7DC9" w:rsidRDefault="009C7DC9">
      <w:pPr>
        <w:jc w:val="left"/>
      </w:pPr>
      <w:r>
        <w:br w:type="page"/>
      </w:r>
    </w:p>
    <w:p w14:paraId="695704C7" w14:textId="77777777" w:rsidR="009C7DC9" w:rsidRDefault="009C7DC9" w:rsidP="00EF439D">
      <w:pPr>
        <w:pStyle w:val="Firmasegreta"/>
      </w:pPr>
      <w:r>
        <w:lastRenderedPageBreak/>
        <w:t>[Chi ha fatto questa pagina]</w:t>
      </w:r>
    </w:p>
    <w:p w14:paraId="4A5F3975" w14:textId="77777777" w:rsidR="009C7DC9" w:rsidRDefault="009C7DC9" w:rsidP="002A2D65">
      <w:pPr>
        <w:pStyle w:val="Heading3"/>
      </w:pPr>
      <w:bookmarkStart w:id="36" w:name="_Toc167222710"/>
      <w:r>
        <w:t>Pattern 2</w:t>
      </w:r>
      <w:bookmarkEnd w:id="36"/>
    </w:p>
    <w:p w14:paraId="422C1E50" w14:textId="77777777" w:rsidR="009C7DC9" w:rsidRDefault="009C7DC9" w:rsidP="009C7DC9">
      <w:r>
        <w:t>[??? immagine, tabella...]</w:t>
      </w:r>
    </w:p>
    <w:p w14:paraId="3193B09D" w14:textId="77777777" w:rsidR="009C7DC9" w:rsidRDefault="009C7DC9">
      <w:pPr>
        <w:jc w:val="left"/>
      </w:pPr>
      <w:r>
        <w:br w:type="page"/>
      </w:r>
    </w:p>
    <w:p w14:paraId="09EB50CE" w14:textId="77777777" w:rsidR="009C7DC9" w:rsidRDefault="009C7DC9" w:rsidP="009C7DC9">
      <w:pPr>
        <w:pStyle w:val="Heading1"/>
      </w:pPr>
      <w:bookmarkStart w:id="37" w:name="_Toc167222711"/>
      <w:r>
        <w:lastRenderedPageBreak/>
        <w:t>ReadMe</w:t>
      </w:r>
      <w:bookmarkEnd w:id="37"/>
    </w:p>
    <w:p w14:paraId="2387932E" w14:textId="77777777" w:rsidR="009C7DC9" w:rsidRPr="009C7DC9" w:rsidRDefault="009C7DC9" w:rsidP="009C7DC9">
      <w:r>
        <w:t>[qualsiasi cosa vogliate aggiungere]</w:t>
      </w:r>
    </w:p>
    <w:sectPr w:rsidR="009C7DC9" w:rsidRPr="009C7DC9" w:rsidSect="00630FF3">
      <w:headerReference w:type="default" r:id="rId33"/>
      <w:footerReference w:type="default" r:id="rId34"/>
      <w:pgSz w:w="11906" w:h="16838" w:code="9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C5D1C0" w14:textId="77777777" w:rsidR="00B72473" w:rsidRDefault="00B72473" w:rsidP="00505918">
      <w:pPr>
        <w:spacing w:after="0" w:line="240" w:lineRule="auto"/>
      </w:pPr>
      <w:r>
        <w:separator/>
      </w:r>
    </w:p>
  </w:endnote>
  <w:endnote w:type="continuationSeparator" w:id="0">
    <w:p w14:paraId="37F69702" w14:textId="77777777" w:rsidR="00B72473" w:rsidRDefault="00B72473" w:rsidP="00505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Roboto Condensed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Avenir Next LT Pro Demi">
    <w:altName w:val="Arial"/>
    <w:charset w:val="00"/>
    <w:family w:val="swiss"/>
    <w:pitch w:val="variable"/>
    <w:sig w:usb0="800000EF" w:usb1="5000204A" w:usb2="00000000" w:usb3="00000000" w:csb0="00000093" w:csb1="00000000"/>
  </w:font>
  <w:font w:name="Avenir Next LT Pro">
    <w:altName w:val="Arial"/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E7539E" w14:textId="486D317F" w:rsidR="000F3A14" w:rsidRDefault="00B72473">
    <w:pPr>
      <w:pStyle w:val="Footer"/>
    </w:pPr>
    <w:r>
      <w:rPr>
        <w:noProof/>
      </w:rPr>
      <w:pict w14:anchorId="4C46F61C">
        <v:shapetype id="_x0000_t202" coordsize="21600,21600" o:spt="202" path="m,l,21600r21600,l21600,xe">
          <v:stroke joinstyle="miter"/>
          <v:path gradientshapeok="t" o:connecttype="rect"/>
        </v:shapetype>
        <v:shape id="Casella di testo 6" o:spid="_x0000_s2049" type="#_x0000_t202" style="position:absolute;left:0;text-align:left;margin-left:-39.75pt;margin-top:12.5pt;width:258.35pt;height:2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" filled="f" stroked="f" strokeweight=".5pt">
          <v:textbox inset="0,0,0,0">
            <w:txbxContent>
              <w:p w14:paraId="088906D6" w14:textId="59E00510" w:rsidR="00B8274C" w:rsidRPr="00B8274C" w:rsidRDefault="00B8274C" w:rsidP="00691C3B">
                <w:pP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</w:pPr>
                <w:r>
                  <w:rPr>
                    <w:rFonts w:ascii="Avenir Next LT Pro" w:hAnsi="Avenir Next LT Pro"/>
                    <w:sz w:val="32"/>
                    <w:szCs w:val="32"/>
                  </w:rPr>
                  <w:t xml:space="preserve">Gruppo </w:t>
                </w:r>
                <w: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[</w:t>
                </w:r>
                <w:r w:rsidR="00460B49"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GFL</w:t>
                </w:r>
                <w: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]</w:t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175E31" w14:textId="77777777" w:rsidR="00B72473" w:rsidRDefault="00B72473" w:rsidP="00505918">
      <w:pPr>
        <w:spacing w:after="0" w:line="240" w:lineRule="auto"/>
      </w:pPr>
      <w:r>
        <w:separator/>
      </w:r>
    </w:p>
  </w:footnote>
  <w:footnote w:type="continuationSeparator" w:id="0">
    <w:p w14:paraId="17D6BEE7" w14:textId="77777777" w:rsidR="00B72473" w:rsidRDefault="00B72473" w:rsidP="00505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38540C" w14:textId="1AF125BC" w:rsidR="00505918" w:rsidRDefault="00B72473" w:rsidP="00EF439D">
    <w:pPr>
      <w:pStyle w:val="Firmasegreta"/>
    </w:pPr>
    <w:r>
      <w:rPr>
        <w:noProof/>
      </w:rPr>
      <w:pict w14:anchorId="4E829DD3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left:0;text-align:left;margin-left:259.05pt;margin-top:-25.65pt;width:258.35pt;height:4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" filled="f" stroked="f" strokeweight=".5pt">
          <v:textbox inset="0,0,0,0">
            <w:txbxContent>
              <w:p w14:paraId="14001DE6" w14:textId="6B07AA55" w:rsidR="00DE3F0F" w:rsidRDefault="00DE3F0F" w:rsidP="00EF439D">
                <w:pPr>
                  <w:pStyle w:val="Firmasegreta"/>
                </w:pPr>
              </w:p>
              <w:p w14:paraId="34696348" w14:textId="77777777" w:rsidR="00691C3B" w:rsidRPr="00C35317" w:rsidRDefault="00691C3B" w:rsidP="00F96856">
                <w:pPr>
                  <w:rPr>
                    <w:rFonts w:ascii="Avenir Next LT Pro" w:hAnsi="Avenir Next LT Pro"/>
                    <w:sz w:val="32"/>
                    <w:szCs w:val="32"/>
                  </w:rPr>
                </w:pPr>
              </w:p>
            </w:txbxContent>
          </v:textbox>
        </v:shape>
      </w:pict>
    </w:r>
    <w:r>
      <w:rPr>
        <w:noProof/>
      </w:rPr>
      <w:pict w14:anchorId="256A95ED">
        <v:shape id="Figura a mano libera: forma 80" o:spid="_x0000_s2051" style="position:absolute;left:0;text-align:left;margin-left:0;margin-top:0;width:280.65pt;height:56.7pt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coordsize="3563905,7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" adj="-11796480,,5400" path="m,l3203905,r36095,l3221953,1820r54505,5494c3440504,40883,3563905,186030,3563905,360000v,173970,-123401,319118,-287447,352686l3221953,718181r18047,1819l3203905,720000r-2843905,c161177,720000,,558823,,360000l,xe" fillcolor="#335b74 [3215]" stroked="f" strokeweight="1pt">
          <v:fill color2="#1cade4 [3204]" rotate="t" angle="45" focus="100%" type="gradient"/>
          <v:stroke joinstyle="miter"/>
          <v:formulas/>
          <v:path arrowok="t" o:connecttype="custom" o:connectlocs="0,0;3203990,0;3240086,0;3222039,1820;3276545,7314;3564000,360000;3276545,712686;3222039,718181;3240086,720000;3203990,720000;360010,720000;0,360000" o:connectangles="0,0,0,0,0,0,0,0,0,0,0,0" textboxrect="0,0,3563905,720000"/>
          <v:textbox>
            <w:txbxContent>
              <w:p w14:paraId="6FAC45E3" w14:textId="77777777" w:rsidR="00BC331D" w:rsidRDefault="00BC331D" w:rsidP="00BC331D">
                <w:pPr>
                  <w:spacing w:after="0" w:line="276" w:lineRule="auto"/>
                  <w:jc w:val="center"/>
                  <w:rPr>
                    <w:rFonts w:ascii="Avenir Next LT Pro" w:hAnsi="Avenir Next LT Pro"/>
                    <w:sz w:val="24"/>
                    <w:szCs w:val="24"/>
                  </w:rPr>
                </w:pPr>
                <w:r w:rsidRPr="00FB106E">
                  <w:rPr>
                    <w:rFonts w:ascii="Avenir Next LT Pro" w:hAnsi="Avenir Next LT Pro"/>
                    <w:sz w:val="24"/>
                    <w:szCs w:val="24"/>
                  </w:rPr>
                  <w:t>Progetto di Analisi e Progettazione del Software</w:t>
                </w:r>
              </w:p>
              <w:p w14:paraId="3F01FBBE" w14:textId="2399F968" w:rsidR="00BC331D" w:rsidRPr="00BC331D" w:rsidRDefault="00BC331D" w:rsidP="00BC331D">
                <w:pPr>
                  <w:spacing w:after="0" w:line="276" w:lineRule="auto"/>
                  <w:jc w:val="center"/>
                  <w:rPr>
                    <w:rFonts w:ascii="Avenir Next LT Pro" w:hAnsi="Avenir Next LT Pro"/>
                    <w:sz w:val="24"/>
                    <w:szCs w:val="24"/>
                  </w:rPr>
                </w:pPr>
                <w:r w:rsidRPr="00FB106E">
                  <w:rPr>
                    <w:rFonts w:ascii="Avenir Next LT Pro" w:hAnsi="Avenir Next LT Pro"/>
                    <w:i/>
                    <w:iCs/>
                  </w:rPr>
                  <w:t>Preappello</w:t>
                </w:r>
                <w:r w:rsidR="009544A0">
                  <w:rPr>
                    <w:rFonts w:ascii="Avenir Next LT Pro" w:hAnsi="Avenir Next LT Pro"/>
                    <w:i/>
                    <w:iCs/>
                  </w:rPr>
                  <w:t xml:space="preserve"> </w:t>
                </w:r>
                <w:r w:rsidRPr="00FB106E">
                  <w:rPr>
                    <w:rFonts w:ascii="Avenir Next LT Pro" w:hAnsi="Avenir Next LT Pro"/>
                    <w:i/>
                    <w:iCs/>
                  </w:rPr>
                  <w:t>– CdL Informatica @</w:t>
                </w:r>
                <w:r w:rsidRPr="00113BEA">
                  <w:rPr>
                    <w:rFonts w:ascii="Avenir Next LT Pro" w:hAnsi="Avenir Next LT Pro"/>
                    <w:i/>
                    <w:iCs/>
                  </w:rPr>
                  <w:t>UNIMIB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4A4D94AE">
        <v:shape id="Goccia 2" o:spid="_x0000_s2050" style="position:absolute;left:0;text-align:left;margin-left:-7.4pt;margin-top:0;width:51pt;height:51pt;flip:y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margin;mso-height-relative:margin;v-text-anchor:middle" coordsize="648000,648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" adj="-11796480,,5400" path="m,324000c,145060,145060,,324000,l648000,r,324000c648000,502940,502940,648000,324000,648000,145060,648000,,502940,,324000xe" fillcolor="#1cade4 [3204]" stroked="f" strokeweight="1pt">
          <v:fill color2="#335b74 [3215]" angle="135" focus="100%" type="gradient"/>
          <v:stroke joinstyle="miter"/>
          <v:formulas/>
          <v:path arrowok="t" o:connecttype="custom" o:connectlocs="0,324000;324000,0;648000,0;648000,324000;324000,648000;0,324000" o:connectangles="0,0,0,0,0,0" textboxrect="0,0,648000,648000"/>
          <v:textbox inset="0,0,0,0">
            <w:txbxContent>
              <w:p w14:paraId="4EE390D6" w14:textId="134A85F5" w:rsidR="00CC1B4A" w:rsidRPr="00CC1B4A" w:rsidRDefault="00CC1B4A" w:rsidP="00CC1B4A">
                <w:pPr>
                  <w:jc w:val="center"/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</w:pP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begin"/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instrText xml:space="preserve"> PAGE  \* Arabic  \* MERGEFORMAT </w:instrText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separate"/>
                </w:r>
                <w:r w:rsidR="00831DA7">
                  <w:rPr>
                    <w:rFonts w:ascii="Avenir Next LT Pro Demi" w:hAnsi="Avenir Next LT Pro Demi"/>
                    <w:noProof/>
                    <w:sz w:val="52"/>
                    <w:szCs w:val="52"/>
                    <w:lang w:val="en-US"/>
                  </w:rPr>
                  <w:t>28</w:t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end"/>
                </w:r>
              </w:p>
            </w:txbxContent>
          </v:textbox>
          <w10:wrap type="square" anchorx="page" anchory="page"/>
        </v:shape>
      </w:pict>
    </w:r>
    <w:r>
      <w:fldChar w:fldCharType="begin"/>
    </w:r>
    <w:r>
      <w:instrText xml:space="preserve"> STYLEREF  "Car. predefinito paragrafo"  \* MERGEFORMAT </w:instrText>
    </w:r>
    <w:r>
      <w:fldChar w:fldCharType="separate"/>
    </w:r>
    <w:r w:rsidR="00831DA7">
      <w:rPr>
        <w:b/>
        <w:bCs/>
        <w:noProof/>
        <w:lang w:val="en-US"/>
      </w:rPr>
      <w:t>Error! Use the Home tab to apply Car. predefinito paragrafo to the text that you want to appear here.</w:t>
    </w:r>
    <w:r>
      <w:rPr>
        <w:noProof/>
      </w:rPr>
      <w:fldChar w:fldCharType="end"/>
    </w:r>
    <w:r w:rsidR="005C50A7">
      <w:fldChar w:fldCharType="begin"/>
    </w:r>
    <w:r w:rsidR="005C50A7">
      <w:instrText xml:space="preserve"> DOCVARIABLE  Prova  \* MERGEFORMAT </w:instrText>
    </w:r>
    <w:r w:rsidR="005C50A7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B729A"/>
    <w:multiLevelType w:val="hybridMultilevel"/>
    <w:tmpl w:val="9CCE02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733F2"/>
    <w:multiLevelType w:val="hybridMultilevel"/>
    <w:tmpl w:val="219849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8760F"/>
    <w:multiLevelType w:val="hybridMultilevel"/>
    <w:tmpl w:val="DD1AA8C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A308E"/>
    <w:multiLevelType w:val="hybridMultilevel"/>
    <w:tmpl w:val="397CD6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34A59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0B0D56"/>
    <w:multiLevelType w:val="hybridMultilevel"/>
    <w:tmpl w:val="A5BA72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6571EE"/>
    <w:multiLevelType w:val="hybridMultilevel"/>
    <w:tmpl w:val="1E7E0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25517"/>
    <w:multiLevelType w:val="hybridMultilevel"/>
    <w:tmpl w:val="E6725F9C"/>
    <w:lvl w:ilvl="0" w:tplc="743A3EA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FA186A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24BED"/>
    <w:multiLevelType w:val="hybridMultilevel"/>
    <w:tmpl w:val="F1D05E02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0F6FCC"/>
    <w:multiLevelType w:val="hybridMultilevel"/>
    <w:tmpl w:val="6FF6C9A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456CA"/>
    <w:multiLevelType w:val="hybridMultilevel"/>
    <w:tmpl w:val="B744461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F622EC"/>
    <w:multiLevelType w:val="hybridMultilevel"/>
    <w:tmpl w:val="410A6A14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766C97"/>
    <w:multiLevelType w:val="hybridMultilevel"/>
    <w:tmpl w:val="3A9023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856099"/>
    <w:multiLevelType w:val="hybridMultilevel"/>
    <w:tmpl w:val="503202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505193"/>
    <w:multiLevelType w:val="hybridMultilevel"/>
    <w:tmpl w:val="98D497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1D78AB"/>
    <w:multiLevelType w:val="hybridMultilevel"/>
    <w:tmpl w:val="2D7C5BA2"/>
    <w:lvl w:ilvl="0" w:tplc="B0369FCA">
      <w:start w:val="1"/>
      <w:numFmt w:val="decimal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9921720">
      <w:start w:val="1"/>
      <w:numFmt w:val="decimal"/>
      <w:lvlText w:val="%2."/>
      <w:lvlJc w:val="left"/>
      <w:pPr>
        <w:ind w:left="1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2900420">
      <w:start w:val="1"/>
      <w:numFmt w:val="decimal"/>
      <w:lvlText w:val="%3."/>
      <w:lvlJc w:val="left"/>
      <w:pPr>
        <w:ind w:left="1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F1A65E4">
      <w:start w:val="1"/>
      <w:numFmt w:val="decimal"/>
      <w:lvlText w:val="%4."/>
      <w:lvlJc w:val="left"/>
      <w:pPr>
        <w:ind w:left="2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DE46C62">
      <w:start w:val="1"/>
      <w:numFmt w:val="decimal"/>
      <w:lvlText w:val="%5."/>
      <w:lvlJc w:val="left"/>
      <w:pPr>
        <w:ind w:left="34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F9AE390">
      <w:start w:val="1"/>
      <w:numFmt w:val="decimal"/>
      <w:lvlText w:val="%6."/>
      <w:lvlJc w:val="left"/>
      <w:pPr>
        <w:ind w:left="4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E3EDAB4">
      <w:start w:val="1"/>
      <w:numFmt w:val="decimal"/>
      <w:lvlText w:val="%7."/>
      <w:lvlJc w:val="left"/>
      <w:pPr>
        <w:ind w:left="5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FA031F8">
      <w:start w:val="1"/>
      <w:numFmt w:val="decimal"/>
      <w:lvlText w:val="%8."/>
      <w:lvlJc w:val="left"/>
      <w:pPr>
        <w:ind w:left="5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BE81080">
      <w:start w:val="1"/>
      <w:numFmt w:val="decimal"/>
      <w:lvlText w:val="%9."/>
      <w:lvlJc w:val="left"/>
      <w:pPr>
        <w:ind w:left="6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306E1ADD"/>
    <w:multiLevelType w:val="hybridMultilevel"/>
    <w:tmpl w:val="509833E6"/>
    <w:lvl w:ilvl="0" w:tplc="80721C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D905A8"/>
    <w:multiLevelType w:val="hybridMultilevel"/>
    <w:tmpl w:val="5436F4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8C6B93"/>
    <w:multiLevelType w:val="hybridMultilevel"/>
    <w:tmpl w:val="8E20FE9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4A3539"/>
    <w:multiLevelType w:val="hybridMultilevel"/>
    <w:tmpl w:val="B364B208"/>
    <w:lvl w:ilvl="0" w:tplc="C5D07A70">
      <w:numFmt w:val="bullet"/>
      <w:lvlText w:val="-"/>
      <w:lvlJc w:val="left"/>
      <w:pPr>
        <w:ind w:left="720" w:hanging="360"/>
      </w:pPr>
      <w:rPr>
        <w:rFonts w:ascii="Roboto Condensed" w:eastAsiaTheme="minorHAnsi" w:hAnsi="Roboto Condensed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9E1213"/>
    <w:multiLevelType w:val="hybridMultilevel"/>
    <w:tmpl w:val="B94ACF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EA17F9"/>
    <w:multiLevelType w:val="hybridMultilevel"/>
    <w:tmpl w:val="DECE2EAA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45E00"/>
    <w:multiLevelType w:val="hybridMultilevel"/>
    <w:tmpl w:val="D450A9DE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A72014"/>
    <w:multiLevelType w:val="hybridMultilevel"/>
    <w:tmpl w:val="CAC0D3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287432"/>
    <w:multiLevelType w:val="hybridMultilevel"/>
    <w:tmpl w:val="E5CEB828"/>
    <w:lvl w:ilvl="0" w:tplc="80721C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D02446"/>
    <w:multiLevelType w:val="hybridMultilevel"/>
    <w:tmpl w:val="C18A56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DD433C"/>
    <w:multiLevelType w:val="hybridMultilevel"/>
    <w:tmpl w:val="2AB4ACEC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5F3426"/>
    <w:multiLevelType w:val="hybridMultilevel"/>
    <w:tmpl w:val="3F20FA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7338A1"/>
    <w:multiLevelType w:val="hybridMultilevel"/>
    <w:tmpl w:val="72D861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2B7E47"/>
    <w:multiLevelType w:val="hybridMultilevel"/>
    <w:tmpl w:val="B75A8C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3B687A"/>
    <w:multiLevelType w:val="hybridMultilevel"/>
    <w:tmpl w:val="A9FA842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8E3B3D"/>
    <w:multiLevelType w:val="hybridMultilevel"/>
    <w:tmpl w:val="9BC8E0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DA425E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6870A4"/>
    <w:multiLevelType w:val="hybridMultilevel"/>
    <w:tmpl w:val="4B60019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7128D4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462A7A"/>
    <w:multiLevelType w:val="hybridMultilevel"/>
    <w:tmpl w:val="6E1C9E6C"/>
    <w:lvl w:ilvl="0" w:tplc="D06C732A">
      <w:start w:val="1"/>
      <w:numFmt w:val="decimal"/>
      <w:lvlText w:val="5a.%1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BD8708B"/>
    <w:multiLevelType w:val="hybridMultilevel"/>
    <w:tmpl w:val="14A44B02"/>
    <w:lvl w:ilvl="0" w:tplc="EACE62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0"/>
  </w:num>
  <w:num w:numId="3">
    <w:abstractNumId w:val="15"/>
  </w:num>
  <w:num w:numId="4">
    <w:abstractNumId w:val="7"/>
  </w:num>
  <w:num w:numId="5">
    <w:abstractNumId w:val="29"/>
  </w:num>
  <w:num w:numId="6">
    <w:abstractNumId w:val="17"/>
  </w:num>
  <w:num w:numId="7">
    <w:abstractNumId w:val="25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16"/>
  </w:num>
  <w:num w:numId="11">
    <w:abstractNumId w:val="26"/>
  </w:num>
  <w:num w:numId="12">
    <w:abstractNumId w:val="18"/>
  </w:num>
  <w:num w:numId="13">
    <w:abstractNumId w:val="4"/>
  </w:num>
  <w:num w:numId="14">
    <w:abstractNumId w:val="28"/>
  </w:num>
  <w:num w:numId="15">
    <w:abstractNumId w:val="30"/>
  </w:num>
  <w:num w:numId="16">
    <w:abstractNumId w:val="21"/>
  </w:num>
  <w:num w:numId="17">
    <w:abstractNumId w:val="19"/>
  </w:num>
  <w:num w:numId="18">
    <w:abstractNumId w:val="2"/>
  </w:num>
  <w:num w:numId="19">
    <w:abstractNumId w:val="10"/>
  </w:num>
  <w:num w:numId="20">
    <w:abstractNumId w:val="11"/>
  </w:num>
  <w:num w:numId="21">
    <w:abstractNumId w:val="31"/>
  </w:num>
  <w:num w:numId="22">
    <w:abstractNumId w:val="33"/>
  </w:num>
  <w:num w:numId="23">
    <w:abstractNumId w:val="35"/>
  </w:num>
  <w:num w:numId="24">
    <w:abstractNumId w:val="9"/>
  </w:num>
  <w:num w:numId="25">
    <w:abstractNumId w:val="22"/>
  </w:num>
  <w:num w:numId="26">
    <w:abstractNumId w:val="27"/>
  </w:num>
  <w:num w:numId="27">
    <w:abstractNumId w:val="36"/>
  </w:num>
  <w:num w:numId="28">
    <w:abstractNumId w:val="23"/>
  </w:num>
  <w:num w:numId="29">
    <w:abstractNumId w:val="12"/>
  </w:num>
  <w:num w:numId="30">
    <w:abstractNumId w:val="34"/>
  </w:num>
  <w:num w:numId="31">
    <w:abstractNumId w:val="6"/>
  </w:num>
  <w:num w:numId="32">
    <w:abstractNumId w:val="5"/>
  </w:num>
  <w:num w:numId="33">
    <w:abstractNumId w:val="8"/>
  </w:num>
  <w:num w:numId="34">
    <w:abstractNumId w:val="20"/>
  </w:num>
  <w:num w:numId="35">
    <w:abstractNumId w:val="37"/>
  </w:num>
  <w:num w:numId="36">
    <w:abstractNumId w:val="13"/>
  </w:num>
  <w:num w:numId="37">
    <w:abstractNumId w:val="14"/>
  </w:num>
  <w:num w:numId="38">
    <w:abstractNumId w:val="37"/>
  </w:num>
  <w:num w:numId="39">
    <w:abstractNumId w:val="1"/>
  </w:num>
  <w:num w:numId="4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ttachedTemplate r:id="rId1"/>
  <w:defaultTabStop w:val="708"/>
  <w:hyphenationZone w:val="283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6177B"/>
    <w:rsid w:val="00004DFB"/>
    <w:rsid w:val="000060EA"/>
    <w:rsid w:val="00027545"/>
    <w:rsid w:val="000406CC"/>
    <w:rsid w:val="00076172"/>
    <w:rsid w:val="00084C23"/>
    <w:rsid w:val="000909EB"/>
    <w:rsid w:val="00094B59"/>
    <w:rsid w:val="0009508D"/>
    <w:rsid w:val="000979B6"/>
    <w:rsid w:val="00097FA5"/>
    <w:rsid w:val="000C2349"/>
    <w:rsid w:val="000D3C44"/>
    <w:rsid w:val="000D4FCC"/>
    <w:rsid w:val="000E53A2"/>
    <w:rsid w:val="000E777B"/>
    <w:rsid w:val="000F2DA4"/>
    <w:rsid w:val="000F3A14"/>
    <w:rsid w:val="0010135D"/>
    <w:rsid w:val="00101927"/>
    <w:rsid w:val="00111F26"/>
    <w:rsid w:val="001127D4"/>
    <w:rsid w:val="00113BEA"/>
    <w:rsid w:val="00117F5C"/>
    <w:rsid w:val="001221FE"/>
    <w:rsid w:val="00122423"/>
    <w:rsid w:val="00131594"/>
    <w:rsid w:val="00143C54"/>
    <w:rsid w:val="00145A2B"/>
    <w:rsid w:val="0016400F"/>
    <w:rsid w:val="00166008"/>
    <w:rsid w:val="00174C03"/>
    <w:rsid w:val="00175D5D"/>
    <w:rsid w:val="00193B4B"/>
    <w:rsid w:val="001B1441"/>
    <w:rsid w:val="001B3F07"/>
    <w:rsid w:val="001B76F8"/>
    <w:rsid w:val="001C6451"/>
    <w:rsid w:val="001D0B91"/>
    <w:rsid w:val="001D3C47"/>
    <w:rsid w:val="001E003B"/>
    <w:rsid w:val="001F30BC"/>
    <w:rsid w:val="001F611F"/>
    <w:rsid w:val="0021109C"/>
    <w:rsid w:val="002128B9"/>
    <w:rsid w:val="00216140"/>
    <w:rsid w:val="00242760"/>
    <w:rsid w:val="00244AB4"/>
    <w:rsid w:val="00246196"/>
    <w:rsid w:val="002559B1"/>
    <w:rsid w:val="002578EB"/>
    <w:rsid w:val="00261669"/>
    <w:rsid w:val="00266E55"/>
    <w:rsid w:val="002706EC"/>
    <w:rsid w:val="0027191F"/>
    <w:rsid w:val="00274373"/>
    <w:rsid w:val="002753BC"/>
    <w:rsid w:val="00280226"/>
    <w:rsid w:val="00294DFF"/>
    <w:rsid w:val="00296DB7"/>
    <w:rsid w:val="00296F37"/>
    <w:rsid w:val="002A2D65"/>
    <w:rsid w:val="002B5446"/>
    <w:rsid w:val="002C62DF"/>
    <w:rsid w:val="002D7B1D"/>
    <w:rsid w:val="002F0B75"/>
    <w:rsid w:val="00306672"/>
    <w:rsid w:val="0032193E"/>
    <w:rsid w:val="0034435C"/>
    <w:rsid w:val="00351E29"/>
    <w:rsid w:val="003554ED"/>
    <w:rsid w:val="003609E1"/>
    <w:rsid w:val="0036177B"/>
    <w:rsid w:val="0036239A"/>
    <w:rsid w:val="003718CE"/>
    <w:rsid w:val="003757E6"/>
    <w:rsid w:val="00377648"/>
    <w:rsid w:val="003800B6"/>
    <w:rsid w:val="00392D03"/>
    <w:rsid w:val="003A20E5"/>
    <w:rsid w:val="003D062B"/>
    <w:rsid w:val="003D5567"/>
    <w:rsid w:val="003D55A1"/>
    <w:rsid w:val="003F5692"/>
    <w:rsid w:val="003F59AA"/>
    <w:rsid w:val="004007E9"/>
    <w:rsid w:val="00404C40"/>
    <w:rsid w:val="00411570"/>
    <w:rsid w:val="00422CA4"/>
    <w:rsid w:val="004301C5"/>
    <w:rsid w:val="00451888"/>
    <w:rsid w:val="00460B49"/>
    <w:rsid w:val="004613D5"/>
    <w:rsid w:val="00463942"/>
    <w:rsid w:val="00477EF7"/>
    <w:rsid w:val="00484008"/>
    <w:rsid w:val="004948AE"/>
    <w:rsid w:val="004962B8"/>
    <w:rsid w:val="004A7CA4"/>
    <w:rsid w:val="004C323A"/>
    <w:rsid w:val="004C57D0"/>
    <w:rsid w:val="004D13BF"/>
    <w:rsid w:val="004D3A78"/>
    <w:rsid w:val="004F7676"/>
    <w:rsid w:val="0050048B"/>
    <w:rsid w:val="00505918"/>
    <w:rsid w:val="00530ED7"/>
    <w:rsid w:val="0055046C"/>
    <w:rsid w:val="005668A2"/>
    <w:rsid w:val="0057263A"/>
    <w:rsid w:val="005748A3"/>
    <w:rsid w:val="00585233"/>
    <w:rsid w:val="00591AA0"/>
    <w:rsid w:val="0059421B"/>
    <w:rsid w:val="005A56E4"/>
    <w:rsid w:val="005B5AC6"/>
    <w:rsid w:val="005B67C0"/>
    <w:rsid w:val="005C1ABC"/>
    <w:rsid w:val="005C46AC"/>
    <w:rsid w:val="005C50A7"/>
    <w:rsid w:val="005D115D"/>
    <w:rsid w:val="005D37C1"/>
    <w:rsid w:val="005D76E1"/>
    <w:rsid w:val="005E4333"/>
    <w:rsid w:val="005F247A"/>
    <w:rsid w:val="005F4008"/>
    <w:rsid w:val="005F79A5"/>
    <w:rsid w:val="0062341E"/>
    <w:rsid w:val="00624851"/>
    <w:rsid w:val="00630FF3"/>
    <w:rsid w:val="00631740"/>
    <w:rsid w:val="00637F40"/>
    <w:rsid w:val="00641EE4"/>
    <w:rsid w:val="00664C48"/>
    <w:rsid w:val="0066649C"/>
    <w:rsid w:val="006672C3"/>
    <w:rsid w:val="00675F86"/>
    <w:rsid w:val="006851F8"/>
    <w:rsid w:val="00691C3B"/>
    <w:rsid w:val="00693E4D"/>
    <w:rsid w:val="00696232"/>
    <w:rsid w:val="006B12B4"/>
    <w:rsid w:val="006B5E8B"/>
    <w:rsid w:val="006D6194"/>
    <w:rsid w:val="006D68E4"/>
    <w:rsid w:val="006E142F"/>
    <w:rsid w:val="006E22E9"/>
    <w:rsid w:val="00763502"/>
    <w:rsid w:val="00770079"/>
    <w:rsid w:val="0077323A"/>
    <w:rsid w:val="007777EF"/>
    <w:rsid w:val="00790D67"/>
    <w:rsid w:val="007970D5"/>
    <w:rsid w:val="007A2F86"/>
    <w:rsid w:val="007B0DF6"/>
    <w:rsid w:val="007B63B8"/>
    <w:rsid w:val="007C71DF"/>
    <w:rsid w:val="007D4485"/>
    <w:rsid w:val="007E160D"/>
    <w:rsid w:val="007E5042"/>
    <w:rsid w:val="007F2267"/>
    <w:rsid w:val="00801641"/>
    <w:rsid w:val="008119C6"/>
    <w:rsid w:val="008261D1"/>
    <w:rsid w:val="00827C6B"/>
    <w:rsid w:val="00831DA7"/>
    <w:rsid w:val="00855D57"/>
    <w:rsid w:val="00860A4A"/>
    <w:rsid w:val="00864478"/>
    <w:rsid w:val="0087106F"/>
    <w:rsid w:val="00874632"/>
    <w:rsid w:val="00877B8D"/>
    <w:rsid w:val="0088353D"/>
    <w:rsid w:val="00887175"/>
    <w:rsid w:val="00887E5D"/>
    <w:rsid w:val="00890908"/>
    <w:rsid w:val="00896829"/>
    <w:rsid w:val="008A5DF3"/>
    <w:rsid w:val="008C1D17"/>
    <w:rsid w:val="008E3D91"/>
    <w:rsid w:val="008F7B76"/>
    <w:rsid w:val="00904FED"/>
    <w:rsid w:val="0090650E"/>
    <w:rsid w:val="00925659"/>
    <w:rsid w:val="00925B9D"/>
    <w:rsid w:val="00930106"/>
    <w:rsid w:val="00930388"/>
    <w:rsid w:val="0094048C"/>
    <w:rsid w:val="00942B68"/>
    <w:rsid w:val="00944E5B"/>
    <w:rsid w:val="009544A0"/>
    <w:rsid w:val="00990D31"/>
    <w:rsid w:val="00996DB5"/>
    <w:rsid w:val="009A4528"/>
    <w:rsid w:val="009A6C2C"/>
    <w:rsid w:val="009C37B1"/>
    <w:rsid w:val="009C3ADD"/>
    <w:rsid w:val="009C5955"/>
    <w:rsid w:val="009C7DC9"/>
    <w:rsid w:val="009D646D"/>
    <w:rsid w:val="009E333D"/>
    <w:rsid w:val="009E5457"/>
    <w:rsid w:val="009F2544"/>
    <w:rsid w:val="00A037A7"/>
    <w:rsid w:val="00A15B9F"/>
    <w:rsid w:val="00A2393A"/>
    <w:rsid w:val="00A27D2B"/>
    <w:rsid w:val="00A41EBC"/>
    <w:rsid w:val="00A62944"/>
    <w:rsid w:val="00A74A00"/>
    <w:rsid w:val="00A74CEA"/>
    <w:rsid w:val="00A91A8D"/>
    <w:rsid w:val="00A96D95"/>
    <w:rsid w:val="00AA1272"/>
    <w:rsid w:val="00AA160E"/>
    <w:rsid w:val="00AD0FD9"/>
    <w:rsid w:val="00AD2AE9"/>
    <w:rsid w:val="00AE372D"/>
    <w:rsid w:val="00AF38D2"/>
    <w:rsid w:val="00AF3C0E"/>
    <w:rsid w:val="00AF7F76"/>
    <w:rsid w:val="00B033C9"/>
    <w:rsid w:val="00B21110"/>
    <w:rsid w:val="00B329E0"/>
    <w:rsid w:val="00B64B86"/>
    <w:rsid w:val="00B72473"/>
    <w:rsid w:val="00B7795D"/>
    <w:rsid w:val="00B8274C"/>
    <w:rsid w:val="00B93618"/>
    <w:rsid w:val="00B94803"/>
    <w:rsid w:val="00B9626D"/>
    <w:rsid w:val="00BA1943"/>
    <w:rsid w:val="00BA4D44"/>
    <w:rsid w:val="00BB132C"/>
    <w:rsid w:val="00BB2348"/>
    <w:rsid w:val="00BB3136"/>
    <w:rsid w:val="00BC2780"/>
    <w:rsid w:val="00BC331D"/>
    <w:rsid w:val="00BD0444"/>
    <w:rsid w:val="00C06422"/>
    <w:rsid w:val="00C118EC"/>
    <w:rsid w:val="00C12B5E"/>
    <w:rsid w:val="00C226B6"/>
    <w:rsid w:val="00C35317"/>
    <w:rsid w:val="00C42D47"/>
    <w:rsid w:val="00C536BF"/>
    <w:rsid w:val="00C55459"/>
    <w:rsid w:val="00C6017C"/>
    <w:rsid w:val="00C674C0"/>
    <w:rsid w:val="00C743B9"/>
    <w:rsid w:val="00C82793"/>
    <w:rsid w:val="00C93260"/>
    <w:rsid w:val="00CA3442"/>
    <w:rsid w:val="00CA4824"/>
    <w:rsid w:val="00CA6744"/>
    <w:rsid w:val="00CB1555"/>
    <w:rsid w:val="00CB48CB"/>
    <w:rsid w:val="00CB56F6"/>
    <w:rsid w:val="00CB65D9"/>
    <w:rsid w:val="00CC1B4A"/>
    <w:rsid w:val="00CD6757"/>
    <w:rsid w:val="00CE567B"/>
    <w:rsid w:val="00CF75A7"/>
    <w:rsid w:val="00D22BFA"/>
    <w:rsid w:val="00D3370B"/>
    <w:rsid w:val="00D44758"/>
    <w:rsid w:val="00D4750B"/>
    <w:rsid w:val="00D518A1"/>
    <w:rsid w:val="00D550B4"/>
    <w:rsid w:val="00D57C0F"/>
    <w:rsid w:val="00D71CA6"/>
    <w:rsid w:val="00D85519"/>
    <w:rsid w:val="00D86EB3"/>
    <w:rsid w:val="00D9796F"/>
    <w:rsid w:val="00DB66B5"/>
    <w:rsid w:val="00DB72D4"/>
    <w:rsid w:val="00DC2F2A"/>
    <w:rsid w:val="00DC5B30"/>
    <w:rsid w:val="00DD66CB"/>
    <w:rsid w:val="00DE3F0F"/>
    <w:rsid w:val="00DE6274"/>
    <w:rsid w:val="00E03B96"/>
    <w:rsid w:val="00E27E2C"/>
    <w:rsid w:val="00E43690"/>
    <w:rsid w:val="00E549EF"/>
    <w:rsid w:val="00E66E27"/>
    <w:rsid w:val="00E66ED1"/>
    <w:rsid w:val="00E903EF"/>
    <w:rsid w:val="00EA33C9"/>
    <w:rsid w:val="00EB4554"/>
    <w:rsid w:val="00ED7028"/>
    <w:rsid w:val="00EE0C76"/>
    <w:rsid w:val="00EF439D"/>
    <w:rsid w:val="00EF6880"/>
    <w:rsid w:val="00EF6930"/>
    <w:rsid w:val="00EF74A2"/>
    <w:rsid w:val="00F17278"/>
    <w:rsid w:val="00F25AF3"/>
    <w:rsid w:val="00F4046E"/>
    <w:rsid w:val="00F42633"/>
    <w:rsid w:val="00F50409"/>
    <w:rsid w:val="00F51FE1"/>
    <w:rsid w:val="00F61794"/>
    <w:rsid w:val="00F71A94"/>
    <w:rsid w:val="00F73923"/>
    <w:rsid w:val="00F77725"/>
    <w:rsid w:val="00F8558D"/>
    <w:rsid w:val="00F96856"/>
    <w:rsid w:val="00FB106E"/>
    <w:rsid w:val="00FB22C1"/>
    <w:rsid w:val="00FB3C5F"/>
    <w:rsid w:val="00FB49B1"/>
    <w:rsid w:val="00FC4150"/>
    <w:rsid w:val="00FC728E"/>
    <w:rsid w:val="00FD558D"/>
    <w:rsid w:val="00FD5929"/>
    <w:rsid w:val="00FE2DD1"/>
    <w:rsid w:val="00FF5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6B96C3EA"/>
  <w15:docId w15:val="{22319A80-BD8F-4E62-8509-9C976DB30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1FE1"/>
    <w:pPr>
      <w:jc w:val="both"/>
    </w:pPr>
    <w:rPr>
      <w:rFonts w:ascii="Roboto Condensed" w:hAnsi="Roboto Condense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4008"/>
    <w:pPr>
      <w:keepNext/>
      <w:keepLines/>
      <w:spacing w:after="0"/>
      <w:outlineLvl w:val="0"/>
    </w:pPr>
    <w:rPr>
      <w:rFonts w:ascii="Avenir Next LT Pro Demi" w:eastAsiaTheme="majorEastAsia" w:hAnsi="Avenir Next LT Pro Demi" w:cstheme="majorBidi"/>
      <w:color w:val="1481AB" w:themeColor="accent1" w:themeShade="BF"/>
      <w:sz w:val="5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61669"/>
    <w:pPr>
      <w:keepNext/>
      <w:keepLines/>
      <w:spacing w:before="40" w:after="0"/>
      <w:outlineLvl w:val="1"/>
    </w:pPr>
    <w:rPr>
      <w:rFonts w:ascii="Avenir Next LT Pro" w:eastAsiaTheme="majorEastAsia" w:hAnsi="Avenir Next LT Pro" w:cstheme="majorBidi"/>
      <w:color w:val="1481AB" w:themeColor="accent1" w:themeShade="BF"/>
      <w:sz w:val="44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A2D65"/>
    <w:pPr>
      <w:keepNext/>
      <w:keepLines/>
      <w:spacing w:before="40" w:after="0"/>
      <w:outlineLvl w:val="2"/>
    </w:pPr>
    <w:rPr>
      <w:rFonts w:ascii="Avenir Next LT Pro" w:eastAsiaTheme="majorEastAsia" w:hAnsi="Avenir Next LT Pro" w:cstheme="majorBidi"/>
      <w:b/>
      <w:bCs/>
      <w:i/>
      <w:color w:val="1CADE4" w:themeColor="accent1"/>
      <w:sz w:val="36"/>
      <w:szCs w:val="24"/>
    </w:rPr>
  </w:style>
  <w:style w:type="paragraph" w:styleId="Heading4">
    <w:name w:val="heading 4"/>
    <w:aliases w:val="Nota"/>
    <w:basedOn w:val="Normal"/>
    <w:next w:val="Normal"/>
    <w:link w:val="Heading4Char"/>
    <w:uiPriority w:val="9"/>
    <w:unhideWhenUsed/>
    <w:rsid w:val="00C06422"/>
    <w:pPr>
      <w:keepNext/>
      <w:keepLines/>
      <w:pBdr>
        <w:top w:val="single" w:sz="4" w:space="1" w:color="27CED7" w:themeColor="accent3"/>
        <w:left w:val="single" w:sz="4" w:space="4" w:color="27CED7" w:themeColor="accent3"/>
        <w:bottom w:val="single" w:sz="4" w:space="1" w:color="27CED7" w:themeColor="accent3"/>
        <w:right w:val="single" w:sz="4" w:space="4" w:color="27CED7" w:themeColor="accent3"/>
      </w:pBdr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rsid w:val="00505918"/>
    <w:pPr>
      <w:spacing w:after="0" w:line="240" w:lineRule="auto"/>
      <w:contextualSpacing/>
    </w:pPr>
    <w:rPr>
      <w:rFonts w:ascii="Avenir Next LT Pro Demi" w:eastAsiaTheme="majorEastAsia" w:hAnsi="Avenir Next LT Pro Demi" w:cstheme="majorBidi"/>
      <w:spacing w:val="-8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5918"/>
    <w:rPr>
      <w:rFonts w:ascii="Avenir Next LT Pro Demi" w:eastAsiaTheme="majorEastAsia" w:hAnsi="Avenir Next LT Pro Demi" w:cstheme="majorBidi"/>
      <w:spacing w:val="-8"/>
      <w:kern w:val="28"/>
      <w:sz w:val="9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F4008"/>
    <w:rPr>
      <w:rFonts w:ascii="Avenir Next LT Pro Demi" w:eastAsiaTheme="majorEastAsia" w:hAnsi="Avenir Next LT Pro Demi" w:cstheme="majorBidi"/>
      <w:noProof/>
      <w:color w:val="1481AB" w:themeColor="accent1" w:themeShade="BF"/>
      <w:sz w:val="52"/>
      <w:szCs w:val="32"/>
    </w:rPr>
  </w:style>
  <w:style w:type="paragraph" w:styleId="Header">
    <w:name w:val="header"/>
    <w:basedOn w:val="Normal"/>
    <w:link w:val="HeaderChar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918"/>
  </w:style>
  <w:style w:type="paragraph" w:styleId="Footer">
    <w:name w:val="footer"/>
    <w:basedOn w:val="Normal"/>
    <w:link w:val="FooterChar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918"/>
  </w:style>
  <w:style w:type="paragraph" w:customStyle="1" w:styleId="Firmasegreta">
    <w:name w:val="Firma segreta"/>
    <w:basedOn w:val="Normal"/>
    <w:link w:val="FirmasegretaCarattere"/>
    <w:qFormat/>
    <w:rsid w:val="00EF439D"/>
    <w:pPr>
      <w:spacing w:after="0" w:line="160" w:lineRule="exact"/>
    </w:pPr>
    <w:rPr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61669"/>
    <w:rPr>
      <w:rFonts w:ascii="Avenir Next LT Pro" w:eastAsiaTheme="majorEastAsia" w:hAnsi="Avenir Next LT Pro" w:cstheme="majorBidi"/>
      <w:noProof/>
      <w:color w:val="1481AB" w:themeColor="accent1" w:themeShade="BF"/>
      <w:sz w:val="44"/>
      <w:szCs w:val="26"/>
    </w:rPr>
  </w:style>
  <w:style w:type="character" w:customStyle="1" w:styleId="FirmasegretaCarattere">
    <w:name w:val="Firma segreta Carattere"/>
    <w:basedOn w:val="DefaultParagraphFont"/>
    <w:link w:val="Firmasegreta"/>
    <w:rsid w:val="00EF439D"/>
    <w:rPr>
      <w:rFonts w:ascii="Roboto Condensed" w:hAnsi="Roboto Condensed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A2D65"/>
    <w:rPr>
      <w:rFonts w:ascii="Avenir Next LT Pro" w:eastAsiaTheme="majorEastAsia" w:hAnsi="Avenir Next LT Pro" w:cstheme="majorBidi"/>
      <w:b/>
      <w:bCs/>
      <w:i/>
      <w:color w:val="1CADE4" w:themeColor="accent1"/>
      <w:sz w:val="36"/>
      <w:szCs w:val="24"/>
    </w:rPr>
  </w:style>
  <w:style w:type="character" w:customStyle="1" w:styleId="Heading4Char">
    <w:name w:val="Heading 4 Char"/>
    <w:aliases w:val="Nota Char"/>
    <w:basedOn w:val="DefaultParagraphFont"/>
    <w:link w:val="Heading4"/>
    <w:uiPriority w:val="9"/>
    <w:rsid w:val="00C06422"/>
    <w:rPr>
      <w:rFonts w:asciiTheme="majorHAnsi" w:eastAsiaTheme="majorEastAsia" w:hAnsiTheme="majorHAnsi" w:cstheme="majorBidi"/>
      <w:i/>
      <w:iCs/>
      <w:noProof/>
      <w:color w:val="1481AB" w:themeColor="accent1" w:themeShade="BF"/>
    </w:rPr>
  </w:style>
  <w:style w:type="character" w:styleId="IntenseEmphasis">
    <w:name w:val="Intense Emphasis"/>
    <w:basedOn w:val="DefaultParagraphFont"/>
    <w:uiPriority w:val="21"/>
    <w:rsid w:val="00C06422"/>
    <w:rPr>
      <w:i/>
      <w:iCs/>
      <w:color w:val="1CADE4" w:themeColor="accent1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675F86"/>
    <w:pPr>
      <w:pBdr>
        <w:top w:val="single" w:sz="4" w:space="10" w:color="1CADE4" w:themeColor="accent1"/>
        <w:bottom w:val="single" w:sz="4" w:space="10" w:color="1CADE4" w:themeColor="accent1"/>
      </w:pBdr>
      <w:spacing w:before="360" w:after="360"/>
      <w:ind w:left="864" w:right="864"/>
      <w:jc w:val="center"/>
    </w:pPr>
    <w:rPr>
      <w:i/>
      <w:iCs/>
      <w:color w:val="1CADE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5F86"/>
    <w:rPr>
      <w:rFonts w:ascii="Roboto Condensed" w:hAnsi="Roboto Condensed"/>
      <w:i/>
      <w:iCs/>
      <w:noProof/>
      <w:color w:val="1CADE4" w:themeColor="accent1"/>
    </w:rPr>
  </w:style>
  <w:style w:type="table" w:styleId="TableGrid">
    <w:name w:val="Table Grid"/>
    <w:basedOn w:val="TableNormal"/>
    <w:uiPriority w:val="39"/>
    <w:rsid w:val="00C932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pecial">
    <w:name w:val="Special"/>
    <w:basedOn w:val="TableNormal"/>
    <w:uiPriority w:val="99"/>
    <w:rsid w:val="00864478"/>
    <w:pPr>
      <w:spacing w:after="0" w:line="240" w:lineRule="auto"/>
    </w:pPr>
    <w:rPr>
      <w:rFonts w:ascii="Roboto Condensed" w:hAnsi="Roboto Condensed"/>
    </w:rPr>
    <w:tblPr>
      <w:tblBorders>
        <w:insideH w:val="triple" w:sz="4" w:space="0" w:color="FFFFFF" w:themeColor="background1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D0E6F6" w:themeFill="accent2" w:themeFillTint="33"/>
    </w:tcPr>
    <w:tblStylePr w:type="firstRow">
      <w:rPr>
        <w:rFonts w:ascii="Roboto Condensed" w:hAnsi="Roboto Condensed"/>
        <w:b/>
        <w:color w:val="FFFFFF" w:themeColor="background1"/>
        <w:sz w:val="22"/>
      </w:rPr>
      <w:tblPr/>
      <w:tcPr>
        <w:shd w:val="clear" w:color="auto" w:fill="2683C6" w:themeFill="accent2"/>
      </w:tcPr>
    </w:tblStylePr>
    <w:tblStylePr w:type="firstCol">
      <w:rPr>
        <w:rFonts w:ascii="Roboto Condensed" w:hAnsi="Roboto Condensed"/>
        <w:i/>
        <w:color w:val="FFFFFF" w:themeColor="background1"/>
        <w:sz w:val="22"/>
      </w:rPr>
      <w:tblPr/>
      <w:tcPr>
        <w:shd w:val="clear" w:color="auto" w:fill="2683C6" w:themeFill="accent2"/>
      </w:tcPr>
    </w:tblStylePr>
  </w:style>
  <w:style w:type="paragraph" w:styleId="ListParagraph">
    <w:name w:val="List Paragraph"/>
    <w:basedOn w:val="Normal"/>
    <w:uiPriority w:val="34"/>
    <w:qFormat/>
    <w:rsid w:val="0094048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C7DC9"/>
    <w:pPr>
      <w:spacing w:before="240"/>
      <w:jc w:val="left"/>
      <w:outlineLvl w:val="9"/>
    </w:pPr>
    <w:rPr>
      <w:rFonts w:asciiTheme="majorHAnsi" w:hAnsiTheme="majorHAnsi"/>
      <w:sz w:val="32"/>
      <w:lang w:eastAsia="it-IT"/>
    </w:rPr>
  </w:style>
  <w:style w:type="paragraph" w:styleId="TOC1">
    <w:name w:val="toc 1"/>
    <w:basedOn w:val="Normal"/>
    <w:next w:val="Normal"/>
    <w:autoRedefine/>
    <w:uiPriority w:val="39"/>
    <w:unhideWhenUsed/>
    <w:rsid w:val="009C7D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C7DC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C7DC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C7DC9"/>
    <w:rPr>
      <w:color w:val="6EAC1C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BD0444"/>
    <w:rPr>
      <w:color w:val="666666"/>
    </w:rPr>
  </w:style>
  <w:style w:type="table" w:styleId="GridTable5Dark-Accent1">
    <w:name w:val="Grid Table 5 Dark Accent 1"/>
    <w:basedOn w:val="TableNormal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1EEF9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ADE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ADE4" w:themeFill="accent1"/>
      </w:tcPr>
    </w:tblStylePr>
    <w:tblStylePr w:type="band1Vert">
      <w:tblPr/>
      <w:tcPr>
        <w:shd w:val="clear" w:color="auto" w:fill="A4DDF4" w:themeFill="accent1" w:themeFillTint="66"/>
      </w:tcPr>
    </w:tblStylePr>
    <w:tblStylePr w:type="band1Horz">
      <w:tblPr/>
      <w:tcPr>
        <w:shd w:val="clear" w:color="auto" w:fill="A4DDF4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BD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E885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E885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E8853" w:themeFill="accent5"/>
      </w:tcPr>
    </w:tblStylePr>
    <w:tblStylePr w:type="band1Vert">
      <w:tblPr/>
      <w:tcPr>
        <w:shd w:val="clear" w:color="auto" w:fill="A9D7B6" w:themeFill="accent5" w:themeFillTint="66"/>
      </w:tcPr>
    </w:tblStylePr>
    <w:tblStylePr w:type="band1Horz">
      <w:tblPr/>
      <w:tcPr>
        <w:shd w:val="clear" w:color="auto" w:fill="A9D7B6" w:themeFill="accent5" w:themeFillTint="66"/>
      </w:tcPr>
    </w:tblStylePr>
  </w:style>
  <w:style w:type="table" w:styleId="GridTable5Dark-Accent3">
    <w:name w:val="Grid Table 5 Dark Accent 3"/>
    <w:basedOn w:val="TableNormal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F5F7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CED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CED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CED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CED7" w:themeFill="accent3"/>
      </w:tcPr>
    </w:tblStylePr>
    <w:tblStylePr w:type="band1Vert">
      <w:tblPr/>
      <w:tcPr>
        <w:shd w:val="clear" w:color="auto" w:fill="A8EBEF" w:themeFill="accent3" w:themeFillTint="66"/>
      </w:tcPr>
    </w:tblStylePr>
    <w:tblStylePr w:type="band1Horz">
      <w:tblPr/>
      <w:tcPr>
        <w:shd w:val="clear" w:color="auto" w:fill="A8EBEF" w:themeFill="accent3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BB234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table" w:styleId="GridTable5Dark-Accent2">
    <w:name w:val="Grid Table 5 Dark Accent 2"/>
    <w:basedOn w:val="TableNormal"/>
    <w:uiPriority w:val="50"/>
    <w:rsid w:val="00DC5B3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band1Vert">
      <w:tblPr/>
      <w:tcPr>
        <w:shd w:val="clear" w:color="auto" w:fill="A3CEED" w:themeFill="accent2" w:themeFillTint="66"/>
      </w:tcPr>
    </w:tblStylePr>
    <w:tblStylePr w:type="band1Horz">
      <w:tblPr/>
      <w:tcPr>
        <w:shd w:val="clear" w:color="auto" w:fill="A3CEED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3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8447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1183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0925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9220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2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jpeg"/><Relationship Id="rId32" Type="http://schemas.openxmlformats.org/officeDocument/2006/relationships/image" Target="media/image22.jpg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ag\Desktop\ModelloPreappelloFluo.dotx" TargetMode="External"/></Relationships>
</file>

<file path=word/theme/theme1.xml><?xml version="1.0" encoding="utf-8"?>
<a:theme xmlns:a="http://schemas.openxmlformats.org/drawingml/2006/main" name="Tema di Office">
  <a:themeElements>
    <a:clrScheme name="Blu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3FF2D0DC43D3D4C90ECBB5CD82BC567" ma:contentTypeVersion="2" ma:contentTypeDescription="Creare un nuovo documento." ma:contentTypeScope="" ma:versionID="06364c83748378cecaea3700a81d968a">
  <xsd:schema xmlns:xsd="http://www.w3.org/2001/XMLSchema" xmlns:xs="http://www.w3.org/2001/XMLSchema" xmlns:p="http://schemas.microsoft.com/office/2006/metadata/properties" xmlns:ns3="328cf2f9-9810-4e4e-872a-b421e8e54eb5" targetNamespace="http://schemas.microsoft.com/office/2006/metadata/properties" ma:root="true" ma:fieldsID="9208ff1a7f991892a47dd247ebc280ed" ns3:_="">
    <xsd:import namespace="328cf2f9-9810-4e4e-872a-b421e8e54e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cf2f9-9810-4e4e-872a-b421e8e54e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4EEB5B-0194-48A9-B186-17F16B87DD6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D2EF767-B150-424D-BBEF-AEFF255E72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8cf2f9-9810-4e4e-872a-b421e8e54e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6BE7EAA-ECA0-4F75-9F4D-5758A781E36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48ED6DE-CEDF-4187-A4BB-8EDE4C36B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ModelloPreappelloFluo</Template>
  <TotalTime>849</TotalTime>
  <Pages>40</Pages>
  <Words>2763</Words>
  <Characters>15753</Characters>
  <Application>Microsoft Office Word</Application>
  <DocSecurity>0</DocSecurity>
  <Lines>131</Lines>
  <Paragraphs>36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Giandomenico</dc:creator>
  <cp:keywords/>
  <dc:description/>
  <cp:lastModifiedBy>filge</cp:lastModifiedBy>
  <cp:revision>141</cp:revision>
  <cp:lastPrinted>2024-05-21T20:25:00Z</cp:lastPrinted>
  <dcterms:created xsi:type="dcterms:W3CDTF">2024-05-09T15:39:00Z</dcterms:created>
  <dcterms:modified xsi:type="dcterms:W3CDTF">2024-05-29T08:19:00Z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0x01010053FF2D0DC43D3D4C90ECBB5CD82BC567</vt:lpwstr>
  </property>
</Properties>
</file>