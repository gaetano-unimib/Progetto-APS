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FF08E7" w14:textId="2532B815" w:rsidR="00CF75A7" w:rsidRDefault="00000000" w:rsidP="00675F86">
      <w:pPr>
        <w:rPr>
          <w:lang w:val="en-US"/>
        </w:rPr>
      </w:pPr>
      <w:r>
        <w:rPr>
          <w:noProof/>
        </w:rPr>
        <w:pict w14:anchorId="3F0069D1">
          <v:shape id="Figura a mano libera: forma 60" o:spid="_x0000_s2054" style="position:absolute;left:0;text-align:left;margin-left:-14.5pt;margin-top:-29.9pt;width:510.2pt;height:756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coordsize="5760000,889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" path="m1323302,l4436698,,5760000,r,1323302l5760000,7568698v,730840,-592462,1323302,-1323302,1323302l1323302,8892000,,8892000,,7568698v,685163,520719,1248704,1188002,1316470c520719,8817402,,8253861,,7568698l,1323302c,592462,592462,,1323302,xe" fillcolor="#335b74 [3215]" stroked="f" strokeweight="1pt">
            <v:fill color2="#1cade4 [3204]" rotate="t" angle="135" focus="100%" type="gradient"/>
            <v:stroke joinstyle="miter"/>
            <v:path arrowok="t" o:connecttype="custom" o:connectlocs="1488609,0;4990931,0;6479540,0;6479540,1430451;6479540,8181544;4990931,9611995;1488609,9611995;0,9611995;0,8181544;1336407,9604610;0,8181544;0,1430451;1488609,0" o:connectangles="0,0,0,0,0,0,0,0,0,0,0,0,0"/>
            <w10:wrap anchorx="margin" anchory="margin"/>
          </v:shape>
        </w:pict>
      </w:r>
    </w:p>
    <w:p w14:paraId="5D055125" w14:textId="317B6A42" w:rsidR="00CF75A7" w:rsidRDefault="00000000" w:rsidP="00675F86">
      <w:pPr>
        <w:rPr>
          <w:lang w:val="en-US"/>
        </w:rPr>
      </w:pPr>
      <w:r>
        <w:rPr>
          <w:noProof/>
        </w:rPr>
        <w:pict w14:anchorId="23DB477F">
          <v:shapetype id="_x0000_t202" coordsize="21600,21600" o:spt="202" path="m,l,21600r21600,l21600,xe">
            <v:stroke joinstyle="miter"/>
            <v:path gradientshapeok="t" o:connecttype="rect"/>
          </v:shapetype>
          <v:shape id="Casella di testo 1" o:spid="_x0000_s2053" type="#_x0000_t202" style="position:absolute;left:0;text-align:left;margin-left:0;margin-top:85.4pt;width:443.15pt;height:133.7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1hHQIAADQ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" filled="f" stroked="f" strokeweight=".5pt">
            <v:textbox>
              <w:txbxContent>
                <w:p w14:paraId="3220BB42" w14:textId="77777777" w:rsidR="00AE372D" w:rsidRDefault="00AE372D" w:rsidP="009C7DC9">
                  <w:pPr>
                    <w:pStyle w:val="Titol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 xml:space="preserve">Progetto </w:t>
                  </w:r>
                </w:p>
                <w:p w14:paraId="4BBE4E4A" w14:textId="4232CE4A" w:rsidR="009C7DC9" w:rsidRDefault="00AE372D" w:rsidP="009C7DC9">
                  <w:pPr>
                    <w:pStyle w:val="Titolo"/>
                    <w:jc w:val="center"/>
                    <w:rPr>
                      <w:color w:val="FFFFFF" w:themeColor="background1"/>
                    </w:rPr>
                  </w:pPr>
                  <w:r w:rsidRPr="00AE372D">
                    <w:rPr>
                      <w:color w:val="FFFFFF" w:themeColor="background1"/>
                    </w:rPr>
                    <w:t>Trips &amp; Travels</w:t>
                  </w:r>
                </w:p>
                <w:p w14:paraId="5036EA25" w14:textId="77777777" w:rsidR="00AE372D" w:rsidRPr="00AE372D" w:rsidRDefault="00AE372D" w:rsidP="00AE372D"/>
                <w:p w14:paraId="0910C06B" w14:textId="77777777" w:rsidR="00AE372D" w:rsidRPr="00AE372D" w:rsidRDefault="00AE372D" w:rsidP="00AE372D"/>
              </w:txbxContent>
            </v:textbox>
            <w10:wrap anchorx="margin"/>
          </v:shape>
        </w:pict>
      </w:r>
      <w:r>
        <w:rPr>
          <w:noProof/>
        </w:rPr>
        <w:pict w14:anchorId="1ABAAC68">
          <v:shape id="_x0000_s2052" type="#_x0000_t202" style="position:absolute;left:0;text-align:left;margin-left:69.3pt;margin-top:574.9pt;width:352.5pt;height:124.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" filled="f" stroked="f" strokeweight=".5pt">
            <v:textbox>
              <w:txbxContent>
                <w:p w14:paraId="1A253E1C" w14:textId="1557307C" w:rsidR="00505918" w:rsidRPr="000979B6" w:rsidRDefault="00AE372D" w:rsidP="00505918">
                  <w:pPr>
                    <w:pStyle w:val="Titolo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Gaetano La Rocca</w:t>
                  </w:r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895887</w:t>
                  </w:r>
                </w:p>
                <w:p w14:paraId="21CC7876" w14:textId="55FB6831" w:rsidR="00505918" w:rsidRPr="00505918" w:rsidRDefault="00AE372D" w:rsidP="00505918">
                  <w:pPr>
                    <w:pStyle w:val="Titolo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Luca Giandomenico</w:t>
                  </w:r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– mat. </w:t>
                  </w: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900162</w:t>
                  </w:r>
                </w:p>
                <w:p w14:paraId="3C361ADD" w14:textId="123D5FD8" w:rsidR="00505918" w:rsidRPr="00505918" w:rsidRDefault="00AE372D" w:rsidP="00505918">
                  <w:pPr>
                    <w:pStyle w:val="Titolo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Filippo Gentili </w:t>
                  </w:r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899906</w:t>
                  </w:r>
                </w:p>
                <w:p w14:paraId="02B15B84" w14:textId="7AB1CF12" w:rsidR="00505918" w:rsidRPr="00505918" w:rsidRDefault="00AE372D" w:rsidP="00505918">
                  <w:pPr>
                    <w:pStyle w:val="Titolo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  <w:lang w:val="en-US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Denis </w:t>
                  </w:r>
                  <w:proofErr w:type="spellStart"/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Degeratu</w:t>
                  </w:r>
                  <w:proofErr w:type="spellEnd"/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</w:t>
                  </w:r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  <w:lang w:val="en-US"/>
                    </w:rPr>
                    <w:t>895835</w:t>
                  </w:r>
                </w:p>
                <w:p w14:paraId="69109883" w14:textId="77777777" w:rsidR="00505918" w:rsidRPr="00505918" w:rsidRDefault="00505918" w:rsidP="00505918">
                  <w:pPr>
                    <w:rPr>
                      <w:lang w:val="en-US"/>
                    </w:rPr>
                  </w:pP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57809307">
          <v:shape id="_x0000_s2051" type="#_x0000_t202" style="position:absolute;left:0;text-align:left;margin-left:94.7pt;margin-top:532.45pt;width:291.7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" filled="f" stroked="f" strokeweight=".5pt">
            <v:textbox>
              <w:txbxContent>
                <w:p w14:paraId="73CC4DB0" w14:textId="38433A1A" w:rsidR="00505918" w:rsidRPr="00505918" w:rsidRDefault="00505918" w:rsidP="00505918">
                  <w:pPr>
                    <w:pStyle w:val="Titolo"/>
                    <w:jc w:val="center"/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</w:pPr>
                  <w:r w:rsidRPr="00505918"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  <w:t>Gruppo [</w:t>
                  </w:r>
                  <w:r w:rsidR="00AE372D">
                    <w:rPr>
                      <w:color w:val="FFFFFF" w:themeColor="background1"/>
                      <w:sz w:val="44"/>
                      <w:szCs w:val="36"/>
                    </w:rPr>
                    <w:t>GFL</w:t>
                  </w:r>
                  <w:r w:rsidRPr="00505918"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  <w:t>]</w:t>
                  </w: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10E16232">
          <v:shape id="_x0000_s2050" type="#_x0000_t202" style="position:absolute;left:0;text-align:left;margin-left:17.9pt;margin-top:236.7pt;width:443.15pt;height:15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" filled="f" stroked="f" strokeweight=".5pt">
            <v:textbox>
              <w:txbxContent>
                <w:p w14:paraId="7FD6BA61" w14:textId="77777777" w:rsidR="00505918" w:rsidRPr="009C7DC9" w:rsidRDefault="00076172" w:rsidP="009C7DC9">
                  <w:pPr>
                    <w:jc w:val="center"/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</w:pP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Analisi e Progettazione del Software</w:t>
                  </w:r>
                </w:p>
                <w:p w14:paraId="6BB91572" w14:textId="2347E3B1" w:rsidR="00505918" w:rsidRPr="009C7DC9" w:rsidRDefault="00B21CB2" w:rsidP="009C7DC9">
                  <w:pPr>
                    <w:jc w:val="center"/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</w:pPr>
                  <w:r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Preappello – 10</w:t>
                  </w:r>
                  <w:r w:rsidR="00505918"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/0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6</w:t>
                  </w:r>
                  <w:r w:rsidR="00505918"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/202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4</w:t>
                  </w:r>
                </w:p>
              </w:txbxContent>
            </v:textbox>
          </v:shape>
        </w:pict>
      </w:r>
      <w:r w:rsidR="00CF75A7">
        <w:rPr>
          <w:lang w:val="en-US"/>
        </w:rPr>
        <w:br w:type="page"/>
      </w:r>
    </w:p>
    <w:sdt>
      <w:sdtPr>
        <w:rPr>
          <w:rFonts w:ascii="Roboto Condensed" w:eastAsiaTheme="minorHAnsi" w:hAnsi="Roboto Condensed" w:cstheme="minorBidi"/>
          <w:noProof/>
          <w:color w:val="auto"/>
          <w:sz w:val="22"/>
          <w:szCs w:val="22"/>
          <w:lang w:eastAsia="en-US"/>
        </w:rPr>
        <w:id w:val="-105202256"/>
        <w:docPartObj>
          <w:docPartGallery w:val="Table of Contents"/>
          <w:docPartUnique/>
        </w:docPartObj>
      </w:sdtPr>
      <w:sdtEndPr>
        <w:rPr>
          <w:b/>
          <w:bCs/>
          <w:noProof w:val="0"/>
        </w:rPr>
      </w:sdtEndPr>
      <w:sdtContent>
        <w:p w14:paraId="12DA4D85" w14:textId="77777777" w:rsidR="009C7DC9" w:rsidRDefault="009C7DC9">
          <w:pPr>
            <w:pStyle w:val="Titolosommario"/>
          </w:pPr>
          <w:r>
            <w:t>Sommario</w:t>
          </w:r>
        </w:p>
        <w:p w14:paraId="2BF79CDC" w14:textId="443C6726" w:rsidR="00F0771D" w:rsidRDefault="009C7DC9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61208" w:history="1">
            <w:r w:rsidR="00F0771D" w:rsidRPr="00925BBB">
              <w:rPr>
                <w:rStyle w:val="Collegamentoipertestuale"/>
                <w:noProof/>
              </w:rPr>
              <w:t>Modello di Dominio</w:t>
            </w:r>
            <w:r w:rsidR="00F0771D">
              <w:rPr>
                <w:noProof/>
                <w:webHidden/>
              </w:rPr>
              <w:tab/>
            </w:r>
            <w:r w:rsidR="00F0771D">
              <w:rPr>
                <w:noProof/>
                <w:webHidden/>
              </w:rPr>
              <w:fldChar w:fldCharType="begin"/>
            </w:r>
            <w:r w:rsidR="00F0771D">
              <w:rPr>
                <w:noProof/>
                <w:webHidden/>
              </w:rPr>
              <w:instrText xml:space="preserve"> PAGEREF _Toc167961208 \h </w:instrText>
            </w:r>
            <w:r w:rsidR="00F0771D">
              <w:rPr>
                <w:noProof/>
                <w:webHidden/>
              </w:rPr>
            </w:r>
            <w:r w:rsidR="00F0771D">
              <w:rPr>
                <w:noProof/>
                <w:webHidden/>
              </w:rPr>
              <w:fldChar w:fldCharType="separate"/>
            </w:r>
            <w:r w:rsidR="00F0771D">
              <w:rPr>
                <w:noProof/>
                <w:webHidden/>
              </w:rPr>
              <w:t>4</w:t>
            </w:r>
            <w:r w:rsidR="00F0771D">
              <w:rPr>
                <w:noProof/>
                <w:webHidden/>
              </w:rPr>
              <w:fldChar w:fldCharType="end"/>
            </w:r>
          </w:hyperlink>
        </w:p>
        <w:p w14:paraId="5549749E" w14:textId="74DDF3F8" w:rsidR="00F0771D" w:rsidRDefault="00F0771D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09" w:history="1">
            <w:r w:rsidRPr="00925BBB">
              <w:rPr>
                <w:rStyle w:val="Collegamentoipertestuale"/>
                <w:noProof/>
              </w:rPr>
              <w:t>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BC349" w14:textId="31D4091A" w:rsidR="00F0771D" w:rsidRDefault="00F0771D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0" w:history="1">
            <w:r w:rsidRPr="00925BBB">
              <w:rPr>
                <w:rStyle w:val="Collegamentoipertestuale"/>
                <w:noProof/>
              </w:rPr>
              <w:t>Diagramma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FCB52" w14:textId="48CC7102" w:rsidR="00F0771D" w:rsidRDefault="00F0771D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1" w:history="1">
            <w:r w:rsidRPr="00925BBB">
              <w:rPr>
                <w:rStyle w:val="Collegamentoipertestuale"/>
                <w:noProof/>
              </w:rPr>
              <w:t>Casi d’uso dettagliati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7CFC0" w14:textId="4ABB7AD0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2" w:history="1">
            <w:r w:rsidRPr="00925BBB">
              <w:rPr>
                <w:rStyle w:val="Collegamentoipertestuale"/>
                <w:noProof/>
              </w:rPr>
              <w:t>Prenotazione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9ACC1" w14:textId="17A0D72B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3" w:history="1">
            <w:r w:rsidRPr="00925BBB">
              <w:rPr>
                <w:rStyle w:val="Collegamentoipertestuale"/>
                <w:noProof/>
              </w:rPr>
              <w:t>Inserisci pacchetto vacanza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51DD6" w14:textId="00541D95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4" w:history="1">
            <w:r w:rsidRPr="00925BBB">
              <w:rPr>
                <w:rStyle w:val="Collegamentoipertestuale"/>
                <w:noProof/>
              </w:rPr>
              <w:t>Modifica pacchetto vacanza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67DA6" w14:textId="541420DC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5" w:history="1">
            <w:r w:rsidRPr="00925BBB">
              <w:rPr>
                <w:rStyle w:val="Collegamentoipertestuale"/>
                <w:noProof/>
              </w:rPr>
              <w:t>Cancellazione pacchetto vacanza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F1A27" w14:textId="1D214DD0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6" w:history="1">
            <w:r w:rsidRPr="00925BBB">
              <w:rPr>
                <w:rStyle w:val="Collegamentoipertestuale"/>
                <w:noProof/>
              </w:rPr>
              <w:t>Registrazione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B23A3" w14:textId="3F79C8D5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7" w:history="1">
            <w:r w:rsidRPr="00925BBB">
              <w:rPr>
                <w:rStyle w:val="Collegamentoipertestuale"/>
                <w:noProof/>
              </w:rPr>
              <w:t>Gestione richieste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2D30B" w14:textId="73365342" w:rsidR="00F0771D" w:rsidRDefault="00F0771D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8" w:history="1">
            <w:r w:rsidRPr="00925BBB">
              <w:rPr>
                <w:rStyle w:val="Collegamentoipertestuale"/>
                <w:noProof/>
              </w:rPr>
              <w:t>Diagramma di Sequenza di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73AFE" w14:textId="57C837E9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19" w:history="1">
            <w:r w:rsidRPr="00925BBB">
              <w:rPr>
                <w:rStyle w:val="Collegamentoipertestuale"/>
                <w:noProof/>
              </w:rPr>
              <w:t>RegistrazioneUtente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EEEA1" w14:textId="24BEFA85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0" w:history="1">
            <w:r w:rsidRPr="00925BBB">
              <w:rPr>
                <w:rStyle w:val="Collegamentoipertestuale"/>
                <w:noProof/>
              </w:rPr>
              <w:t>PrenotazioneCliente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54D7C" w14:textId="2E8AE7A2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1" w:history="1">
            <w:r w:rsidRPr="00925BBB">
              <w:rPr>
                <w:rStyle w:val="Collegamentoipertestuale"/>
                <w:noProof/>
              </w:rPr>
              <w:t>InserisciPacchettoVacanza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A7453" w14:textId="55F4C998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2" w:history="1">
            <w:r w:rsidRPr="00925BBB">
              <w:rPr>
                <w:rStyle w:val="Collegamentoipertestuale"/>
                <w:noProof/>
              </w:rPr>
              <w:t>ModificaPacchettoVacanza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D6BAB" w14:textId="3E2DFF42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3" w:history="1">
            <w:r w:rsidRPr="00925BBB">
              <w:rPr>
                <w:rStyle w:val="Collegamentoipertestuale"/>
                <w:noProof/>
              </w:rPr>
              <w:t>CancellaPacchettoVacanza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85EF5" w14:textId="315BC6C6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4" w:history="1">
            <w:r w:rsidRPr="00925BBB">
              <w:rPr>
                <w:rStyle w:val="Collegamentoipertestuale"/>
                <w:noProof/>
              </w:rPr>
              <w:t>CancellaPrenotazione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F9CB2" w14:textId="4EB4AA8F" w:rsidR="00F0771D" w:rsidRDefault="00F0771D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5" w:history="1">
            <w:r w:rsidRPr="00925BBB">
              <w:rPr>
                <w:rStyle w:val="Collegamentoipertestuale"/>
                <w:noProof/>
              </w:rPr>
              <w:t>Diagrammi di Attività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B1B46" w14:textId="4829B484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6" w:history="1">
            <w:r w:rsidRPr="00925BBB">
              <w:rPr>
                <w:rStyle w:val="Collegamentoipertestuale"/>
                <w:noProof/>
              </w:rPr>
              <w:t>EffettuaRegistrazione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238A0" w14:textId="0754F962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7" w:history="1">
            <w:r w:rsidRPr="00925BBB">
              <w:rPr>
                <w:rStyle w:val="Collegamentoipertestuale"/>
                <w:noProof/>
              </w:rPr>
              <w:t>InserisciPrenotazione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34297" w14:textId="296C4D81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8" w:history="1">
            <w:r w:rsidRPr="00925BBB">
              <w:rPr>
                <w:rStyle w:val="Collegamentoipertestuale"/>
                <w:noProof/>
              </w:rPr>
              <w:t>GestisciCatalogo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E8D6C" w14:textId="15D560C2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29" w:history="1">
            <w:r w:rsidRPr="00925BBB">
              <w:rPr>
                <w:rStyle w:val="Collegamentoipertestuale"/>
                <w:noProof/>
              </w:rPr>
              <w:t>ModificaPrenotazione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437BC" w14:textId="55450A39" w:rsidR="00F0771D" w:rsidRDefault="00F0771D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0" w:history="1">
            <w:r w:rsidRPr="00925BBB">
              <w:rPr>
                <w:rStyle w:val="Collegamentoipertestuale"/>
                <w:noProof/>
              </w:rPr>
              <w:t>Contratti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AF66C" w14:textId="24F83B5C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1" w:history="1">
            <w:r w:rsidRPr="00925BBB">
              <w:rPr>
                <w:rStyle w:val="Collegamentoipertestuale"/>
                <w:noProof/>
              </w:rPr>
              <w:t>Contratto verificaDati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C5FE1" w14:textId="1D55901F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2" w:history="1">
            <w:r w:rsidRPr="00925BBB">
              <w:rPr>
                <w:rStyle w:val="Collegamentoipertestuale"/>
                <w:noProof/>
              </w:rPr>
              <w:t>Contratto inserisciUtente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721FD" w14:textId="0D476996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3" w:history="1">
            <w:r w:rsidRPr="00925BBB">
              <w:rPr>
                <w:rStyle w:val="Collegamentoipertestuale"/>
                <w:noProof/>
              </w:rPr>
              <w:t>Contratto effetuaLogin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FCC70" w14:textId="5AA0908C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4" w:history="1">
            <w:r w:rsidRPr="00925BBB">
              <w:rPr>
                <w:rStyle w:val="Collegamentoipertestuale"/>
                <w:noProof/>
              </w:rPr>
              <w:t>Contratto effetuaRichiestaPrenotazione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2C33F" w14:textId="77E14A25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5" w:history="1">
            <w:r w:rsidRPr="00925BBB">
              <w:rPr>
                <w:rStyle w:val="Collegamentoipertestuale"/>
                <w:noProof/>
              </w:rPr>
              <w:t>Contratto inserisciSpecifichePacchetto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92A91" w14:textId="730E9BB6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6" w:history="1">
            <w:r w:rsidRPr="00925BBB">
              <w:rPr>
                <w:rStyle w:val="Collegamentoipertestuale"/>
                <w:noProof/>
              </w:rPr>
              <w:t>Contratto richiestaCancellazione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2DEFC" w14:textId="4B309CD9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7" w:history="1">
            <w:r w:rsidRPr="00925BBB">
              <w:rPr>
                <w:rStyle w:val="Collegamentoipertestuale"/>
                <w:noProof/>
              </w:rPr>
              <w:t>Contratto confermaCancellazione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12902" w14:textId="56FF187B" w:rsidR="00F0771D" w:rsidRDefault="00F0771D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8" w:history="1">
            <w:r w:rsidRPr="00925BBB">
              <w:rPr>
                <w:rStyle w:val="Collegamentoipertestuale"/>
                <w:noProof/>
              </w:rPr>
              <w:t>Architettura Logica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F2C28" w14:textId="475277DA" w:rsidR="00F0771D" w:rsidRDefault="00F0771D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39" w:history="1">
            <w:r w:rsidRPr="00925BBB">
              <w:rPr>
                <w:rStyle w:val="Collegamentoipertestuale"/>
                <w:noProof/>
              </w:rPr>
              <w:t>Diagramma delle Classi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DF33E" w14:textId="1CD6BEBB" w:rsidR="00F0771D" w:rsidRDefault="00F0771D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0" w:history="1">
            <w:r w:rsidRPr="00925BBB">
              <w:rPr>
                <w:rStyle w:val="Collegamentoipertestuale"/>
                <w:noProof/>
              </w:rPr>
              <w:t>Diagrammi di Sequenza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95CFA" w14:textId="37FC5340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1" w:history="1">
            <w:r w:rsidRPr="00925BBB">
              <w:rPr>
                <w:rStyle w:val="Collegamentoipertestuale"/>
                <w:noProof/>
              </w:rPr>
              <w:t>Diagramma di sequenza InserisciUtente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0B94A" w14:textId="3CB78DE5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2" w:history="1">
            <w:r w:rsidRPr="00925BBB">
              <w:rPr>
                <w:rStyle w:val="Collegamentoipertestuale"/>
                <w:noProof/>
              </w:rPr>
              <w:t>Diagramma di Sequenza VerificaDati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116E2" w14:textId="5ED9E7D9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3" w:history="1">
            <w:r w:rsidRPr="00925BBB">
              <w:rPr>
                <w:rStyle w:val="Collegamentoipertestuale"/>
                <w:noProof/>
              </w:rPr>
              <w:t>Diagramma di Sequenza EffettuaLogin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7D57C" w14:textId="5C7A0750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4" w:history="1">
            <w:r w:rsidRPr="00925BBB">
              <w:rPr>
                <w:rStyle w:val="Collegamentoipertestuale"/>
                <w:noProof/>
              </w:rPr>
              <w:t>Diagramma di Sequenza EffettuaRichiestaPrenotazione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5D9C8" w14:textId="03F11928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5" w:history="1">
            <w:r w:rsidRPr="00925BBB">
              <w:rPr>
                <w:rStyle w:val="Collegamentoipertestuale"/>
                <w:noProof/>
              </w:rPr>
              <w:t>Diagramma di Sequenza InserisciSpecifichePacchetto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07811" w14:textId="0DC7D8EE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6" w:history="1">
            <w:r w:rsidRPr="00925BBB">
              <w:rPr>
                <w:rStyle w:val="Collegamentoipertestuale"/>
                <w:noProof/>
              </w:rPr>
              <w:t>Diagramma di Sequenza ModificaPacchettoVacanza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AF6AD" w14:textId="39AA38AE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7" w:history="1">
            <w:r w:rsidRPr="00925BBB">
              <w:rPr>
                <w:rStyle w:val="Collegamentoipertestuale"/>
                <w:noProof/>
              </w:rPr>
              <w:t>Diagramma di Sequenza Richiestacancellazione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5FDCC" w14:textId="44275BE9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8" w:history="1">
            <w:r w:rsidRPr="00925BBB">
              <w:rPr>
                <w:rStyle w:val="Collegamentoipertestuale"/>
                <w:noProof/>
              </w:rPr>
              <w:t>Diagramma di Sequenza ConfermaCancellazione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668BB" w14:textId="1992D61C" w:rsidR="00F0771D" w:rsidRDefault="00F0771D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49" w:history="1">
            <w:r w:rsidRPr="00925BBB">
              <w:rPr>
                <w:rStyle w:val="Collegamentoipertestuale"/>
                <w:noProof/>
              </w:rPr>
              <w:t>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C9DCF" w14:textId="4ABDB78D" w:rsidR="00F0771D" w:rsidRDefault="00F0771D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0" w:history="1">
            <w:r w:rsidRPr="00925BBB">
              <w:rPr>
                <w:rStyle w:val="Collegamentoipertestuale"/>
                <w:noProof/>
              </w:rPr>
              <w:t>Grasp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ED9CC" w14:textId="33523707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1" w:history="1">
            <w:r w:rsidRPr="00925BBB">
              <w:rPr>
                <w:rStyle w:val="Collegamentoipertestuale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671E1" w14:textId="2EF04DD0" w:rsidR="00F0771D" w:rsidRDefault="00F0771D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2" w:history="1">
            <w:r w:rsidRPr="00925BBB">
              <w:rPr>
                <w:rStyle w:val="Collegamentoipertestuale"/>
                <w:noProof/>
              </w:rPr>
              <w:t>GOF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B8780" w14:textId="0FEEAE1F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3" w:history="1">
            <w:r w:rsidRPr="00925BBB">
              <w:rPr>
                <w:rStyle w:val="Collegamentoipertestuale"/>
                <w:noProof/>
              </w:rPr>
              <w:t>Singleton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A0D45" w14:textId="2357A830" w:rsidR="00F0771D" w:rsidRDefault="00F0771D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4" w:history="1">
            <w:r w:rsidRPr="00925BBB">
              <w:rPr>
                <w:rStyle w:val="Collegamentoipertestuale"/>
                <w:noProof/>
              </w:rPr>
              <w:t>Diagrammi di macchina a stati: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BECC0" w14:textId="2C8D252E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5" w:history="1">
            <w:r w:rsidRPr="00925BBB">
              <w:rPr>
                <w:rStyle w:val="Collegamentoipertestuale"/>
                <w:noProof/>
              </w:rPr>
              <w:t>Diagramma di macchina a stati Prenotazione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6760A" w14:textId="376F8AC6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6" w:history="1">
            <w:r w:rsidRPr="00925BBB">
              <w:rPr>
                <w:rStyle w:val="Collegamentoipertestuale"/>
                <w:noProof/>
              </w:rPr>
              <w:t>Diagramma di macchina a stati PacchettoVacanza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B33E1" w14:textId="7D99BE84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7" w:history="1">
            <w:r w:rsidRPr="00925BBB">
              <w:rPr>
                <w:rStyle w:val="Collegamentoipertestuale"/>
                <w:noProof/>
              </w:rPr>
              <w:t>Diagramma di macchina a stati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1F4D7" w14:textId="6D46B7D2" w:rsidR="00F0771D" w:rsidRDefault="00F0771D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8" w:history="1">
            <w:r w:rsidRPr="00925BBB">
              <w:rPr>
                <w:rStyle w:val="Collegamentoipertestuale"/>
                <w:noProof/>
              </w:rPr>
              <w:t>Diagramma di macchina a stati RichiestaCliente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A9521" w14:textId="688058A0" w:rsidR="00F0771D" w:rsidRDefault="00F0771D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61259" w:history="1">
            <w:r w:rsidRPr="00925BBB">
              <w:rPr>
                <w:rStyle w:val="Collegamentoipertestuale"/>
                <w:noProof/>
              </w:rPr>
              <w:t>ReadMe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_Toc167961259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151DC" w14:textId="7677CF3A" w:rsidR="009C7DC9" w:rsidRDefault="009C7DC9">
          <w:r>
            <w:rPr>
              <w:b/>
              <w:bCs/>
            </w:rPr>
            <w:fldChar w:fldCharType="end"/>
          </w:r>
        </w:p>
      </w:sdtContent>
    </w:sdt>
    <w:p w14:paraId="1C71B4D7" w14:textId="6F6A2C42" w:rsidR="009C7DC9" w:rsidRPr="002A2D65" w:rsidRDefault="009C7DC9" w:rsidP="002A2D65">
      <w:pPr>
        <w:jc w:val="left"/>
        <w:rPr>
          <w:sz w:val="16"/>
          <w:szCs w:val="16"/>
        </w:rPr>
      </w:pPr>
      <w:r>
        <w:br w:type="page"/>
      </w:r>
    </w:p>
    <w:p w14:paraId="51334F95" w14:textId="77777777" w:rsidR="009C7DC9" w:rsidRDefault="009C7DC9" w:rsidP="009C7DC9">
      <w:pPr>
        <w:pStyle w:val="Titolo1"/>
      </w:pPr>
      <w:bookmarkStart w:id="0" w:name="_Toc167961208"/>
      <w:r>
        <w:lastRenderedPageBreak/>
        <w:t>Modello di Dominio</w:t>
      </w:r>
      <w:bookmarkEnd w:id="0"/>
    </w:p>
    <w:p w14:paraId="64D703AE" w14:textId="77777777" w:rsidR="004007E9" w:rsidRDefault="004007E9" w:rsidP="004007E9"/>
    <w:p w14:paraId="5D5DA628" w14:textId="77777777" w:rsidR="004007E9" w:rsidRPr="004007E9" w:rsidRDefault="004007E9" w:rsidP="004007E9"/>
    <w:p w14:paraId="6BE7BA1D" w14:textId="77777777" w:rsidR="00117014" w:rsidRDefault="00117014" w:rsidP="00117014">
      <w:pPr>
        <w:pStyle w:val="NormaleWeb"/>
        <w:rPr>
          <w:noProof/>
        </w:rPr>
      </w:pPr>
    </w:p>
    <w:p w14:paraId="4DAF6AEE" w14:textId="19083BB8" w:rsidR="00117014" w:rsidRDefault="00117014" w:rsidP="00117014">
      <w:pPr>
        <w:pStyle w:val="NormaleWeb"/>
        <w:jc w:val="center"/>
      </w:pPr>
      <w:r>
        <w:rPr>
          <w:noProof/>
          <w:lang w:val="en-US" w:eastAsia="en-US"/>
        </w:rPr>
        <w:drawing>
          <wp:inline distT="0" distB="0" distL="0" distR="0" wp14:anchorId="41149546" wp14:editId="178E217B">
            <wp:extent cx="6428096" cy="4863932"/>
            <wp:effectExtent l="0" t="0" r="0" b="0"/>
            <wp:docPr id="1970470543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70543" name="Picture 2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58"/>
                    <a:stretch/>
                  </pic:blipFill>
                  <pic:spPr bwMode="auto">
                    <a:xfrm>
                      <a:off x="0" y="0"/>
                      <a:ext cx="6432088" cy="486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93183" w14:textId="171AF462" w:rsidR="009C7DC9" w:rsidRDefault="009C7DC9" w:rsidP="002A2D65">
      <w:pPr>
        <w:jc w:val="center"/>
      </w:pPr>
      <w:r>
        <w:br w:type="page"/>
      </w:r>
    </w:p>
    <w:p w14:paraId="455D3A58" w14:textId="77777777" w:rsidR="009C7DC9" w:rsidRDefault="009C7DC9" w:rsidP="009C7DC9">
      <w:pPr>
        <w:pStyle w:val="Titolo1"/>
      </w:pPr>
      <w:bookmarkStart w:id="1" w:name="_Toc167961209"/>
      <w:r>
        <w:lastRenderedPageBreak/>
        <w:t>Casi d’uso</w:t>
      </w:r>
      <w:bookmarkEnd w:id="1"/>
    </w:p>
    <w:p w14:paraId="67941F7F" w14:textId="02ADEFC7" w:rsidR="00BB2348" w:rsidRDefault="009C7DC9" w:rsidP="00BB2348">
      <w:pPr>
        <w:pStyle w:val="Titolo2"/>
      </w:pPr>
      <w:bookmarkStart w:id="2" w:name="_Toc167961210"/>
      <w:r>
        <w:t>Diagramma dei casi d’uso</w:t>
      </w:r>
      <w:bookmarkEnd w:id="2"/>
    </w:p>
    <w:p w14:paraId="2ADD1C7E" w14:textId="77777777" w:rsidR="00C674C0" w:rsidRPr="00C674C0" w:rsidRDefault="00C674C0" w:rsidP="00C674C0"/>
    <w:p w14:paraId="40A7A9C1" w14:textId="77777777" w:rsidR="00BB2348" w:rsidRPr="00BB2348" w:rsidRDefault="00BB2348" w:rsidP="00BB2348"/>
    <w:p w14:paraId="4970114A" w14:textId="2D67116C" w:rsidR="004007E9" w:rsidRDefault="00C674C0" w:rsidP="00591AA0">
      <w:r>
        <w:rPr>
          <w:noProof/>
          <w:lang w:val="en-US"/>
        </w:rPr>
        <w:drawing>
          <wp:inline distT="0" distB="0" distL="0" distR="0" wp14:anchorId="66142E6E" wp14:editId="6A55354C">
            <wp:extent cx="6120130" cy="5950585"/>
            <wp:effectExtent l="0" t="0" r="0" b="0"/>
            <wp:docPr id="858732523" name="Immagine 2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32523" name="Immagine 2" descr="Immagine che contiene testo, diagramma, schermata, Paralle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E461" w14:textId="77777777" w:rsidR="004007E9" w:rsidRPr="004007E9" w:rsidRDefault="004007E9" w:rsidP="004007E9"/>
    <w:p w14:paraId="5EE7DDCB" w14:textId="6E96A320" w:rsidR="009C7DC9" w:rsidRDefault="009C7DC9" w:rsidP="009C7DC9"/>
    <w:p w14:paraId="0034AFA2" w14:textId="77777777" w:rsidR="009C7DC9" w:rsidRDefault="009C7DC9">
      <w:pPr>
        <w:jc w:val="left"/>
      </w:pPr>
      <w:r>
        <w:br w:type="page"/>
      </w:r>
    </w:p>
    <w:p w14:paraId="00428923" w14:textId="1F4831EA" w:rsidR="009C7DC9" w:rsidRPr="00EF439D" w:rsidRDefault="00BB132C" w:rsidP="002A2D65">
      <w:r>
        <w:lastRenderedPageBreak/>
        <w:t xml:space="preserve">Filippo Gentili - </w:t>
      </w:r>
      <w:r w:rsidRPr="00BB132C">
        <w:t>899906</w:t>
      </w:r>
    </w:p>
    <w:p w14:paraId="2B4C0A47" w14:textId="1F4831EA" w:rsidR="002A2D65" w:rsidRDefault="009C7DC9" w:rsidP="002A2D65">
      <w:pPr>
        <w:pStyle w:val="Titolo2"/>
        <w:jc w:val="left"/>
      </w:pPr>
      <w:bookmarkStart w:id="3" w:name="_Toc167961211"/>
      <w:r>
        <w:t>Casi d’uso dettagliati</w:t>
      </w:r>
      <w:bookmarkEnd w:id="3"/>
    </w:p>
    <w:p w14:paraId="12A41572" w14:textId="044E046D" w:rsidR="002A2D65" w:rsidRPr="002A2D65" w:rsidRDefault="000060EA" w:rsidP="002A2D65">
      <w:pPr>
        <w:pStyle w:val="Titolo3"/>
      </w:pPr>
      <w:bookmarkStart w:id="4" w:name="_Toc167961212"/>
      <w:r w:rsidRPr="002A2D65">
        <w:t>Prenotazione cliente</w:t>
      </w:r>
      <w:bookmarkEnd w:id="4"/>
    </w:p>
    <w:tbl>
      <w:tblPr>
        <w:tblStyle w:val="Tabellagriglia5scura-colore3"/>
        <w:tblW w:w="0" w:type="auto"/>
        <w:tblInd w:w="-176" w:type="dxa"/>
        <w:tblLook w:val="06A0" w:firstRow="1" w:lastRow="0" w:firstColumn="1" w:lastColumn="0" w:noHBand="1" w:noVBand="1"/>
      </w:tblPr>
      <w:tblGrid>
        <w:gridCol w:w="2127"/>
        <w:gridCol w:w="7827"/>
      </w:tblGrid>
      <w:tr w:rsidR="000060EA" w14:paraId="0571D605" w14:textId="77777777" w:rsidTr="002A2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  <w:shd w:val="clear" w:color="auto" w:fill="2683C6" w:themeFill="accent2"/>
          </w:tcPr>
          <w:p w14:paraId="6800E584" w14:textId="77777777" w:rsidR="000060EA" w:rsidRDefault="000060EA" w:rsidP="002A2D65">
            <w:pPr>
              <w:jc w:val="center"/>
            </w:pPr>
            <w:r>
              <w:t>Caso d’uso prenotazione cliente</w:t>
            </w:r>
          </w:p>
        </w:tc>
      </w:tr>
      <w:tr w:rsidR="000060EA" w14:paraId="2D376A49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B2C21DB" w14:textId="77777777" w:rsidR="000060EA" w:rsidRDefault="000060EA" w:rsidP="006F5A76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71BB68F" w14:textId="0B21344C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</w:t>
            </w:r>
            <w:r w:rsidR="002A2D65">
              <w:t xml:space="preserve"> </w:t>
            </w:r>
            <w:r>
              <w:t>&amp;</w:t>
            </w:r>
            <w:r w:rsidR="002A2D65">
              <w:t xml:space="preserve"> </w:t>
            </w:r>
            <w:r>
              <w:t>Travels</w:t>
            </w:r>
          </w:p>
        </w:tc>
      </w:tr>
      <w:tr w:rsidR="000060EA" w14:paraId="2328D4B7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1F5404C" w14:textId="77777777" w:rsidR="000060EA" w:rsidRDefault="000060EA" w:rsidP="006F5A76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B06BE9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0060EA" w14:paraId="4BBF2264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07528C0" w14:textId="77777777" w:rsidR="000060EA" w:rsidRDefault="000060EA" w:rsidP="006F5A76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9A93766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0060EA" w14:paraId="45E58550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E97241A" w14:textId="77777777" w:rsidR="000060EA" w:rsidRDefault="000060EA" w:rsidP="006F5A76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750E81E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0060EA" w14:paraId="703EE838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113833AB" w14:textId="77777777" w:rsidR="000060EA" w:rsidRDefault="000060EA" w:rsidP="006F5A76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22E649" w14:textId="381BC281" w:rsidR="000060EA" w:rsidRDefault="000060EA" w:rsidP="00591AA0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Cliente: vuole effettuare una prenotazione di un viaggio nel modo più semplice e veloce possibile. Vuole ricevere </w:t>
            </w:r>
            <w:r w:rsidR="002A2D65">
              <w:t>un’e-mail</w:t>
            </w:r>
            <w:r>
              <w:t xml:space="preserve"> di conferma prenotazione con all’interno la ricevuta, tutte le informazioni dettagliate sul viaggio e gli eventuali biglietti. Vuole che il pagamento vada a buon fine.</w:t>
            </w:r>
          </w:p>
          <w:p w14:paraId="39E95D14" w14:textId="2D6B54DF" w:rsidR="000060EA" w:rsidRDefault="000060EA" w:rsidP="00591AA0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Agenzia: vuole registrare accuratamente i dati del cliente. Vuole registrare la transazione del cliente. Vuole che </w:t>
            </w:r>
            <w:r w:rsidR="002A2D65">
              <w:t>l’e-mail</w:t>
            </w:r>
            <w:r>
              <w:t xml:space="preserve"> di conferma arrivi al cliente velocemente e che il cliente sia soddisfatto.</w:t>
            </w:r>
          </w:p>
          <w:p w14:paraId="48A4AAF2" w14:textId="77777777" w:rsidR="000060EA" w:rsidRDefault="000060EA" w:rsidP="00591AA0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Operatore: vuole essere in grado di gestire eventuali richieste del cliente e gestire l’eventuale rimborso.</w:t>
            </w:r>
          </w:p>
        </w:tc>
      </w:tr>
      <w:tr w:rsidR="000060EA" w14:paraId="12FBA928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385F922C" w14:textId="77777777" w:rsidR="000060EA" w:rsidRDefault="000060EA" w:rsidP="006F5A76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5777621" w14:textId="5CBFF1A0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>l cliente deve essersi registrato come utente del sito web.</w:t>
            </w:r>
          </w:p>
        </w:tc>
      </w:tr>
      <w:tr w:rsidR="000060EA" w14:paraId="1DD25AEB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5B951CDA" w14:textId="77777777" w:rsidR="000060EA" w:rsidRDefault="000060EA" w:rsidP="006F5A76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80AF51" w14:textId="0E37330A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0060EA">
              <w:t>a prenotazione viene realizzata con successo. Vengono contattat</w:t>
            </w:r>
            <w:r w:rsidR="00404C40">
              <w:t>i</w:t>
            </w:r>
            <w:r w:rsidR="000060EA">
              <w:t xml:space="preserve"> gli enti </w:t>
            </w:r>
            <w:r>
              <w:t>t</w:t>
            </w:r>
            <w:r w:rsidR="000060EA">
              <w:t>erzi(</w:t>
            </w:r>
            <w:r w:rsidR="000060EA" w:rsidRPr="00FC0AB9">
              <w:t xml:space="preserve">Compagnie ferroviarie, Compagnie aeree, Tour </w:t>
            </w:r>
            <w:r w:rsidR="00DE6274">
              <w:t>operator</w:t>
            </w:r>
            <w:r w:rsidR="000060EA">
              <w:t xml:space="preserve">). Viene inviata al cliente </w:t>
            </w:r>
            <w:r w:rsidR="00591AA0">
              <w:t>l’e-mail</w:t>
            </w:r>
            <w:r w:rsidR="000060EA">
              <w:t xml:space="preserve"> di conferma e la ricevuta del totale.</w:t>
            </w:r>
          </w:p>
        </w:tc>
      </w:tr>
      <w:tr w:rsidR="00422CA4" w14:paraId="66FDCA71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29F6AE76" w14:textId="77777777" w:rsidR="00422CA4" w:rsidRDefault="00422CA4" w:rsidP="00422CA4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36BA12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registrato inserisce i dati della richiesta </w:t>
            </w:r>
            <w:r w:rsidRPr="00B733A4">
              <w:t>ed effettua il pagamento della caparra indicata</w:t>
            </w:r>
            <w:r>
              <w:t>.</w:t>
            </w:r>
          </w:p>
          <w:p w14:paraId="328D0774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mostrato il riepilogo della prenotazione all’utente.</w:t>
            </w:r>
          </w:p>
          <w:p w14:paraId="6763A87B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inviata un e-mail di riepilogo della prenotazione.</w:t>
            </w:r>
          </w:p>
          <w:p w14:paraId="7543717D" w14:textId="2241835C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contatta gli enti terzi (</w:t>
            </w:r>
            <w:r w:rsidRPr="00FC0AB9">
              <w:t xml:space="preserve">Compagnie ferroviarie, Compagnie aeree, Tour </w:t>
            </w:r>
            <w:r>
              <w:t>operator).</w:t>
            </w:r>
          </w:p>
          <w:p w14:paraId="46591565" w14:textId="21AE0243" w:rsidR="007B63B8" w:rsidRDefault="007B63B8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Enti terzi conferma la prenotazione</w:t>
            </w:r>
          </w:p>
          <w:p w14:paraId="3765BD73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B733A4">
              <w:t>l sistema invia automaticamente una notifica all’utente due giorni prima della scadenza del</w:t>
            </w:r>
            <w:r>
              <w:t xml:space="preserve"> pagamento del saldo.</w:t>
            </w:r>
          </w:p>
          <w:p w14:paraId="5521B420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A4">
              <w:t xml:space="preserve">Il cliente effettua correttamente il pagamento </w:t>
            </w:r>
          </w:p>
          <w:p w14:paraId="5E6515AF" w14:textId="0908172E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A4">
              <w:t>Viene inviata un e-mail di conferma compresa di ricevuta al cliente.</w:t>
            </w:r>
          </w:p>
        </w:tc>
      </w:tr>
      <w:tr w:rsidR="00422CA4" w14:paraId="6A168B02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314C3229" w14:textId="77777777" w:rsidR="00422CA4" w:rsidRDefault="00422CA4" w:rsidP="00422CA4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33F884D" w14:textId="096F0DB9" w:rsidR="00422CA4" w:rsidRDefault="007B63B8" w:rsidP="00422CA4">
            <w:pPr>
              <w:pStyle w:val="Paragrafoelenco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1/7</w:t>
            </w:r>
            <w:r w:rsidR="00422CA4">
              <w:t>) Il pagamento da parte del cliente non va a buon fine.</w:t>
            </w:r>
          </w:p>
          <w:p w14:paraId="075CB809" w14:textId="13631B31" w:rsidR="00422CA4" w:rsidRDefault="007B63B8" w:rsidP="00422CA4">
            <w:pPr>
              <w:pStyle w:val="Paragrafoelenco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  <w:r w:rsidR="00422CA4">
              <w:t>) Il cliente non effettua il pagamento entro la data di scadenza.</w:t>
            </w:r>
          </w:p>
          <w:p w14:paraId="0B0CDE61" w14:textId="2B01681F" w:rsidR="00422CA4" w:rsidRDefault="007B63B8" w:rsidP="00422CA4">
            <w:pPr>
              <w:pStyle w:val="Paragrafoelenco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3/6/8</w:t>
            </w:r>
            <w:r w:rsidR="00422CA4">
              <w:t>) Il cliente non riceve correttamente l’e-mail di riepilogo/conferma/notifica.</w:t>
            </w:r>
          </w:p>
          <w:p w14:paraId="3636A9A2" w14:textId="11F7A82C" w:rsidR="00422CA4" w:rsidRPr="004007E9" w:rsidRDefault="007B63B8" w:rsidP="00422CA4">
            <w:pPr>
              <w:pStyle w:val="Paragrafoelenco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422CA4">
              <w:t>) Gli enti terzi hanno terminato i posti a disposizione.</w:t>
            </w:r>
          </w:p>
        </w:tc>
      </w:tr>
      <w:tr w:rsidR="000060EA" w14:paraId="681D5E74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DDFBFC9" w14:textId="77777777" w:rsidR="000060EA" w:rsidRDefault="000060EA" w:rsidP="006F5A76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CD9016" w14:textId="10B93EB4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000060EA" w:rsidRPr="00D031D2">
              <w:t xml:space="preserve">iene effettuato un controllo quotidiano delle prenotazioni in </w:t>
            </w:r>
            <w:r w:rsidRPr="00D031D2">
              <w:t>scadenza,</w:t>
            </w:r>
            <w:r w:rsidR="000060EA">
              <w:t xml:space="preserve"> il quale rende possibile l</w:t>
            </w:r>
            <w:r w:rsidR="000060EA" w:rsidRPr="00D031D2">
              <w:t>e no</w:t>
            </w:r>
            <w:r w:rsidR="000060EA">
              <w:t>tifiche automatiche del sistema.</w:t>
            </w:r>
          </w:p>
        </w:tc>
      </w:tr>
      <w:tr w:rsidR="000060EA" w14:paraId="785C317E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9BD6666" w14:textId="324F21C9" w:rsidR="000060EA" w:rsidRDefault="00B94803" w:rsidP="006F5A76">
            <w:pPr>
              <w:jc w:val="left"/>
            </w:pPr>
            <w:r>
              <w:t>E</w:t>
            </w:r>
            <w:r w:rsidR="000060EA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0E443B" w14:textId="377EBF4A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 xml:space="preserve">l cliente può richiedere la modifica o la cancellazione della prenotazione tramite </w:t>
            </w:r>
            <w:r>
              <w:t>e-mail</w:t>
            </w:r>
            <w:r w:rsidR="000060EA">
              <w:t xml:space="preserve"> o telefono, la quale verrà presa in carico dall’operatore che inoltrerà la richiesta ad enti terzi (</w:t>
            </w:r>
            <w:r w:rsidR="000060EA" w:rsidRPr="00FC0AB9">
              <w:t xml:space="preserve">Compagnie ferroviarie, Compagnie aeree, Tour </w:t>
            </w:r>
            <w:r w:rsidR="00DE6274">
              <w:t>operator</w:t>
            </w:r>
            <w:r w:rsidR="000060EA">
              <w:t>).</w:t>
            </w:r>
          </w:p>
        </w:tc>
      </w:tr>
      <w:tr w:rsidR="000060EA" w14:paraId="3C41E227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03E3B979" w14:textId="77777777" w:rsidR="000060EA" w:rsidRDefault="000060EA" w:rsidP="006F5A76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24F0364" w14:textId="5B9E3BDE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>nfinita fino ad esaurimento posti.</w:t>
            </w:r>
          </w:p>
        </w:tc>
      </w:tr>
      <w:tr w:rsidR="000060EA" w14:paraId="1E5F67A3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68DCF4E" w14:textId="77777777" w:rsidR="000060EA" w:rsidRDefault="000060EA" w:rsidP="006F5A76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956B4B5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2F49CC05" w14:textId="77777777" w:rsidR="00D44758" w:rsidRDefault="00691C3B">
      <w:pPr>
        <w:jc w:val="left"/>
      </w:pPr>
      <w:r>
        <w:br w:type="page"/>
      </w:r>
    </w:p>
    <w:p w14:paraId="0351800E" w14:textId="18BBDE02" w:rsidR="002B5446" w:rsidRDefault="00B94803" w:rsidP="006E142F">
      <w:pPr>
        <w:contextualSpacing/>
      </w:pPr>
      <w:r>
        <w:lastRenderedPageBreak/>
        <w:t xml:space="preserve">Luca Giandomenico </w:t>
      </w:r>
      <w:r w:rsidR="002B5446">
        <w:t>–</w:t>
      </w:r>
      <w:r>
        <w:t xml:space="preserve"> 900162</w:t>
      </w:r>
    </w:p>
    <w:p w14:paraId="07E07646" w14:textId="4668AB9F" w:rsidR="002B5446" w:rsidRPr="002B5446" w:rsidRDefault="002B5446" w:rsidP="002B5446">
      <w:pPr>
        <w:pStyle w:val="Titolo3"/>
      </w:pPr>
      <w:bookmarkStart w:id="5" w:name="_Toc167961213"/>
      <w:r>
        <w:t>Inse</w:t>
      </w:r>
      <w:r w:rsidR="0062341E">
        <w:t>risci p</w:t>
      </w:r>
      <w:r w:rsidR="00B7795D">
        <w:t>acchetto vacanza</w:t>
      </w:r>
      <w:bookmarkEnd w:id="5"/>
    </w:p>
    <w:tbl>
      <w:tblPr>
        <w:tblStyle w:val="Tabellagriglia5scura-colore3"/>
        <w:tblpPr w:leftFromText="141" w:rightFromText="141" w:vertAnchor="page" w:horzAnchor="margin" w:tblpY="2446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2B5446" w14:paraId="1F273226" w14:textId="77777777" w:rsidTr="00D931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46F77A9A" w14:textId="65695A44" w:rsidR="002B5446" w:rsidRDefault="002B5446" w:rsidP="00D93160">
            <w:pPr>
              <w:jc w:val="center"/>
            </w:pPr>
            <w:r>
              <w:t>Caso d’uso inser</w:t>
            </w:r>
            <w:r w:rsidR="0062341E">
              <w:t xml:space="preserve">isci </w:t>
            </w:r>
            <w:r w:rsidR="00B7795D">
              <w:t>pacchetto vacanza</w:t>
            </w:r>
          </w:p>
        </w:tc>
      </w:tr>
      <w:tr w:rsidR="002B5446" w14:paraId="42307D9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DBBAB3B" w14:textId="77777777" w:rsidR="002B5446" w:rsidRDefault="002B5446" w:rsidP="00D93160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3A4BE96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2B5446" w14:paraId="6927F6C3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95023A3" w14:textId="77777777" w:rsidR="002B5446" w:rsidRDefault="002B5446" w:rsidP="00D93160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2740D1D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2B5446" w14:paraId="778DDD2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D327FF7" w14:textId="77777777" w:rsidR="002B5446" w:rsidRDefault="002B5446" w:rsidP="00D93160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563FA80" w14:textId="6BBCFEC1" w:rsidR="002B5446" w:rsidRDefault="000D3C44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2B5446" w14:paraId="058F5F02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86B485E" w14:textId="77777777" w:rsidR="002B5446" w:rsidRDefault="002B5446" w:rsidP="00D93160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6C3EE07" w14:textId="4582055F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2B5446" w14:paraId="2DC79AB2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83C88BF" w14:textId="77777777" w:rsidR="002B5446" w:rsidRDefault="002B5446" w:rsidP="00D93160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25B909D" w14:textId="6BC6EAEC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="002B5446" w:rsidRPr="004007E9">
              <w:t xml:space="preserve">: vuole </w:t>
            </w:r>
            <w:r w:rsidR="002B5446">
              <w:t>inserire</w:t>
            </w:r>
            <w:r w:rsidR="002B5446" w:rsidRPr="004007E9">
              <w:t xml:space="preserve"> </w:t>
            </w:r>
            <w:r w:rsidR="002B5446">
              <w:t>un</w:t>
            </w:r>
            <w:r>
              <w:t xml:space="preserve"> nuovo </w:t>
            </w:r>
            <w:r w:rsidR="00B7795D">
              <w:t>pacchetto vacanza</w:t>
            </w:r>
            <w:r>
              <w:t xml:space="preserve"> </w:t>
            </w:r>
            <w:r w:rsidR="002B5446">
              <w:t xml:space="preserve">nel </w:t>
            </w:r>
            <w:r>
              <w:t>sistema.</w:t>
            </w:r>
          </w:p>
        </w:tc>
      </w:tr>
      <w:tr w:rsidR="002B5446" w14:paraId="35A5F3F5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D867953" w14:textId="77777777" w:rsidR="002B5446" w:rsidRDefault="002B5446" w:rsidP="00D93160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AE95D1E" w14:textId="3360A416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Esiste almeno un catalogo.</w:t>
            </w:r>
          </w:p>
        </w:tc>
      </w:tr>
      <w:tr w:rsidR="002B5446" w14:paraId="786B2066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A8CD05A" w14:textId="77777777" w:rsidR="002B5446" w:rsidRDefault="002B5446" w:rsidP="00D93160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721D813" w14:textId="39580DBF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62341E">
              <w:t xml:space="preserve">’inserimento del </w:t>
            </w:r>
            <w:r w:rsidR="00B7795D">
              <w:t>pacchetto vacanza</w:t>
            </w:r>
            <w:r w:rsidR="0062341E">
              <w:t xml:space="preserve"> nel sistema avviene</w:t>
            </w:r>
            <w:r w:rsidR="008261D1">
              <w:t xml:space="preserve"> con successo</w:t>
            </w:r>
            <w:r w:rsidR="0062341E">
              <w:t>.</w:t>
            </w:r>
          </w:p>
        </w:tc>
      </w:tr>
      <w:tr w:rsidR="002B5446" w14:paraId="78062B4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0C6DE8B" w14:textId="77777777" w:rsidR="002B5446" w:rsidRDefault="002B5446" w:rsidP="00D93160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5204554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2108CE6" w14:textId="6E23F19D" w:rsidR="002B5446" w:rsidRDefault="0062341E" w:rsidP="002B5446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</w:t>
            </w:r>
            <w:r w:rsidR="002B5446">
              <w:t xml:space="preserve">effettua il login. </w:t>
            </w:r>
          </w:p>
          <w:p w14:paraId="4FF9FDD0" w14:textId="45B15300" w:rsidR="002B5446" w:rsidRDefault="0062341E" w:rsidP="002B5446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</w:t>
            </w:r>
            <w:r w:rsidR="002B5446">
              <w:t xml:space="preserve"> seleziona </w:t>
            </w:r>
            <w:r>
              <w:t>il catalogo</w:t>
            </w:r>
            <w:r w:rsidR="00AD0FD9">
              <w:t xml:space="preserve"> desiderato.</w:t>
            </w:r>
          </w:p>
          <w:p w14:paraId="599C612C" w14:textId="7E4E5F3B" w:rsidR="0062341E" w:rsidRDefault="0062341E" w:rsidP="00AD0FD9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</w:t>
            </w:r>
            <w:r w:rsidR="00AD0FD9">
              <w:t xml:space="preserve"> l’opzione</w:t>
            </w:r>
            <w:r>
              <w:t xml:space="preserve"> “Inserisci </w:t>
            </w:r>
            <w:r w:rsidR="00B7795D">
              <w:t>pacchetto vacanza</w:t>
            </w:r>
            <w:r>
              <w:t>”.</w:t>
            </w:r>
          </w:p>
          <w:p w14:paraId="448AFF7D" w14:textId="1ED54BE0" w:rsidR="0062341E" w:rsidRDefault="0062341E" w:rsidP="0062341E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</w:t>
            </w:r>
            <w:r w:rsidR="002B5446">
              <w:t>inserisce</w:t>
            </w:r>
            <w:r>
              <w:t xml:space="preserve"> le informazioni relative al nuovo </w:t>
            </w:r>
            <w:r w:rsidR="00B7795D">
              <w:t>pacchetto vacanza</w:t>
            </w:r>
            <w:r>
              <w:t>.</w:t>
            </w:r>
          </w:p>
          <w:p w14:paraId="4A70CE34" w14:textId="001863C3" w:rsidR="002B5446" w:rsidRDefault="002B5446" w:rsidP="0062341E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</w:t>
            </w:r>
            <w:r w:rsidR="0062341E">
              <w:t xml:space="preserve">crea un nuovo </w:t>
            </w:r>
            <w:r w:rsidR="00B7795D">
              <w:t>pacchetto vacanza</w:t>
            </w:r>
            <w:r w:rsidR="0062341E">
              <w:t xml:space="preserve"> con i dati inseriti.</w:t>
            </w:r>
          </w:p>
          <w:p w14:paraId="44200BEB" w14:textId="536E1AF2" w:rsidR="00AD0FD9" w:rsidRDefault="00AD0FD9" w:rsidP="0062341E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il corretto inserimento del pacchetto.</w:t>
            </w:r>
          </w:p>
          <w:p w14:paraId="7FD0602A" w14:textId="40AC76D7" w:rsidR="0062341E" w:rsidRDefault="0062341E" w:rsidP="006234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B5446" w:rsidRPr="004007E9" w14:paraId="7C517B01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FB85FE0" w14:textId="77777777" w:rsidR="002B5446" w:rsidRDefault="002B5446" w:rsidP="00D93160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6EB4F64" w14:textId="2B55ADC4" w:rsidR="002B5446" w:rsidRPr="004007E9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1A0B2AFE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CE8C0BC" w14:textId="77777777" w:rsidR="002B5446" w:rsidRDefault="002B5446" w:rsidP="00D93160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836D15F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3EE2579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97D00F4" w14:textId="77777777" w:rsidR="002B5446" w:rsidRDefault="002B5446" w:rsidP="00D93160">
            <w:pPr>
              <w:jc w:val="left"/>
            </w:pPr>
            <w:r>
              <w:t>E</w:t>
            </w:r>
            <w:r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9A70B4" w14:textId="529F0182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75428DBD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C484B60" w14:textId="77777777" w:rsidR="002B5446" w:rsidRDefault="002B5446" w:rsidP="00D93160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C8068D5" w14:textId="5210DDF5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Illimitata</w:t>
            </w:r>
            <w:r w:rsidR="0062341E">
              <w:t>.</w:t>
            </w:r>
          </w:p>
        </w:tc>
      </w:tr>
      <w:tr w:rsidR="002B5446" w14:paraId="3B0ECEFC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5448E1D" w14:textId="77777777" w:rsidR="002B5446" w:rsidRDefault="002B5446" w:rsidP="00D93160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0CAB28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42276EE5" w14:textId="77777777" w:rsidR="002B5446" w:rsidRDefault="002B5446" w:rsidP="002B5446">
      <w:pPr>
        <w:pStyle w:val="Titolo3"/>
      </w:pPr>
      <w:r>
        <w:br w:type="page"/>
      </w:r>
    </w:p>
    <w:p w14:paraId="7226DB16" w14:textId="78CDD35A" w:rsidR="002A2D65" w:rsidRPr="002A2D65" w:rsidRDefault="00BB132C" w:rsidP="002A2D65">
      <w:pPr>
        <w:contextualSpacing/>
      </w:pPr>
      <w:r>
        <w:lastRenderedPageBreak/>
        <w:t xml:space="preserve">Luca Giandomenico </w:t>
      </w:r>
      <w:r w:rsidR="002A2D65">
        <w:t>–</w:t>
      </w:r>
      <w:r>
        <w:t xml:space="preserve"> 900162</w:t>
      </w:r>
    </w:p>
    <w:p w14:paraId="69763E71" w14:textId="70BE9181" w:rsidR="002A2D65" w:rsidRPr="002A2D65" w:rsidRDefault="00691C3B" w:rsidP="002A2D65">
      <w:pPr>
        <w:pStyle w:val="Titolo3"/>
      </w:pPr>
      <w:bookmarkStart w:id="6" w:name="_Toc167961214"/>
      <w:r w:rsidRPr="004007E9">
        <w:t>Modifica p</w:t>
      </w:r>
      <w:r w:rsidR="00B7795D">
        <w:t>acchetto v</w:t>
      </w:r>
      <w:r w:rsidR="00B93618">
        <w:t>a</w:t>
      </w:r>
      <w:r w:rsidR="00B7795D">
        <w:t>canza</w:t>
      </w:r>
      <w:bookmarkEnd w:id="6"/>
    </w:p>
    <w:tbl>
      <w:tblPr>
        <w:tblStyle w:val="Tabellagriglia5scura-colore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691C3B" w14:paraId="43239C9D" w14:textId="77777777" w:rsidTr="00BB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146A0A8E" w14:textId="23C66A08" w:rsidR="00691C3B" w:rsidRDefault="00691C3B" w:rsidP="00C1128F">
            <w:pPr>
              <w:jc w:val="center"/>
            </w:pPr>
            <w:r>
              <w:t xml:space="preserve">Caso d’uso modifica </w:t>
            </w:r>
            <w:r w:rsidR="00B7795D">
              <w:t>pacchetto vacanza</w:t>
            </w:r>
          </w:p>
        </w:tc>
      </w:tr>
      <w:tr w:rsidR="00691C3B" w14:paraId="18F9EBB3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83C0143" w14:textId="77777777" w:rsidR="00691C3B" w:rsidRDefault="00691C3B" w:rsidP="00C1128F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093318" w14:textId="3B755A4D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</w:t>
            </w:r>
            <w:r w:rsidR="002A2D65">
              <w:t xml:space="preserve"> </w:t>
            </w:r>
            <w:r>
              <w:t>&amp;</w:t>
            </w:r>
            <w:r w:rsidR="002A2D65">
              <w:t xml:space="preserve"> </w:t>
            </w:r>
            <w:r>
              <w:t>Travels</w:t>
            </w:r>
          </w:p>
        </w:tc>
      </w:tr>
      <w:tr w:rsidR="00691C3B" w14:paraId="20BDDDE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6D3EC8C" w14:textId="77777777" w:rsidR="00691C3B" w:rsidRDefault="00691C3B" w:rsidP="00C1128F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B268B61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691C3B" w14:paraId="604CBAA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EF5F22E" w14:textId="77777777" w:rsidR="00691C3B" w:rsidRDefault="00691C3B" w:rsidP="00C1128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C58A8B4" w14:textId="0AF4A2AF" w:rsidR="008261D1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890908" w14:paraId="58BF7A0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5273C45" w14:textId="0F2D88EA" w:rsidR="00890908" w:rsidRDefault="00890908" w:rsidP="00C1128F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D3FEEF8" w14:textId="5F098979" w:rsidR="00890908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691C3B" w14:paraId="74DFD117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AA0D05C" w14:textId="77777777" w:rsidR="00691C3B" w:rsidRDefault="00691C3B" w:rsidP="00C1128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DE853B4" w14:textId="2BEF1FE4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Pr="004007E9">
              <w:t xml:space="preserve">: vuole </w:t>
            </w:r>
            <w:r>
              <w:t>modificare</w:t>
            </w:r>
            <w:r w:rsidRPr="004007E9">
              <w:t xml:space="preserve"> </w:t>
            </w:r>
            <w:r>
              <w:t xml:space="preserve">un </w:t>
            </w:r>
            <w:r w:rsidR="00B7795D">
              <w:t>pacchetto vacanza</w:t>
            </w:r>
            <w:r>
              <w:t xml:space="preserve"> nel sistema.</w:t>
            </w:r>
          </w:p>
        </w:tc>
      </w:tr>
      <w:tr w:rsidR="00691C3B" w14:paraId="0A07174F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965621B" w14:textId="77777777" w:rsidR="00691C3B" w:rsidRDefault="00691C3B" w:rsidP="00C1128F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1717E4C" w14:textId="0578D8ED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Esiste almeno un catalogo</w:t>
            </w:r>
          </w:p>
        </w:tc>
      </w:tr>
      <w:tr w:rsidR="00691C3B" w14:paraId="28CA2A95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D15E22D" w14:textId="77777777" w:rsidR="00691C3B" w:rsidRDefault="00691C3B" w:rsidP="00C1128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B92C631" w14:textId="1D3C1667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modifica di un </w:t>
            </w:r>
            <w:r w:rsidR="00B7795D">
              <w:t>pacchetto vacanza</w:t>
            </w:r>
            <w:r>
              <w:t xml:space="preserve"> nel sistema avviene con successo.</w:t>
            </w:r>
          </w:p>
        </w:tc>
      </w:tr>
      <w:tr w:rsidR="00691C3B" w14:paraId="065EEBF5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ED0555E" w14:textId="77777777" w:rsidR="00691C3B" w:rsidRDefault="00691C3B" w:rsidP="00C1128F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11A43D5" w14:textId="77777777" w:rsidR="00691C3B" w:rsidRDefault="00691C3B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AEBFF9B" w14:textId="77777777" w:rsidR="008261D1" w:rsidRDefault="008261D1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effettua il login. </w:t>
            </w:r>
          </w:p>
          <w:p w14:paraId="6AB9A1A4" w14:textId="1F18CC85" w:rsidR="008261D1" w:rsidRDefault="008261D1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 il catalogo</w:t>
            </w:r>
            <w:r w:rsidR="00AD0FD9">
              <w:t xml:space="preserve"> desiderato.</w:t>
            </w:r>
          </w:p>
          <w:p w14:paraId="6E7B0397" w14:textId="5D2B27C0" w:rsidR="008261D1" w:rsidRDefault="008261D1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</w:t>
            </w:r>
            <w:r w:rsidR="00AD0FD9">
              <w:t xml:space="preserve"> l’opzione</w:t>
            </w:r>
            <w:r>
              <w:t xml:space="preserve"> “Modifica </w:t>
            </w:r>
            <w:r w:rsidR="00B7795D">
              <w:t>pacchetto vacanza</w:t>
            </w:r>
            <w:r>
              <w:t>”.</w:t>
            </w:r>
          </w:p>
          <w:p w14:paraId="0045B118" w14:textId="55FD22D6" w:rsidR="008261D1" w:rsidRDefault="008261D1" w:rsidP="00AD0FD9">
            <w:pPr>
              <w:pStyle w:val="Paragrafoelenco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modifica le informazioni relative al </w:t>
            </w:r>
            <w:r w:rsidR="00B7795D">
              <w:t>pacchetto vacanza</w:t>
            </w:r>
            <w:r>
              <w:t>.</w:t>
            </w:r>
          </w:p>
          <w:p w14:paraId="0CA7954D" w14:textId="6C2714A8" w:rsidR="008261D1" w:rsidRDefault="008261D1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aggiorna il </w:t>
            </w:r>
            <w:r w:rsidR="00B7795D">
              <w:t>pacchetto vacanza</w:t>
            </w:r>
            <w:r>
              <w:t xml:space="preserve"> con i dati inseriti.</w:t>
            </w:r>
          </w:p>
          <w:p w14:paraId="2D46024D" w14:textId="06F07950" w:rsidR="00AD0FD9" w:rsidRDefault="00AD0FD9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il corretto inserimento del pacchetto.</w:t>
            </w:r>
          </w:p>
          <w:p w14:paraId="1F5120AA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91C3B" w14:paraId="13D9A57E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28ED373" w14:textId="77777777" w:rsidR="00691C3B" w:rsidRDefault="00691C3B" w:rsidP="00C1128F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B6604F8" w14:textId="61C032BC" w:rsidR="00691C3B" w:rsidRPr="004007E9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  <w:tr w:rsidR="00691C3B" w14:paraId="70A13070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FAE8EF1" w14:textId="77777777" w:rsidR="00691C3B" w:rsidRDefault="00691C3B" w:rsidP="00C1128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AE87ED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691C3B" w14:paraId="2A5B8F7A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2CC325E" w14:textId="3243BAE9" w:rsidR="00691C3B" w:rsidRDefault="00B94803" w:rsidP="00C1128F">
            <w:pPr>
              <w:jc w:val="left"/>
            </w:pPr>
            <w:r>
              <w:t>E</w:t>
            </w:r>
            <w:r w:rsidR="00691C3B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EB53FC1" w14:textId="75B34522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691C3B" w14:paraId="15B7A36E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59C1649" w14:textId="77777777" w:rsidR="00691C3B" w:rsidRDefault="00691C3B" w:rsidP="00C1128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00FB5A1" w14:textId="7FAD2098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Illimitata.</w:t>
            </w:r>
          </w:p>
        </w:tc>
      </w:tr>
      <w:tr w:rsidR="00691C3B" w14:paraId="07419390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1056071" w14:textId="77777777" w:rsidR="00691C3B" w:rsidRDefault="00691C3B" w:rsidP="00C1128F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51B2B6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726D797C" w14:textId="77777777" w:rsidR="001127D4" w:rsidRPr="002A2D65" w:rsidRDefault="009C7DC9" w:rsidP="001127D4">
      <w:pPr>
        <w:contextualSpacing/>
      </w:pPr>
      <w:r>
        <w:br w:type="page"/>
      </w:r>
      <w:r w:rsidR="001127D4">
        <w:lastRenderedPageBreak/>
        <w:t>Luca Giandomenico – 900162</w:t>
      </w:r>
    </w:p>
    <w:p w14:paraId="6CDA7E42" w14:textId="5B2F1E56" w:rsidR="001127D4" w:rsidRDefault="001127D4" w:rsidP="001127D4">
      <w:pPr>
        <w:pStyle w:val="Titolo3"/>
      </w:pPr>
      <w:bookmarkStart w:id="7" w:name="_Toc167961215"/>
      <w:r>
        <w:t xml:space="preserve">Cancellazione </w:t>
      </w:r>
      <w:r w:rsidR="00B7795D">
        <w:t>pacchetto vacanza</w:t>
      </w:r>
      <w:bookmarkEnd w:id="7"/>
    </w:p>
    <w:tbl>
      <w:tblPr>
        <w:tblStyle w:val="Tabellagriglia5scura-colore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1127D4" w14:paraId="79FD3BB9" w14:textId="77777777" w:rsidTr="00A45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6D192DC1" w14:textId="7674F3CD" w:rsidR="001127D4" w:rsidRDefault="001127D4" w:rsidP="00A45D27">
            <w:pPr>
              <w:jc w:val="center"/>
            </w:pPr>
            <w:r>
              <w:t>Caso d’uso</w:t>
            </w:r>
            <w:r w:rsidR="00D44758">
              <w:t xml:space="preserve"> cancellazione</w:t>
            </w:r>
            <w:r>
              <w:t xml:space="preserve"> </w:t>
            </w:r>
            <w:r w:rsidR="00B7795D">
              <w:t>pacchetto vacanza</w:t>
            </w:r>
          </w:p>
        </w:tc>
      </w:tr>
      <w:tr w:rsidR="001127D4" w14:paraId="2286C128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2E92245" w14:textId="77777777" w:rsidR="001127D4" w:rsidRDefault="001127D4" w:rsidP="00A45D27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4D4607F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1127D4" w14:paraId="7D91DFAF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6ACDDEB" w14:textId="77777777" w:rsidR="001127D4" w:rsidRDefault="001127D4" w:rsidP="00A45D27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0CA57A9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1127D4" w14:paraId="1039F41D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03F2EFD" w14:textId="77777777" w:rsidR="001127D4" w:rsidRDefault="001127D4" w:rsidP="00A45D27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2FA87D5" w14:textId="4A6BD819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1127D4" w14:paraId="1878F19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A56A839" w14:textId="77777777" w:rsidR="001127D4" w:rsidRDefault="001127D4" w:rsidP="00A45D27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9804237" w14:textId="75A865A9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1127D4" w14:paraId="0270785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2D96E91" w14:textId="77777777" w:rsidR="001127D4" w:rsidRDefault="001127D4" w:rsidP="00A45D27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45DED96" w14:textId="1D6FE326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Pr="004007E9">
              <w:t xml:space="preserve">: vuole </w:t>
            </w:r>
            <w:r>
              <w:t>cancellare</w:t>
            </w:r>
            <w:r w:rsidRPr="004007E9">
              <w:t xml:space="preserve"> </w:t>
            </w:r>
            <w:r>
              <w:t xml:space="preserve">un </w:t>
            </w:r>
            <w:r w:rsidR="00B7795D">
              <w:t>pacchetto vacanza</w:t>
            </w:r>
            <w:r>
              <w:t xml:space="preserve"> dal sistema.</w:t>
            </w:r>
          </w:p>
        </w:tc>
      </w:tr>
      <w:tr w:rsidR="001127D4" w14:paraId="35AAEB12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FC5B48B" w14:textId="77777777" w:rsidR="001127D4" w:rsidRDefault="001127D4" w:rsidP="00A45D27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EABF38B" w14:textId="42DAE94F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Esiste almeno un catalogo con un </w:t>
            </w:r>
            <w:r w:rsidR="00B7795D">
              <w:t>pacchetto vacanza</w:t>
            </w:r>
            <w:r>
              <w:t xml:space="preserve"> al suo interno.</w:t>
            </w:r>
          </w:p>
        </w:tc>
      </w:tr>
      <w:tr w:rsidR="001127D4" w14:paraId="6C3A4A80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908E7A1" w14:textId="77777777" w:rsidR="001127D4" w:rsidRDefault="001127D4" w:rsidP="00A45D27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5AB0060" w14:textId="0E08B8DD" w:rsidR="001127D4" w:rsidRDefault="00FB49B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cancellazione del </w:t>
            </w:r>
            <w:r w:rsidR="00B7795D">
              <w:t>pacchetto vacanza</w:t>
            </w:r>
            <w:r w:rsidR="008261D1">
              <w:t xml:space="preserve"> </w:t>
            </w:r>
            <w:r>
              <w:t xml:space="preserve">dal sistema avviene </w:t>
            </w:r>
            <w:r w:rsidR="008261D1">
              <w:t>con successo</w:t>
            </w:r>
            <w:r>
              <w:t>.</w:t>
            </w:r>
          </w:p>
        </w:tc>
      </w:tr>
      <w:tr w:rsidR="001127D4" w14:paraId="0C08C414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348F25C" w14:textId="77777777" w:rsidR="001127D4" w:rsidRDefault="001127D4" w:rsidP="00A45D27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EF1D4B2" w14:textId="6A369CDE" w:rsidR="001127D4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Punto di estensione: </w:t>
            </w:r>
            <w:proofErr w:type="spellStart"/>
            <w:proofErr w:type="gramStart"/>
            <w:r>
              <w:t>CancellazioneFallita</w:t>
            </w:r>
            <w:proofErr w:type="spellEnd"/>
            <w:proofErr w:type="gramEnd"/>
            <w:r>
              <w:t>, passo 5</w:t>
            </w:r>
          </w:p>
          <w:p w14:paraId="31D3502B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6A3C561" w14:textId="77777777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effettua il login. </w:t>
            </w:r>
          </w:p>
          <w:p w14:paraId="73D7E683" w14:textId="22C25F94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 il catalogo</w:t>
            </w:r>
            <w:r w:rsidR="00AD0FD9">
              <w:t xml:space="preserve"> desiderato.</w:t>
            </w:r>
          </w:p>
          <w:p w14:paraId="3CB32C59" w14:textId="6234FFA8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seleziona </w:t>
            </w:r>
            <w:r w:rsidR="00AD0FD9">
              <w:t xml:space="preserve">l’opzione </w:t>
            </w:r>
            <w:r>
              <w:t xml:space="preserve">“Cancella </w:t>
            </w:r>
            <w:r w:rsidR="00B7795D">
              <w:t>pacchetto vacanza</w:t>
            </w:r>
            <w:r>
              <w:t>”.</w:t>
            </w:r>
          </w:p>
          <w:p w14:paraId="41932B57" w14:textId="71C31435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chiede conferma dell’operazione selezionata.</w:t>
            </w:r>
          </w:p>
          <w:p w14:paraId="30ACE021" w14:textId="764F562A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conferma la selezione.</w:t>
            </w:r>
          </w:p>
          <w:p w14:paraId="179ECB2A" w14:textId="7412A0E7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elimina il </w:t>
            </w:r>
            <w:r w:rsidR="00B7795D">
              <w:t>pacchetto vacanza</w:t>
            </w:r>
            <w:r>
              <w:t xml:space="preserve"> selezionato.</w:t>
            </w:r>
          </w:p>
          <w:p w14:paraId="1273C7C6" w14:textId="1FC830B0" w:rsidR="00AD0FD9" w:rsidRDefault="00AD0FD9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la corretta cancellazione del pacchetto vacanza.</w:t>
            </w:r>
          </w:p>
          <w:p w14:paraId="02016EEA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27D4" w14:paraId="54903A3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756E82B" w14:textId="77777777" w:rsidR="001127D4" w:rsidRDefault="001127D4" w:rsidP="00A45D27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4FC783F" w14:textId="1D3E4775" w:rsidR="006E22E9" w:rsidRDefault="00FD558D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 La cancellazione del pacchetto vacanza non va a buon fine.</w:t>
            </w:r>
          </w:p>
          <w:p w14:paraId="085D70DB" w14:textId="77777777" w:rsidR="00FD558D" w:rsidRDefault="00FD558D" w:rsidP="00FD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5a.1 Il sistema notifica l’amministratore della mancata eliminazione.</w:t>
            </w:r>
          </w:p>
          <w:p w14:paraId="250F3C7C" w14:textId="6ADA0454" w:rsidR="00FD558D" w:rsidRPr="004007E9" w:rsidRDefault="00FD558D" w:rsidP="00FD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5a.2 Il sistema comunica all’amministratore di eseguire nuovamente la procedura.</w:t>
            </w:r>
          </w:p>
        </w:tc>
      </w:tr>
      <w:tr w:rsidR="001127D4" w14:paraId="3A69E83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C16094D" w14:textId="77777777" w:rsidR="001127D4" w:rsidRDefault="001127D4" w:rsidP="00A45D27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6FA717" w14:textId="05AF995F" w:rsidR="001127D4" w:rsidRDefault="006E22E9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1127D4" w14:paraId="45F5770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BFE24B4" w14:textId="633B8862" w:rsidR="001127D4" w:rsidRDefault="00B94803" w:rsidP="00A45D27">
            <w:pPr>
              <w:jc w:val="left"/>
            </w:pPr>
            <w:r>
              <w:t>E</w:t>
            </w:r>
            <w:r w:rsidR="001127D4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FD2D300" w14:textId="3E1E8220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1127D4" w14:paraId="15C8AD64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4E3FAB7" w14:textId="77777777" w:rsidR="001127D4" w:rsidRDefault="001127D4" w:rsidP="00A45D27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9164101" w14:textId="572C2352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Limitata a</w:t>
            </w:r>
            <w:r w:rsidR="008261D1">
              <w:t>l numero di prodotti presenti nel catalogo.</w:t>
            </w:r>
          </w:p>
        </w:tc>
      </w:tr>
      <w:tr w:rsidR="001127D4" w14:paraId="4828996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EB089A1" w14:textId="77777777" w:rsidR="001127D4" w:rsidRDefault="001127D4" w:rsidP="00A45D27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59CB715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65115296" w14:textId="77777777" w:rsidR="001127D4" w:rsidRPr="001127D4" w:rsidRDefault="001127D4" w:rsidP="001127D4"/>
    <w:p w14:paraId="60B1BCB2" w14:textId="152A9FB1" w:rsidR="009C7DC9" w:rsidRDefault="001127D4">
      <w:pPr>
        <w:jc w:val="left"/>
      </w:pPr>
      <w:r>
        <w:br w:type="page"/>
      </w:r>
    </w:p>
    <w:p w14:paraId="67646369" w14:textId="196CDD45" w:rsidR="009C7DC9" w:rsidRDefault="00BB132C" w:rsidP="002A2D65">
      <w:r>
        <w:lastRenderedPageBreak/>
        <w:t>Gaetano La Rocca - 895887</w:t>
      </w:r>
    </w:p>
    <w:p w14:paraId="2050DE27" w14:textId="03673F72" w:rsidR="002A2D65" w:rsidRPr="002A2D65" w:rsidRDefault="007C71DF" w:rsidP="002A2D65">
      <w:pPr>
        <w:pStyle w:val="Titolo3"/>
      </w:pPr>
      <w:bookmarkStart w:id="8" w:name="_Toc167961216"/>
      <w:r w:rsidRPr="002A2D65">
        <w:t>Registrazione utente</w:t>
      </w:r>
      <w:bookmarkEnd w:id="8"/>
    </w:p>
    <w:tbl>
      <w:tblPr>
        <w:tblStyle w:val="Tabellagriglia5scura-colore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BB3136" w14:paraId="3B1E83F1" w14:textId="77777777" w:rsidTr="00BB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2FC88837" w14:textId="73A23C94" w:rsidR="00BB3136" w:rsidRDefault="00BB3136" w:rsidP="000E604D">
            <w:pPr>
              <w:jc w:val="center"/>
            </w:pPr>
            <w:r>
              <w:t xml:space="preserve">Caso </w:t>
            </w:r>
            <w:r w:rsidR="004301C5">
              <w:t>d’uso registrazione utente</w:t>
            </w:r>
          </w:p>
        </w:tc>
      </w:tr>
      <w:tr w:rsidR="00BB3136" w14:paraId="391D05DB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CB885DA" w14:textId="77777777" w:rsidR="00BB3136" w:rsidRDefault="00BB3136" w:rsidP="000E604D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DF3B2BE" w14:textId="43F5AF24" w:rsidR="00BB3136" w:rsidRDefault="007C71DF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BB3136" w14:paraId="597DD623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9766C84" w14:textId="77777777" w:rsidR="00BB3136" w:rsidRDefault="00BB3136" w:rsidP="000E604D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F2DC225" w14:textId="3C3C59D8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BB3136" w14:paraId="420C9F45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B8CEE9B" w14:textId="77777777" w:rsidR="00BB3136" w:rsidRDefault="00BB3136" w:rsidP="000E604D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AA8DBE" w14:textId="0E91B459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Utente generico</w:t>
            </w:r>
          </w:p>
        </w:tc>
      </w:tr>
      <w:tr w:rsidR="004301C5" w14:paraId="746EDFF7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C977913" w14:textId="22D681B9" w:rsidR="004301C5" w:rsidRDefault="004301C5" w:rsidP="000E604D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A0CB455" w14:textId="72A9780A" w:rsidR="004301C5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BB3136" w14:paraId="4399975D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946ED9C" w14:textId="77777777" w:rsidR="00BB3136" w:rsidRDefault="00BB3136" w:rsidP="000E604D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11667D1" w14:textId="0C947224" w:rsidR="00BB3136" w:rsidRPr="004301C5" w:rsidRDefault="004301C5" w:rsidP="002A2D65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>Utente generico: vuole registrarsi in modo semplice e veloce sul sito della Travels &amp; Trips per poter acquistare dei prodotti</w:t>
            </w:r>
            <w:r w:rsidR="002A2D65">
              <w:t>.</w:t>
            </w:r>
          </w:p>
        </w:tc>
      </w:tr>
      <w:tr w:rsidR="00BB3136" w14:paraId="33E4CF20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650ADD6" w14:textId="77777777" w:rsidR="00BB3136" w:rsidRDefault="00BB3136" w:rsidP="000E604D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29EFE5" w14:textId="2DE29335" w:rsidR="00BB3136" w:rsidRDefault="005A56E4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non ha già effettuato il login.</w:t>
            </w:r>
          </w:p>
        </w:tc>
      </w:tr>
      <w:tr w:rsidR="00BB3136" w14:paraId="701852E6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BEADB89" w14:textId="77777777" w:rsidR="00BB3136" w:rsidRDefault="00BB3136" w:rsidP="000E604D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BF4F99A" w14:textId="30350D5A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L'utente generico è registrato come cliente nel sistema.</w:t>
            </w:r>
          </w:p>
        </w:tc>
      </w:tr>
      <w:tr w:rsidR="00BB3136" w14:paraId="3052865B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031261B" w14:textId="77777777" w:rsidR="00BB3136" w:rsidRDefault="00BB3136" w:rsidP="000E604D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C82CA6E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 xml:space="preserve">L'utente generico accede alla pagina di registrazione cliccando sul pulsante "Registrati" o un link simile presente nella homepage del sito dell'agenzia di viaggi. </w:t>
            </w:r>
          </w:p>
          <w:p w14:paraId="609C8DC3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visualizza il modulo di registrazione con i campi richiesti per la creazione di un nuovo account. </w:t>
            </w:r>
          </w:p>
          <w:p w14:paraId="70F76DB2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L'utente compila i campi obbligatori del modulo, che includono: </w:t>
            </w:r>
          </w:p>
          <w:p w14:paraId="5F38292B" w14:textId="2CECC6DC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  <w:r w:rsidR="002A2D65">
              <w:t>.</w:t>
            </w:r>
          </w:p>
          <w:p w14:paraId="089038DB" w14:textId="20E01D8F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Cognome</w:t>
            </w:r>
            <w:r w:rsidR="002A2D65">
              <w:t>.</w:t>
            </w:r>
          </w:p>
          <w:p w14:paraId="1FE1E20F" w14:textId="0E209F8C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Indirizzo </w:t>
            </w:r>
            <w:r w:rsidR="002A2D65">
              <w:t>e-mail.</w:t>
            </w:r>
            <w:r>
              <w:t xml:space="preserve"> </w:t>
            </w:r>
          </w:p>
          <w:p w14:paraId="37AA0B47" w14:textId="32A7FC6C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  <w:r w:rsidR="002A2D65">
              <w:t>.</w:t>
            </w:r>
          </w:p>
          <w:p w14:paraId="117F749E" w14:textId="0CA644E0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Metodo di pagamento preferito (carta di credito, PayPal, bonifico bancario, ecc.)</w:t>
            </w:r>
            <w:r w:rsidR="002A2D65">
              <w:t>.</w:t>
            </w:r>
          </w:p>
          <w:p w14:paraId="61A9925C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L'utente invia il modulo compilato cliccando sul pulsante "Registrati" o un pulsante simile. </w:t>
            </w:r>
          </w:p>
          <w:p w14:paraId="4160BFC5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Il sistema valida i dati inseriti dall'utente: </w:t>
            </w:r>
          </w:p>
          <w:p w14:paraId="37A9B512" w14:textId="1C45ABC3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che l'indirizzo </w:t>
            </w:r>
            <w:r w:rsidR="002A2D65">
              <w:t>e-mail</w:t>
            </w:r>
            <w:r>
              <w:t xml:space="preserve"> sia unico nel sistema. </w:t>
            </w:r>
          </w:p>
          <w:p w14:paraId="0494387A" w14:textId="77777777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la validità dei dati di pagamento forniti. </w:t>
            </w:r>
          </w:p>
          <w:p w14:paraId="454757FE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i dati sono validi, il sistema crea un nuovo account utente con le informazioni fornite dall'utente e lo registra nel sistema come cliente. </w:t>
            </w:r>
          </w:p>
          <w:p w14:paraId="288FD105" w14:textId="12A699D6" w:rsidR="00BB3136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volta registrato l'account, l'utente viene reindirizzato alla homepage del sito dell'agenzia di viaggi e può accedere con le credenziali appena create.</w:t>
            </w:r>
          </w:p>
        </w:tc>
      </w:tr>
      <w:tr w:rsidR="00BB3136" w14:paraId="1043DC13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8F92D38" w14:textId="77777777" w:rsidR="00BB3136" w:rsidRDefault="00BB3136" w:rsidP="000E604D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0B63C5" w14:textId="610FECEF" w:rsidR="00A41EBC" w:rsidRDefault="00A41EBC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2a. </w:t>
            </w:r>
            <w:r w:rsidRPr="002F0B75">
              <w:t>Integrazione con i social media: Il</w:t>
            </w:r>
            <w:r>
              <w:t xml:space="preserve"> sistema potrebbe offrire agli utenti la possibilità di registrarsi utilizzando i loro account sui social media più popolari, come Facebook o Google.</w:t>
            </w:r>
          </w:p>
          <w:p w14:paraId="37042C50" w14:textId="6BCC9C1A" w:rsidR="00A41EBC" w:rsidRDefault="00A41EBC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5a. </w:t>
            </w:r>
            <w:r w:rsidR="004301C5" w:rsidRPr="002F0B75">
              <w:t xml:space="preserve">Verifica dell'indirizzo </w:t>
            </w:r>
            <w:r w:rsidR="002A2D65" w:rsidRPr="002F0B75">
              <w:t>e-mail</w:t>
            </w:r>
            <w:r w:rsidR="004301C5" w:rsidRPr="002F0B75">
              <w:t>: Dopo</w:t>
            </w:r>
            <w:r w:rsidR="004301C5">
              <w:t xml:space="preserve"> la registrazione, il sistema potrebbe richiedere </w:t>
            </w:r>
          </w:p>
          <w:p w14:paraId="3A48A738" w14:textId="432254CE" w:rsidR="00BB3136" w:rsidRPr="00A41EBC" w:rsidRDefault="004301C5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u w:val="single"/>
              </w:rPr>
            </w:pPr>
            <w:r>
              <w:t xml:space="preserve">all'utente di confermare l'indirizzo </w:t>
            </w:r>
            <w:r w:rsidR="002A2D65">
              <w:t>e-mail</w:t>
            </w:r>
            <w:r>
              <w:t xml:space="preserve"> fornito cliccando su un link di conferma</w:t>
            </w:r>
            <w:r w:rsidR="002A2D65">
              <w:t>.</w:t>
            </w:r>
          </w:p>
        </w:tc>
      </w:tr>
      <w:tr w:rsidR="00BB3136" w14:paraId="5A3FAE08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65E7862" w14:textId="77777777" w:rsidR="00BB3136" w:rsidRDefault="00BB3136" w:rsidP="000E604D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3CF2E9" w14:textId="36AE765C" w:rsidR="00BB3136" w:rsidRPr="00887E5D" w:rsidRDefault="004301C5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u w:val="single"/>
              </w:rPr>
            </w:pPr>
            <w:r w:rsidRPr="002F0B75">
              <w:t>Sicurezza dei dati</w:t>
            </w:r>
            <w:r>
              <w:t>: Dato che i dettagli personali e finanziari degli utenti vengono raccolti durante la registrazione, è essenziale che il sistema garantisca la massima sicurezza dei dati</w:t>
            </w:r>
            <w:r w:rsidR="002A2D65">
              <w:t>.</w:t>
            </w:r>
          </w:p>
        </w:tc>
      </w:tr>
      <w:tr w:rsidR="00BB3136" w14:paraId="6626A2CE" w14:textId="77777777" w:rsidTr="002A2D65">
        <w:trPr>
          <w:trHeight w:val="8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8045D7E" w14:textId="77777777" w:rsidR="00BB3136" w:rsidRDefault="00BB3136" w:rsidP="000E604D">
            <w:pPr>
              <w:jc w:val="left"/>
            </w:pPr>
            <w:r w:rsidRPr="002C62DF">
              <w:t>elenco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A839CE4" w14:textId="77777777" w:rsidR="00BB3136" w:rsidRDefault="00BB3136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3136" w14:paraId="4DBF516D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34099B7" w14:textId="77777777" w:rsidR="00BB3136" w:rsidRDefault="00BB3136" w:rsidP="000E604D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55FC5E" w14:textId="0DA5AAA3" w:rsidR="00BB3136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4301C5">
              <w:t>na volta per utente generico</w:t>
            </w:r>
            <w:r>
              <w:t>.</w:t>
            </w:r>
          </w:p>
        </w:tc>
      </w:tr>
      <w:tr w:rsidR="00BB3136" w14:paraId="2FFD5C5F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FA3B40A" w14:textId="77777777" w:rsidR="00BB3136" w:rsidRDefault="00BB3136" w:rsidP="000E604D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3EBDA0" w14:textId="2B38D0BD" w:rsidR="00BB3136" w:rsidRDefault="004301C5" w:rsidP="001127D4">
            <w:pPr>
              <w:tabs>
                <w:tab w:val="left" w:pos="22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  <w:r w:rsidR="002A2D65">
              <w:t>.</w:t>
            </w:r>
            <w:r w:rsidR="001127D4">
              <w:tab/>
            </w:r>
          </w:p>
        </w:tc>
      </w:tr>
    </w:tbl>
    <w:p w14:paraId="64742C47" w14:textId="77777777" w:rsidR="00193B4B" w:rsidRDefault="00193B4B" w:rsidP="002A2D65"/>
    <w:p w14:paraId="6DD48840" w14:textId="2281B11B" w:rsidR="002A2D65" w:rsidRPr="002A2D65" w:rsidRDefault="002A2D65" w:rsidP="002A2D65">
      <w:r>
        <w:lastRenderedPageBreak/>
        <w:t xml:space="preserve">Denis </w:t>
      </w:r>
      <w:proofErr w:type="spellStart"/>
      <w:r w:rsidR="00097FA5">
        <w:t>D</w:t>
      </w:r>
      <w:r>
        <w:t>e</w:t>
      </w:r>
      <w:r w:rsidR="00097FA5">
        <w:t>g</w:t>
      </w:r>
      <w:r>
        <w:t>eratu</w:t>
      </w:r>
      <w:proofErr w:type="spellEnd"/>
      <w:r>
        <w:t xml:space="preserve"> - 895835</w:t>
      </w:r>
    </w:p>
    <w:p w14:paraId="67C3BB90" w14:textId="24BC7B57" w:rsidR="002A2D65" w:rsidRPr="002A2D65" w:rsidRDefault="002A2D65" w:rsidP="002A2D65">
      <w:pPr>
        <w:pStyle w:val="Titolo3"/>
      </w:pPr>
      <w:bookmarkStart w:id="9" w:name="_Toc167961217"/>
      <w:r w:rsidRPr="002A2D65">
        <w:t>Gestione richieste</w:t>
      </w:r>
      <w:bookmarkEnd w:id="9"/>
    </w:p>
    <w:tbl>
      <w:tblPr>
        <w:tblStyle w:val="Tabellagriglia5scura-colore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DE3F0F" w14:paraId="085DB99F" w14:textId="77777777" w:rsidTr="002A2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568D5E0B" w14:textId="61D00D8F" w:rsidR="00DE3F0F" w:rsidRDefault="002C62DF" w:rsidP="002C62DF">
            <w:pPr>
              <w:jc w:val="center"/>
            </w:pPr>
            <w:r>
              <w:t>Caso d’uso</w:t>
            </w:r>
            <w:r w:rsidR="009E5457">
              <w:t xml:space="preserve"> gestione richieste</w:t>
            </w:r>
          </w:p>
        </w:tc>
      </w:tr>
      <w:tr w:rsidR="002C62DF" w14:paraId="2E1FE5D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EA6B246" w14:textId="4767EB98" w:rsidR="002C62DF" w:rsidRDefault="002C62DF" w:rsidP="002C62DF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7A55E4F" w14:textId="32A9D839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2C62DF" w14:paraId="660F9AA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8C0A36D" w14:textId="72DB2A16" w:rsidR="002C62DF" w:rsidRDefault="002C62DF" w:rsidP="002C62DF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8F625AA" w14:textId="7558B37D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Obiettivo Utente</w:t>
            </w:r>
          </w:p>
        </w:tc>
      </w:tr>
      <w:tr w:rsidR="002C62DF" w14:paraId="03191FD8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FAC3BAC" w14:textId="494F595B" w:rsidR="002C62DF" w:rsidRDefault="002C62DF" w:rsidP="002C62D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53F291E" w14:textId="74B0E97B" w:rsidR="002C62DF" w:rsidRDefault="00D4750B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Operatore</w:t>
            </w:r>
          </w:p>
        </w:tc>
      </w:tr>
      <w:tr w:rsidR="00D4750B" w14:paraId="3F8A9030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40A7F5E" w14:textId="29764F63" w:rsidR="00D4750B" w:rsidRDefault="00D4750B" w:rsidP="002C62DF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C50CD8" w14:textId="04CA4702" w:rsidR="00D4750B" w:rsidRPr="004E39D6" w:rsidRDefault="00D4750B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color w:val="000000"/>
                <w:u w:color="000000"/>
              </w:rPr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Utente</w:t>
            </w:r>
          </w:p>
        </w:tc>
      </w:tr>
      <w:tr w:rsidR="002C62DF" w14:paraId="4CAC6CF0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5E760EE" w14:textId="66A46938" w:rsidR="002C62DF" w:rsidRDefault="002C62DF" w:rsidP="002C62D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F27B487" w14:textId="6564A482" w:rsidR="00D4750B" w:rsidRDefault="00D4750B" w:rsidP="00887E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E5D">
              <w:rPr>
                <w:rFonts w:eastAsia="Roboto Condensed" w:cs="Roboto Condensed"/>
                <w:color w:val="000000"/>
                <w:u w:color="000000"/>
              </w:rPr>
              <w:t>Utenti/Clienti: sono interessati a ricevere risposte in maniera rapida alle loro richieste.</w:t>
            </w:r>
          </w:p>
          <w:p w14:paraId="38BD2E77" w14:textId="214578F6" w:rsidR="002C62DF" w:rsidRDefault="00D4750B" w:rsidP="00887E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E5D">
              <w:rPr>
                <w:rFonts w:eastAsia="Roboto Condensed" w:cs="Roboto Condensed"/>
                <w:color w:val="000000"/>
                <w:u w:color="000000"/>
              </w:rPr>
              <w:t>Operatore: vuole gestire le richieste degli utenti (diverse dalle prenotazioni), come modifica e cancellazione delle prenotazioni, gestione dei rimborsi, etc..</w:t>
            </w:r>
          </w:p>
        </w:tc>
      </w:tr>
      <w:tr w:rsidR="002C62DF" w14:paraId="28F56624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DDC07A3" w14:textId="6DE3E4E4" w:rsidR="002C62DF" w:rsidRDefault="002C62DF" w:rsidP="002C62DF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4A42A3F" w14:textId="24185D09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u w:color="000000"/>
              </w:rPr>
              <w:t>L’operatore ha effettuato l’accesso al sistema con le credenziali valide.</w:t>
            </w:r>
          </w:p>
        </w:tc>
      </w:tr>
      <w:tr w:rsidR="002C62DF" w14:paraId="6B19C584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95C2FD8" w14:textId="08417459" w:rsidR="002C62DF" w:rsidRDefault="002C62DF" w:rsidP="002C62D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B2F2D0" w14:textId="694614DB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Le richieste degli utenti vengono elaborate e gestite correttamente dall’operatore, che garantisce di soddisfare le esigenze dell’utente se possibile.</w:t>
            </w:r>
          </w:p>
        </w:tc>
      </w:tr>
      <w:tr w:rsidR="002C62DF" w14:paraId="3D435569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6BB3C62" w14:textId="16FD6E6A" w:rsidR="002C62DF" w:rsidRDefault="002C62DF" w:rsidP="002C62DF">
            <w:pPr>
              <w:jc w:val="left"/>
            </w:pPr>
            <w:r>
              <w:t xml:space="preserve">Scenario principale di </w:t>
            </w:r>
            <w:r w:rsidR="00FC728E">
              <w:t>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E886854" w14:textId="77777777" w:rsidR="00A41EBC" w:rsidRDefault="00A41EBC" w:rsidP="00A41EBC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L’operatore accede al sistema con le proprie credenziali. </w:t>
            </w:r>
          </w:p>
          <w:p w14:paraId="2217045B" w14:textId="77777777" w:rsidR="00A41EBC" w:rsidRDefault="00A41EBC" w:rsidP="00A41EBC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controlla l’elenco di richieste da parte degli utenti.</w:t>
            </w:r>
          </w:p>
          <w:p w14:paraId="680EE67B" w14:textId="77777777" w:rsidR="00A41EBC" w:rsidRDefault="00A41EBC" w:rsidP="00A41EBC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sceglie una richiesta e ne analizza il contenuto.</w:t>
            </w:r>
          </w:p>
          <w:p w14:paraId="1EACEB35" w14:textId="77777777" w:rsidR="00A41EBC" w:rsidRDefault="00A41EBC" w:rsidP="00A41EBC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elabora la richiesta.</w:t>
            </w:r>
          </w:p>
          <w:p w14:paraId="2DAE5CDB" w14:textId="77777777" w:rsidR="007A2F86" w:rsidRDefault="007A2F86" w:rsidP="007A2F86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caso di cancellazione l’operatore gestisce la procedura di rimborso.</w:t>
            </w:r>
          </w:p>
          <w:p w14:paraId="22FC1F23" w14:textId="2B940EB9" w:rsidR="007A2F86" w:rsidRDefault="007A2F86" w:rsidP="007A2F86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notifica le modifiche tramite e-mail all’utente.</w:t>
            </w:r>
          </w:p>
        </w:tc>
      </w:tr>
      <w:tr w:rsidR="004007E9" w14:paraId="25C96C6D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6984AC9" w14:textId="799D69BA" w:rsidR="004007E9" w:rsidRDefault="004007E9" w:rsidP="002C62DF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B79AC08" w14:textId="42836AB1" w:rsidR="004007E9" w:rsidRPr="004007E9" w:rsidRDefault="00A41EBC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Roboto Condensed" w:cs="Roboto Condensed"/>
                <w:color w:val="000000"/>
                <w:u w:color="000000"/>
              </w:rPr>
              <w:t xml:space="preserve">5a. </w:t>
            </w:r>
            <w:r w:rsidR="00D4750B" w:rsidRPr="004E39D6">
              <w:rPr>
                <w:rFonts w:eastAsia="Roboto Condensed" w:cs="Roboto Condensed"/>
                <w:color w:val="000000"/>
                <w:u w:color="000000"/>
              </w:rPr>
              <w:t>Nel caso di impossibilità di soddisfare una richiesta , l’operatore comunica con l’utente per trovare soluzioni alternative.</w:t>
            </w:r>
          </w:p>
        </w:tc>
      </w:tr>
      <w:tr w:rsidR="002C62DF" w14:paraId="70E6CF1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C0D61D8" w14:textId="1861D7BF" w:rsidR="002C62DF" w:rsidRDefault="002C62DF" w:rsidP="002C62D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86F4CEC" w14:textId="7B2099E7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Il sistema e l’operatore devono garantire la sicurezza e la privacy dei dati degli utenti</w:t>
            </w:r>
            <w:r w:rsidR="0036239A">
              <w:rPr>
                <w:rFonts w:eastAsia="Roboto Condensed" w:cs="Roboto Condensed"/>
                <w:color w:val="000000"/>
                <w:u w:color="000000"/>
              </w:rPr>
              <w:t>.</w:t>
            </w:r>
          </w:p>
        </w:tc>
      </w:tr>
      <w:tr w:rsidR="002C62DF" w14:paraId="5BF5726A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2D39F3E" w14:textId="2F3D932F" w:rsidR="002C62DF" w:rsidRDefault="002C62DF" w:rsidP="002C62DF">
            <w:pPr>
              <w:jc w:val="left"/>
            </w:pPr>
            <w:r w:rsidRPr="002C62DF">
              <w:t>elenco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B90C57F" w14:textId="34EFE6E0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750B">
              <w:rPr>
                <w:rFonts w:eastAsia="Roboto Condensed" w:cs="Roboto Condensed"/>
                <w:color w:val="000000"/>
                <w:u w:color="000000"/>
              </w:rPr>
              <w:t xml:space="preserve">L'operatore utilizza le </w:t>
            </w:r>
            <w:r w:rsidRPr="00D4750B">
              <w:t>e-mail</w:t>
            </w:r>
            <w:r w:rsidRPr="00D4750B">
              <w:rPr>
                <w:rFonts w:eastAsia="Roboto Condensed" w:cs="Roboto Condensed"/>
                <w:color w:val="000000"/>
                <w:u w:color="000000"/>
              </w:rPr>
              <w:t xml:space="preserve"> per comunicare con l’utente e aggiornare l’esito della richiesta. Le richieste degli utenti dovranno essere raccolte nei database.</w:t>
            </w:r>
          </w:p>
        </w:tc>
      </w:tr>
      <w:tr w:rsidR="002C62DF" w14:paraId="623D724F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E3F2CAB" w14:textId="7457AB3F" w:rsidR="002C62DF" w:rsidRDefault="002C62DF" w:rsidP="002C62D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A1621A" w14:textId="692576E7" w:rsidR="002C62DF" w:rsidRDefault="007A2F86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Ogni volta che viene richiesta una modifica/cancellazione da parte dell’utente.</w:t>
            </w:r>
          </w:p>
        </w:tc>
      </w:tr>
      <w:tr w:rsidR="002C62DF" w14:paraId="6E4E61FA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60B8943" w14:textId="62E9D2C5" w:rsidR="002C62DF" w:rsidRDefault="002C62DF" w:rsidP="002C62DF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39D8D9C" w14:textId="295F6BB2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1BF78040" w14:textId="77777777" w:rsidR="009C7DC9" w:rsidRPr="009C7DC9" w:rsidRDefault="009C7DC9" w:rsidP="009C7DC9"/>
    <w:p w14:paraId="00FFC9D5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6FEE94CB" w14:textId="741FBC49" w:rsidR="009C7DC9" w:rsidRDefault="00DD66CB" w:rsidP="00A27D2B">
      <w:r>
        <w:lastRenderedPageBreak/>
        <w:t>Gaetano La Rocca - 895887</w:t>
      </w:r>
    </w:p>
    <w:p w14:paraId="2ECF143A" w14:textId="4FD1223E" w:rsidR="009C7DC9" w:rsidRDefault="009C7DC9" w:rsidP="009C7DC9">
      <w:pPr>
        <w:pStyle w:val="Titolo1"/>
      </w:pPr>
      <w:bookmarkStart w:id="10" w:name="_Toc167961218"/>
      <w:r>
        <w:t>Diagramma di Sequenza di Sistema</w:t>
      </w:r>
      <w:bookmarkEnd w:id="10"/>
    </w:p>
    <w:p w14:paraId="074E3561" w14:textId="26156762" w:rsidR="009C7DC9" w:rsidRDefault="003D5567" w:rsidP="00A27D2B">
      <w:pPr>
        <w:pStyle w:val="Titolo3"/>
      </w:pPr>
      <w:bookmarkStart w:id="11" w:name="_Toc167961219"/>
      <w:proofErr w:type="spellStart"/>
      <w:r>
        <w:t>RegistrazioneUtente</w:t>
      </w:r>
      <w:bookmarkEnd w:id="11"/>
      <w:proofErr w:type="spellEnd"/>
    </w:p>
    <w:p w14:paraId="1DE6EFA3" w14:textId="77777777" w:rsidR="003D5567" w:rsidRDefault="003D5567" w:rsidP="003D5567"/>
    <w:p w14:paraId="18903A04" w14:textId="77777777" w:rsidR="003D5567" w:rsidRDefault="003D5567" w:rsidP="003D5567"/>
    <w:p w14:paraId="3AD7CC31" w14:textId="77777777" w:rsidR="00DD66CB" w:rsidRDefault="00DD66CB" w:rsidP="003D5567"/>
    <w:p w14:paraId="26EC4571" w14:textId="77777777" w:rsidR="003D5567" w:rsidRPr="003D5567" w:rsidRDefault="003D5567" w:rsidP="003D5567"/>
    <w:p w14:paraId="327078F6" w14:textId="45D7DA5D" w:rsidR="003D5567" w:rsidRPr="003D5567" w:rsidRDefault="00DD66CB" w:rsidP="00DD66CB">
      <w:pPr>
        <w:jc w:val="center"/>
      </w:pPr>
      <w:r>
        <w:rPr>
          <w:noProof/>
          <w:lang w:val="en-US"/>
        </w:rPr>
        <w:drawing>
          <wp:inline distT="0" distB="0" distL="0" distR="0" wp14:anchorId="04E0EB25" wp14:editId="50875E33">
            <wp:extent cx="6798010" cy="3710763"/>
            <wp:effectExtent l="0" t="0" r="0" b="0"/>
            <wp:docPr id="502105489" name="Immagine 3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05489" name="Immagine 3" descr="Immagine che contiene testo, diagramma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665" cy="3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81FC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04217FC9" w14:textId="61296A0B" w:rsidR="009C7DC9" w:rsidRDefault="00DD66CB" w:rsidP="00DD66CB">
      <w:r>
        <w:lastRenderedPageBreak/>
        <w:t xml:space="preserve">Filippo Gentili - </w:t>
      </w:r>
      <w:r w:rsidR="00F42633">
        <w:t>899906</w:t>
      </w:r>
    </w:p>
    <w:p w14:paraId="1CF411E9" w14:textId="77777777" w:rsidR="00DD66CB" w:rsidRDefault="00DD66CB" w:rsidP="00DD66CB">
      <w:pPr>
        <w:pStyle w:val="Titolo3"/>
      </w:pPr>
      <w:bookmarkStart w:id="12" w:name="_Toc167961220"/>
      <w:proofErr w:type="spellStart"/>
      <w:r>
        <w:t>PrenotazioneCliente</w:t>
      </w:r>
      <w:bookmarkEnd w:id="12"/>
      <w:proofErr w:type="spellEnd"/>
    </w:p>
    <w:p w14:paraId="65880D07" w14:textId="77777777" w:rsidR="00DD66CB" w:rsidRDefault="00DD66CB" w:rsidP="00DD66CB"/>
    <w:p w14:paraId="42628638" w14:textId="77777777" w:rsidR="00DD66CB" w:rsidRDefault="00DD66CB" w:rsidP="00DD66CB"/>
    <w:p w14:paraId="5D2762C3" w14:textId="77777777" w:rsidR="00DD66CB" w:rsidRDefault="00DD66CB" w:rsidP="00DD66CB"/>
    <w:p w14:paraId="3011D2A1" w14:textId="77777777" w:rsidR="00DD66CB" w:rsidRDefault="00DD66CB" w:rsidP="00DD66CB"/>
    <w:p w14:paraId="18C81C43" w14:textId="77777777" w:rsidR="00DD66CB" w:rsidRDefault="00DD66CB" w:rsidP="00DD66CB"/>
    <w:p w14:paraId="4D2B18FB" w14:textId="2AA7AEC7" w:rsidR="00DD66CB" w:rsidRDefault="00DD66CB" w:rsidP="00DD66CB">
      <w:r>
        <w:rPr>
          <w:noProof/>
          <w:lang w:val="en-US"/>
        </w:rPr>
        <w:drawing>
          <wp:inline distT="0" distB="0" distL="0" distR="0" wp14:anchorId="7DE8D04C" wp14:editId="17930785">
            <wp:extent cx="6120130" cy="3524885"/>
            <wp:effectExtent l="0" t="0" r="0" b="0"/>
            <wp:docPr id="1680528121" name="Immagine 5" descr="Immagine che contiene testo, schermat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28121" name="Immagine 5" descr="Immagine che contiene testo, schermata, Parallelo, line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621E" w14:textId="77777777" w:rsidR="00DD66CB" w:rsidRDefault="00DD66CB" w:rsidP="00DD66CB"/>
    <w:p w14:paraId="10B9E963" w14:textId="77777777" w:rsidR="00DD66CB" w:rsidRPr="00DD66CB" w:rsidRDefault="00DD66CB" w:rsidP="00DD66CB"/>
    <w:p w14:paraId="138AA29E" w14:textId="77777777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36"/>
          <w:szCs w:val="24"/>
        </w:rPr>
      </w:pPr>
      <w:r>
        <w:rPr>
          <w:noProof/>
        </w:rPr>
        <w:br w:type="page"/>
      </w:r>
    </w:p>
    <w:p w14:paraId="4C55627C" w14:textId="64207DD7" w:rsidR="00DD66CB" w:rsidRDefault="00DD66CB" w:rsidP="00DD66CB">
      <w:r>
        <w:lastRenderedPageBreak/>
        <w:t>Luca Giandomenico - 900162</w:t>
      </w:r>
    </w:p>
    <w:p w14:paraId="02B018B3" w14:textId="0E810222" w:rsidR="00DD66CB" w:rsidRDefault="00DD66CB" w:rsidP="00DD66CB">
      <w:pPr>
        <w:pStyle w:val="Titolo3"/>
      </w:pPr>
      <w:bookmarkStart w:id="13" w:name="_Toc167961221"/>
      <w:proofErr w:type="spellStart"/>
      <w:r>
        <w:t>InserisciPacchettoVacanza</w:t>
      </w:r>
      <w:bookmarkEnd w:id="13"/>
      <w:proofErr w:type="spellEnd"/>
    </w:p>
    <w:p w14:paraId="374356FF" w14:textId="77777777" w:rsidR="00DD66CB" w:rsidRDefault="00DD66CB" w:rsidP="00DD66CB"/>
    <w:p w14:paraId="10AEFAAE" w14:textId="77777777" w:rsidR="00DD66CB" w:rsidRDefault="00DD66CB" w:rsidP="00DD66CB"/>
    <w:p w14:paraId="11663B17" w14:textId="77777777" w:rsidR="00DD66CB" w:rsidRDefault="00DD66CB" w:rsidP="00DD66CB"/>
    <w:p w14:paraId="72540E83" w14:textId="77777777" w:rsidR="00DD66CB" w:rsidRPr="00DD66CB" w:rsidRDefault="00DD66CB" w:rsidP="00DD66CB"/>
    <w:p w14:paraId="2E95AB48" w14:textId="16921FDE" w:rsidR="00DD66CB" w:rsidRDefault="00DD66CB" w:rsidP="00DD66CB">
      <w:pPr>
        <w:tabs>
          <w:tab w:val="left" w:pos="1650"/>
        </w:tabs>
        <w:jc w:val="center"/>
      </w:pPr>
      <w:r>
        <w:rPr>
          <w:noProof/>
          <w:lang w:val="en-US"/>
        </w:rPr>
        <w:drawing>
          <wp:inline distT="0" distB="0" distL="0" distR="0" wp14:anchorId="7EDD520C" wp14:editId="0116096F">
            <wp:extent cx="6607898" cy="3552825"/>
            <wp:effectExtent l="0" t="0" r="0" b="0"/>
            <wp:docPr id="1257078814" name="Immagine 6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8814" name="Immagine 6" descr="Immagine che contiene testo, schermata, linea, Parallel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619" cy="355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C14E" w14:textId="77777777" w:rsidR="00DD66CB" w:rsidRDefault="009C7DC9" w:rsidP="00DD66CB">
      <w:r w:rsidRPr="00DD66CB">
        <w:br w:type="page"/>
      </w:r>
      <w:r w:rsidR="00DD66CB">
        <w:lastRenderedPageBreak/>
        <w:t>Luca Giandomenico - 900162</w:t>
      </w:r>
    </w:p>
    <w:p w14:paraId="7FB098B6" w14:textId="50ECE936" w:rsidR="00DD66CB" w:rsidRDefault="00E549EF" w:rsidP="00DD66CB">
      <w:pPr>
        <w:pStyle w:val="Titolo3"/>
      </w:pPr>
      <w:bookmarkStart w:id="14" w:name="_Toc167961222"/>
      <w:proofErr w:type="spellStart"/>
      <w:r>
        <w:t>M</w:t>
      </w:r>
      <w:r w:rsidR="00DD66CB">
        <w:t>odificaPacchettoVacanza</w:t>
      </w:r>
      <w:bookmarkEnd w:id="14"/>
      <w:proofErr w:type="spellEnd"/>
    </w:p>
    <w:p w14:paraId="42BE2166" w14:textId="77777777" w:rsidR="00DD66CB" w:rsidRDefault="00DD66CB" w:rsidP="00DD66CB"/>
    <w:p w14:paraId="3AAA9632" w14:textId="77777777" w:rsidR="00DD66CB" w:rsidRDefault="00DD66CB" w:rsidP="00DD66CB"/>
    <w:p w14:paraId="70E75FF1" w14:textId="77777777" w:rsidR="00DD66CB" w:rsidRDefault="00DD66CB" w:rsidP="00DD66CB"/>
    <w:p w14:paraId="3F13A78E" w14:textId="77777777" w:rsidR="00DD66CB" w:rsidRDefault="00DD66CB" w:rsidP="00DD66CB"/>
    <w:p w14:paraId="24188EA8" w14:textId="77777777" w:rsidR="00DD66CB" w:rsidRDefault="00DD66CB" w:rsidP="00DD66CB"/>
    <w:p w14:paraId="10DE7549" w14:textId="77777777" w:rsidR="00DD66CB" w:rsidRPr="00DD66CB" w:rsidRDefault="00DD66CB" w:rsidP="00DD66CB"/>
    <w:p w14:paraId="0CFBA17A" w14:textId="79A9B7E8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</w:pPr>
      <w:r>
        <w:rPr>
          <w:noProof/>
          <w:lang w:val="en-US"/>
        </w:rPr>
        <w:drawing>
          <wp:inline distT="0" distB="0" distL="0" distR="0" wp14:anchorId="7F014147" wp14:editId="6D5E34EB">
            <wp:extent cx="6516175" cy="3343275"/>
            <wp:effectExtent l="0" t="0" r="0" b="0"/>
            <wp:docPr id="1462146860" name="Immagine 7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46860" name="Immagine 7" descr="Immagine che contiene testo, schermata, linea, Parallel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929" cy="3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B7356CA" w14:textId="77777777" w:rsidR="00DD66CB" w:rsidRDefault="00DD66CB" w:rsidP="00DD66CB">
      <w:r>
        <w:lastRenderedPageBreak/>
        <w:t>Luca Giandomenico - 900162</w:t>
      </w:r>
    </w:p>
    <w:p w14:paraId="32D54E8A" w14:textId="705BB045" w:rsidR="00DD66CB" w:rsidRDefault="00E549EF" w:rsidP="00DD66CB">
      <w:pPr>
        <w:pStyle w:val="Titolo3"/>
      </w:pPr>
      <w:bookmarkStart w:id="15" w:name="_Toc167961223"/>
      <w:proofErr w:type="spellStart"/>
      <w:r>
        <w:t>C</w:t>
      </w:r>
      <w:r w:rsidR="00DD66CB">
        <w:t>ancellaPacchettoVacanza</w:t>
      </w:r>
      <w:bookmarkEnd w:id="15"/>
      <w:proofErr w:type="spellEnd"/>
    </w:p>
    <w:p w14:paraId="59CF47FE" w14:textId="77777777" w:rsidR="00DD66CB" w:rsidRDefault="00DD66CB" w:rsidP="00DD66CB"/>
    <w:p w14:paraId="6E0FC733" w14:textId="77777777" w:rsidR="00DD66CB" w:rsidRDefault="00DD66CB" w:rsidP="00DD66CB"/>
    <w:p w14:paraId="1162D77D" w14:textId="77777777" w:rsidR="00DD66CB" w:rsidRDefault="00DD66CB" w:rsidP="00DD66CB"/>
    <w:p w14:paraId="5CF9CE6C" w14:textId="77777777" w:rsidR="00DD66CB" w:rsidRDefault="00DD66CB" w:rsidP="00DD66CB"/>
    <w:p w14:paraId="02AD7551" w14:textId="77777777" w:rsidR="00DD66CB" w:rsidRDefault="00DD66CB" w:rsidP="00DD66CB"/>
    <w:p w14:paraId="2A50B61D" w14:textId="77777777" w:rsidR="00DD66CB" w:rsidRPr="00DD66CB" w:rsidRDefault="00DD66CB" w:rsidP="00DD66CB"/>
    <w:p w14:paraId="1C4EF25A" w14:textId="353065C4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1CBCE9AC" wp14:editId="48502A40">
            <wp:extent cx="6687781" cy="3800475"/>
            <wp:effectExtent l="0" t="0" r="0" b="0"/>
            <wp:docPr id="1319894206" name="Immagine 8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94206" name="Immagine 8" descr="Immagine che contiene testo, schermata, linea, Parallel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084" cy="38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 w:type="page"/>
      </w:r>
    </w:p>
    <w:p w14:paraId="1429EB52" w14:textId="61472D4A" w:rsidR="00DD66CB" w:rsidRDefault="00DD66CB" w:rsidP="00DD66CB">
      <w:r>
        <w:lastRenderedPageBreak/>
        <w:t xml:space="preserve">Denis </w:t>
      </w:r>
      <w:proofErr w:type="spellStart"/>
      <w:r>
        <w:t>Degeratu</w:t>
      </w:r>
      <w:proofErr w:type="spellEnd"/>
      <w:r>
        <w:t xml:space="preserve"> - 895835</w:t>
      </w:r>
    </w:p>
    <w:p w14:paraId="27355F90" w14:textId="47375CA5" w:rsidR="00DD66CB" w:rsidRDefault="00E549EF" w:rsidP="00DD66CB">
      <w:pPr>
        <w:pStyle w:val="Titolo3"/>
      </w:pPr>
      <w:bookmarkStart w:id="16" w:name="_Toc167961224"/>
      <w:proofErr w:type="spellStart"/>
      <w:r>
        <w:t>C</w:t>
      </w:r>
      <w:r w:rsidR="00DD66CB">
        <w:t>ancellaPrenotazione</w:t>
      </w:r>
      <w:bookmarkEnd w:id="16"/>
      <w:proofErr w:type="spellEnd"/>
    </w:p>
    <w:p w14:paraId="6E7C0C2B" w14:textId="523AB3FA" w:rsidR="00DD66CB" w:rsidRDefault="00DD66CB">
      <w:pPr>
        <w:jc w:val="left"/>
        <w:rPr>
          <w:sz w:val="16"/>
          <w:szCs w:val="16"/>
        </w:rPr>
      </w:pPr>
    </w:p>
    <w:p w14:paraId="1F5732B7" w14:textId="77777777" w:rsidR="00DD66CB" w:rsidRDefault="00DD66CB">
      <w:pPr>
        <w:jc w:val="left"/>
        <w:rPr>
          <w:sz w:val="16"/>
          <w:szCs w:val="16"/>
        </w:rPr>
      </w:pPr>
    </w:p>
    <w:p w14:paraId="39F66C64" w14:textId="77777777" w:rsidR="00DD66CB" w:rsidRDefault="00DD66CB">
      <w:pPr>
        <w:jc w:val="left"/>
        <w:rPr>
          <w:sz w:val="16"/>
          <w:szCs w:val="16"/>
        </w:rPr>
      </w:pPr>
    </w:p>
    <w:p w14:paraId="10AC9212" w14:textId="77777777" w:rsidR="00DD66CB" w:rsidRDefault="00DD66CB">
      <w:pPr>
        <w:jc w:val="left"/>
        <w:rPr>
          <w:sz w:val="16"/>
          <w:szCs w:val="16"/>
        </w:rPr>
      </w:pPr>
    </w:p>
    <w:p w14:paraId="21A12A5C" w14:textId="77777777" w:rsidR="00DD66CB" w:rsidRDefault="00DD66CB">
      <w:pPr>
        <w:jc w:val="left"/>
        <w:rPr>
          <w:sz w:val="16"/>
          <w:szCs w:val="16"/>
        </w:rPr>
      </w:pPr>
    </w:p>
    <w:p w14:paraId="1688F480" w14:textId="77777777" w:rsidR="00DD66CB" w:rsidRDefault="00DD66CB" w:rsidP="00DD66CB">
      <w:pPr>
        <w:jc w:val="center"/>
        <w:rPr>
          <w:sz w:val="16"/>
          <w:szCs w:val="16"/>
        </w:rPr>
      </w:pPr>
    </w:p>
    <w:p w14:paraId="2AD7E984" w14:textId="71F1BA24" w:rsidR="00DD66CB" w:rsidRDefault="0087106F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617ED958" wp14:editId="1BBE805C">
            <wp:extent cx="6315075" cy="3220439"/>
            <wp:effectExtent l="0" t="0" r="0" b="0"/>
            <wp:docPr id="666878847" name="Immagine 1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78847" name="Immagine 1" descr="Immagine che contiene testo, schermata, diagramma, Parallel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400" cy="32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6F06" w14:textId="77777777" w:rsidR="005D76E1" w:rsidRDefault="00DD66CB" w:rsidP="005D76E1">
      <w:r>
        <w:rPr>
          <w:sz w:val="16"/>
          <w:szCs w:val="16"/>
        </w:rPr>
        <w:br w:type="page"/>
      </w:r>
      <w:r w:rsidR="005D76E1">
        <w:lastRenderedPageBreak/>
        <w:t>Gaetano La Rocca - 895887</w:t>
      </w:r>
    </w:p>
    <w:p w14:paraId="416F0382" w14:textId="080E28DB" w:rsidR="005D76E1" w:rsidRDefault="005D76E1" w:rsidP="005D76E1">
      <w:pPr>
        <w:pStyle w:val="Titolo1"/>
      </w:pPr>
      <w:bookmarkStart w:id="17" w:name="_Toc167961225"/>
      <w:r>
        <w:t>Diagrammi di Attività</w:t>
      </w:r>
      <w:bookmarkEnd w:id="17"/>
    </w:p>
    <w:p w14:paraId="5AE67342" w14:textId="4C538817" w:rsidR="005D76E1" w:rsidRDefault="005D76E1" w:rsidP="005D76E1">
      <w:pPr>
        <w:pStyle w:val="Titolo3"/>
      </w:pPr>
      <w:bookmarkStart w:id="18" w:name="_Toc167961226"/>
      <w:proofErr w:type="spellStart"/>
      <w:r>
        <w:t>EffettuaRegistrazione</w:t>
      </w:r>
      <w:bookmarkEnd w:id="18"/>
      <w:proofErr w:type="spellEnd"/>
    </w:p>
    <w:p w14:paraId="3D985524" w14:textId="77777777" w:rsidR="005D76E1" w:rsidRDefault="005D76E1" w:rsidP="005D76E1"/>
    <w:p w14:paraId="25B175AC" w14:textId="77777777" w:rsidR="005D76E1" w:rsidRPr="005D76E1" w:rsidRDefault="005D76E1" w:rsidP="005D76E1">
      <w:pPr>
        <w:jc w:val="center"/>
      </w:pPr>
    </w:p>
    <w:p w14:paraId="49D44EE3" w14:textId="272BF10A" w:rsidR="005D76E1" w:rsidRDefault="005D76E1" w:rsidP="005D76E1">
      <w:pPr>
        <w:jc w:val="center"/>
        <w:rPr>
          <w:sz w:val="16"/>
          <w:szCs w:val="16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5BCAE44C" wp14:editId="0A4DA074">
            <wp:extent cx="5372100" cy="6324600"/>
            <wp:effectExtent l="0" t="0" r="0" b="0"/>
            <wp:docPr id="1010875542" name="Immagine 1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75542" name="Immagine 1" descr="Immagine che contiene schermata, testo, diagramma, linea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 w:type="page"/>
      </w:r>
    </w:p>
    <w:p w14:paraId="40C4C2EB" w14:textId="3AB99D8F" w:rsidR="005D76E1" w:rsidRDefault="005D76E1" w:rsidP="005D76E1">
      <w:r>
        <w:lastRenderedPageBreak/>
        <w:t>Filippo Gentili - 899906</w:t>
      </w:r>
    </w:p>
    <w:p w14:paraId="511E2917" w14:textId="214EF68B" w:rsidR="005D76E1" w:rsidRDefault="005D76E1" w:rsidP="005D76E1">
      <w:pPr>
        <w:pStyle w:val="Titolo3"/>
      </w:pPr>
      <w:bookmarkStart w:id="19" w:name="_Toc167961227"/>
      <w:proofErr w:type="spellStart"/>
      <w:r>
        <w:t>InserisciPrenotazione</w:t>
      </w:r>
      <w:bookmarkEnd w:id="19"/>
      <w:proofErr w:type="spellEnd"/>
    </w:p>
    <w:p w14:paraId="1F3B4EE9" w14:textId="77777777" w:rsidR="005D76E1" w:rsidRDefault="005D76E1" w:rsidP="005D76E1"/>
    <w:p w14:paraId="155E5135" w14:textId="77777777" w:rsidR="005D76E1" w:rsidRPr="005D76E1" w:rsidRDefault="005D76E1" w:rsidP="005D76E1">
      <w:pPr>
        <w:jc w:val="center"/>
      </w:pPr>
    </w:p>
    <w:p w14:paraId="133CAEC5" w14:textId="03707787" w:rsidR="005D76E1" w:rsidRDefault="005D76E1" w:rsidP="005D76E1">
      <w:pPr>
        <w:jc w:val="center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0CA6173D" wp14:editId="6DEC7936">
            <wp:extent cx="6120130" cy="6907530"/>
            <wp:effectExtent l="0" t="0" r="0" b="0"/>
            <wp:docPr id="791942842" name="Immagine 2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42842" name="Immagine 2" descr="Immagine che contiene testo, schermata, diagramma, Parallel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  <w:br w:type="page"/>
      </w:r>
    </w:p>
    <w:p w14:paraId="43FC4531" w14:textId="5026DA1B" w:rsidR="005D76E1" w:rsidRDefault="005D76E1" w:rsidP="005D76E1">
      <w:r>
        <w:lastRenderedPageBreak/>
        <w:t>Luca Giandomenico - 900162</w:t>
      </w:r>
    </w:p>
    <w:p w14:paraId="3FF73A2C" w14:textId="49F07398" w:rsidR="005D76E1" w:rsidRDefault="005D76E1" w:rsidP="005D76E1">
      <w:pPr>
        <w:pStyle w:val="Titolo3"/>
      </w:pPr>
      <w:bookmarkStart w:id="20" w:name="_Toc167961228"/>
      <w:proofErr w:type="spellStart"/>
      <w:r>
        <w:t>GestisciCatalogo</w:t>
      </w:r>
      <w:bookmarkEnd w:id="20"/>
      <w:proofErr w:type="spellEnd"/>
    </w:p>
    <w:p w14:paraId="56F43F55" w14:textId="77777777" w:rsidR="00F42633" w:rsidRDefault="00F42633" w:rsidP="00F42633"/>
    <w:p w14:paraId="36881E45" w14:textId="77777777" w:rsidR="00F42633" w:rsidRPr="00F42633" w:rsidRDefault="00F42633" w:rsidP="00F42633"/>
    <w:p w14:paraId="70CD906B" w14:textId="6EF540A9" w:rsidR="005D76E1" w:rsidRPr="00F42633" w:rsidRDefault="00F42633" w:rsidP="00F42633">
      <w:pPr>
        <w:jc w:val="center"/>
      </w:pPr>
      <w:r>
        <w:rPr>
          <w:noProof/>
          <w:lang w:val="en-US"/>
        </w:rPr>
        <w:drawing>
          <wp:inline distT="0" distB="0" distL="0" distR="0" wp14:anchorId="6CE00E3D" wp14:editId="020923B1">
            <wp:extent cx="5307616" cy="7877175"/>
            <wp:effectExtent l="0" t="0" r="0" b="0"/>
            <wp:docPr id="198737266" name="Immagine 6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7266" name="Immagine 6" descr="Immagine che contiene testo, schermata, diagramma, linea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704" cy="79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2D0C" w14:textId="4A2FF3A8" w:rsidR="005D76E1" w:rsidRDefault="005D76E1" w:rsidP="005D76E1">
      <w:r>
        <w:lastRenderedPageBreak/>
        <w:t xml:space="preserve">Denis </w:t>
      </w:r>
      <w:proofErr w:type="spellStart"/>
      <w:r>
        <w:t>Degeratu</w:t>
      </w:r>
      <w:proofErr w:type="spellEnd"/>
      <w:r>
        <w:t xml:space="preserve">  -  </w:t>
      </w:r>
      <w:r w:rsidR="00F42633">
        <w:t>895835</w:t>
      </w:r>
    </w:p>
    <w:p w14:paraId="20AC1860" w14:textId="77777777" w:rsidR="005D76E1" w:rsidRDefault="005D76E1" w:rsidP="005D76E1">
      <w:pPr>
        <w:pStyle w:val="Titolo3"/>
      </w:pPr>
      <w:bookmarkStart w:id="21" w:name="_Toc167961229"/>
      <w:proofErr w:type="spellStart"/>
      <w:r>
        <w:t>ModificaPrenotazione</w:t>
      </w:r>
      <w:bookmarkEnd w:id="21"/>
      <w:proofErr w:type="spellEnd"/>
    </w:p>
    <w:p w14:paraId="567739AA" w14:textId="77777777" w:rsidR="00F42633" w:rsidRDefault="00F42633" w:rsidP="00F42633"/>
    <w:p w14:paraId="76D04AD5" w14:textId="77777777" w:rsidR="00F42633" w:rsidRPr="00F42633" w:rsidRDefault="00F42633" w:rsidP="00F42633"/>
    <w:p w14:paraId="7ACC82FC" w14:textId="473ABA3C" w:rsidR="00F8558D" w:rsidRPr="00DD66CB" w:rsidRDefault="00F42633" w:rsidP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  <w:lang w:val="en-US"/>
        </w:rPr>
        <w:drawing>
          <wp:inline distT="0" distB="0" distL="0" distR="0" wp14:anchorId="33077CF8" wp14:editId="1E1EA8EE">
            <wp:extent cx="6120130" cy="7411085"/>
            <wp:effectExtent l="0" t="0" r="0" b="0"/>
            <wp:docPr id="16002894" name="Immagine 7" descr="Immagine che contiene schermata, diagramm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894" name="Immagine 7" descr="Immagine che contiene schermata, diagramma, testo, line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6E1"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  <w:br w:type="page"/>
      </w:r>
    </w:p>
    <w:p w14:paraId="71E2F313" w14:textId="42BEDCE0" w:rsidR="004A7CA4" w:rsidRDefault="00DC5B30" w:rsidP="00F8558D">
      <w:r>
        <w:lastRenderedPageBreak/>
        <w:t>Gaetano La Rocca</w:t>
      </w:r>
      <w:r w:rsidR="00AF38D2">
        <w:t xml:space="preserve"> - 895887</w:t>
      </w:r>
    </w:p>
    <w:p w14:paraId="2887597B" w14:textId="1FFA067C" w:rsidR="00DC5B30" w:rsidRDefault="00DC5B30" w:rsidP="00DC5B30">
      <w:pPr>
        <w:pStyle w:val="Titolo1"/>
      </w:pPr>
      <w:bookmarkStart w:id="22" w:name="_Toc167961230"/>
      <w:r>
        <w:t>Contratti</w:t>
      </w:r>
      <w:bookmarkEnd w:id="22"/>
    </w:p>
    <w:p w14:paraId="0F33155F" w14:textId="63A27172" w:rsidR="00F8558D" w:rsidRDefault="00DC5B30" w:rsidP="00DC5B30">
      <w:pPr>
        <w:pStyle w:val="Titolo3"/>
        <w:rPr>
          <w:i w:val="0"/>
          <w:iCs/>
        </w:rPr>
      </w:pPr>
      <w:bookmarkStart w:id="23" w:name="_Toc167961231"/>
      <w:r>
        <w:t xml:space="preserve">Contratto </w:t>
      </w:r>
      <w:proofErr w:type="spellStart"/>
      <w:r w:rsidR="00F0771D">
        <w:t>v</w:t>
      </w:r>
      <w:r>
        <w:t>erificaDati</w:t>
      </w:r>
      <w:bookmarkEnd w:id="23"/>
      <w:proofErr w:type="spellEnd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2E38DF1D" w14:textId="77777777" w:rsidTr="00DC5B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25DA969" w14:textId="18416632" w:rsidR="00DC5B30" w:rsidRDefault="00DC5B30" w:rsidP="00DC5B30">
            <w:pPr>
              <w:jc w:val="center"/>
            </w:pPr>
            <w:r>
              <w:t>Contratto verifica Dati</w:t>
            </w:r>
          </w:p>
        </w:tc>
      </w:tr>
      <w:tr w:rsidR="00DC5B30" w14:paraId="242E7718" w14:textId="77777777" w:rsidTr="00DC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6D41754" w14:textId="16947055" w:rsidR="00DC5B30" w:rsidRDefault="00DC5B30" w:rsidP="00DC5B30">
            <w:r>
              <w:t>Operazione</w:t>
            </w:r>
          </w:p>
        </w:tc>
        <w:tc>
          <w:tcPr>
            <w:tcW w:w="8110" w:type="dxa"/>
          </w:tcPr>
          <w:p w14:paraId="218FC969" w14:textId="6A8F3E18" w:rsidR="00DC5B30" w:rsidRDefault="00DC5B30" w:rsidP="00DC5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verificaDati</w:t>
            </w:r>
            <w:proofErr w:type="spellEnd"/>
            <w:r>
              <w:t>()</w:t>
            </w:r>
          </w:p>
        </w:tc>
      </w:tr>
      <w:tr w:rsidR="00DC5B30" w14:paraId="56151165" w14:textId="77777777" w:rsidTr="00DC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259BA52B" w14:textId="17B4B1F7" w:rsidR="00DC5B30" w:rsidRDefault="00DC5B30" w:rsidP="00DC5B30">
            <w:r>
              <w:t>Caso d’uso</w:t>
            </w:r>
          </w:p>
        </w:tc>
        <w:tc>
          <w:tcPr>
            <w:tcW w:w="8110" w:type="dxa"/>
          </w:tcPr>
          <w:p w14:paraId="5F1C271B" w14:textId="7FE037A4" w:rsidR="00DC5B30" w:rsidRDefault="00DC5B30" w:rsidP="00DC5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Registrazione</w:t>
            </w:r>
          </w:p>
        </w:tc>
      </w:tr>
      <w:tr w:rsidR="00DC5B30" w14:paraId="1B6560E0" w14:textId="77777777" w:rsidTr="00DC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14940B0" w14:textId="3B68D5C9" w:rsidR="00DC5B30" w:rsidRDefault="00DC5B30" w:rsidP="00DC5B30">
            <w:r>
              <w:t>Precondizioni</w:t>
            </w:r>
          </w:p>
        </w:tc>
        <w:tc>
          <w:tcPr>
            <w:tcW w:w="8110" w:type="dxa"/>
          </w:tcPr>
          <w:p w14:paraId="7243501D" w14:textId="46C98256" w:rsidR="00DC5B30" w:rsidRDefault="00DC5B30" w:rsidP="00DC5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u ha inserito i propri dati</w:t>
            </w:r>
          </w:p>
        </w:tc>
      </w:tr>
      <w:tr w:rsidR="00DC5B30" w14:paraId="44D1BD2A" w14:textId="77777777" w:rsidTr="00DC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B422574" w14:textId="07F7386B" w:rsidR="00DC5B30" w:rsidRDefault="00DC5B30" w:rsidP="00DC5B30">
            <w:r>
              <w:t>Post-condizioni</w:t>
            </w:r>
          </w:p>
        </w:tc>
        <w:tc>
          <w:tcPr>
            <w:tcW w:w="8110" w:type="dxa"/>
          </w:tcPr>
          <w:p w14:paraId="74BB641F" w14:textId="4E7F3220" w:rsidR="00DC5B30" w:rsidRDefault="00DC5B30" w:rsidP="00DC5B30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verificata la correttezza dell’indirizzo e-mail inserito</w:t>
            </w:r>
          </w:p>
          <w:p w14:paraId="53A38FD5" w14:textId="177B6AC2" w:rsidR="00DC5B30" w:rsidRDefault="00DC5B30" w:rsidP="00DC5B30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verificata la correttezza del metodo di pagamento inserito</w:t>
            </w:r>
          </w:p>
        </w:tc>
      </w:tr>
    </w:tbl>
    <w:p w14:paraId="7191E7B8" w14:textId="77777777" w:rsidR="00DC5B30" w:rsidRDefault="00DC5B30" w:rsidP="00DC5B30"/>
    <w:p w14:paraId="1BD06031" w14:textId="1D91CAF8" w:rsidR="00DC5B30" w:rsidRDefault="00DC5B30" w:rsidP="00DC5B30">
      <w:pPr>
        <w:pStyle w:val="Titolo3"/>
      </w:pPr>
      <w:bookmarkStart w:id="24" w:name="_Toc167961232"/>
      <w:r>
        <w:t xml:space="preserve">Contratto </w:t>
      </w:r>
      <w:proofErr w:type="spellStart"/>
      <w:r w:rsidR="00F0771D">
        <w:t>i</w:t>
      </w:r>
      <w:r>
        <w:t>nserisciUtente</w:t>
      </w:r>
      <w:bookmarkEnd w:id="24"/>
      <w:proofErr w:type="spellEnd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6C463AFA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4A45A135" w14:textId="1973E747" w:rsidR="00DC5B30" w:rsidRDefault="00DC5B30" w:rsidP="00DC5B30">
            <w:pPr>
              <w:contextualSpacing/>
              <w:jc w:val="center"/>
            </w:pPr>
            <w:r>
              <w:t xml:space="preserve">Contratto </w:t>
            </w:r>
            <w:proofErr w:type="spellStart"/>
            <w:r w:rsidR="00855D57">
              <w:t>InserisciUtente</w:t>
            </w:r>
            <w:proofErr w:type="spellEnd"/>
          </w:p>
        </w:tc>
      </w:tr>
      <w:tr w:rsidR="00DC5B30" w14:paraId="267F7075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D518905" w14:textId="77777777" w:rsidR="00DC5B30" w:rsidRDefault="00DC5B30" w:rsidP="00DC5B30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1C027CEE" w14:textId="7D572DF9" w:rsidR="00DC5B30" w:rsidRDefault="00DC5B30" w:rsidP="00DC5B30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InserisciUtente</w:t>
            </w:r>
            <w:proofErr w:type="spellEnd"/>
            <w:r>
              <w:t xml:space="preserve">(nome, cognome, e-mail, password </w:t>
            </w:r>
            <w:proofErr w:type="spellStart"/>
            <w:r>
              <w:t>metodoDiPagamento</w:t>
            </w:r>
            <w:proofErr w:type="spellEnd"/>
            <w:r>
              <w:t>)</w:t>
            </w:r>
          </w:p>
        </w:tc>
      </w:tr>
      <w:tr w:rsidR="00DC5B30" w14:paraId="512D0EEE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20A029D" w14:textId="77777777" w:rsidR="00DC5B30" w:rsidRDefault="00DC5B30" w:rsidP="00DC5B30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5512E6CC" w14:textId="485C3DB0" w:rsidR="00DC5B30" w:rsidRDefault="00DC5B30" w:rsidP="00DC5B30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Registrazione</w:t>
            </w:r>
          </w:p>
        </w:tc>
      </w:tr>
      <w:tr w:rsidR="00DC5B30" w14:paraId="5085AA8E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8A2A3BE" w14:textId="77777777" w:rsidR="00DC5B30" w:rsidRDefault="00DC5B30" w:rsidP="00DC5B30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22707D5A" w14:textId="3C1F17F3" w:rsidR="00DC5B30" w:rsidRDefault="00DC5B30" w:rsidP="00DC5B30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dati dell’utente u sono stati validati</w:t>
            </w:r>
          </w:p>
        </w:tc>
      </w:tr>
      <w:tr w:rsidR="00DC5B30" w14:paraId="14E04881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2ECE0A7" w14:textId="4874CE84" w:rsidR="00DC5B30" w:rsidRDefault="00DC5B30" w:rsidP="00DC5B30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4473430E" w14:textId="7F13CF11" w:rsidR="00DC5B30" w:rsidRDefault="00DC5B30" w:rsidP="00DC5B30">
            <w:pPr>
              <w:pStyle w:val="Paragrafoelenco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È stato inserito un nuovo utente u</w:t>
            </w:r>
          </w:p>
        </w:tc>
      </w:tr>
    </w:tbl>
    <w:p w14:paraId="5A30FE61" w14:textId="77777777" w:rsidR="00DC5B30" w:rsidRDefault="00DC5B30" w:rsidP="00DC5B30"/>
    <w:p w14:paraId="125FFBAD" w14:textId="77777777" w:rsidR="00DC5B30" w:rsidRDefault="00DC5B30" w:rsidP="00DC5B30"/>
    <w:p w14:paraId="541937CA" w14:textId="77777777" w:rsidR="00DC5B30" w:rsidRDefault="00DC5B30" w:rsidP="00DC5B30"/>
    <w:p w14:paraId="707C5239" w14:textId="77777777" w:rsidR="00DC5B30" w:rsidRDefault="00DC5B30" w:rsidP="00DC5B30"/>
    <w:p w14:paraId="0D7B098C" w14:textId="77777777" w:rsidR="00DC5B30" w:rsidRDefault="00DC5B30" w:rsidP="00DC5B30"/>
    <w:p w14:paraId="1AEEC7DA" w14:textId="77777777" w:rsidR="00DC5B30" w:rsidRDefault="00DC5B30" w:rsidP="00DC5B30"/>
    <w:p w14:paraId="29946CB1" w14:textId="77777777" w:rsidR="00DC5B30" w:rsidRDefault="00DC5B30" w:rsidP="00DC5B30"/>
    <w:p w14:paraId="14A7AD55" w14:textId="77777777" w:rsidR="00DC5B30" w:rsidRDefault="00DC5B30" w:rsidP="00DC5B30"/>
    <w:p w14:paraId="6871F013" w14:textId="77777777" w:rsidR="00DC5B30" w:rsidRDefault="00DC5B30" w:rsidP="00DC5B30"/>
    <w:p w14:paraId="45EF5417" w14:textId="77777777" w:rsidR="00DC5B30" w:rsidRDefault="00DC5B30" w:rsidP="00DC5B30"/>
    <w:p w14:paraId="29618355" w14:textId="77777777" w:rsidR="00DC5B30" w:rsidRDefault="00DC5B30" w:rsidP="00DC5B30"/>
    <w:p w14:paraId="2A499ADF" w14:textId="77777777" w:rsidR="00DC5B30" w:rsidRDefault="00DC5B30" w:rsidP="00DC5B30"/>
    <w:p w14:paraId="3A19A84E" w14:textId="77777777" w:rsidR="00DC5B30" w:rsidRDefault="00DC5B30" w:rsidP="00DC5B30"/>
    <w:p w14:paraId="357C01E0" w14:textId="77777777" w:rsidR="00DC5B30" w:rsidRDefault="00DC5B30" w:rsidP="00DC5B30"/>
    <w:p w14:paraId="0C9F551F" w14:textId="77777777" w:rsidR="00DC5B30" w:rsidRDefault="00DC5B30" w:rsidP="00DC5B30"/>
    <w:p w14:paraId="31101298" w14:textId="77777777" w:rsidR="00DC5B30" w:rsidRDefault="00DC5B30" w:rsidP="00DC5B30"/>
    <w:p w14:paraId="0D57F045" w14:textId="77777777" w:rsidR="00DC5B30" w:rsidRDefault="00DC5B30" w:rsidP="00DC5B30"/>
    <w:p w14:paraId="10001E5E" w14:textId="77777777" w:rsidR="00DC5B30" w:rsidRDefault="00DC5B30" w:rsidP="00DC5B30"/>
    <w:p w14:paraId="3E6E7AEF" w14:textId="77777777" w:rsidR="00DC5B30" w:rsidRDefault="00DC5B30" w:rsidP="00DC5B30"/>
    <w:p w14:paraId="68718ABC" w14:textId="7476A05D" w:rsidR="00DC5B30" w:rsidRPr="00DC5B30" w:rsidRDefault="00094B59" w:rsidP="00DC5B30">
      <w:r>
        <w:lastRenderedPageBreak/>
        <w:t>Filippo Gentili - 899906</w:t>
      </w:r>
    </w:p>
    <w:p w14:paraId="0745E3BA" w14:textId="43A1E799" w:rsidR="009C7DC9" w:rsidRDefault="009C7DC9" w:rsidP="002A2D65">
      <w:pPr>
        <w:pStyle w:val="Titolo3"/>
      </w:pPr>
      <w:bookmarkStart w:id="25" w:name="_Toc167961233"/>
      <w:r>
        <w:t xml:space="preserve">Contratto </w:t>
      </w:r>
      <w:proofErr w:type="spellStart"/>
      <w:r w:rsidR="00904FED">
        <w:t>effetuaLogin</w:t>
      </w:r>
      <w:bookmarkEnd w:id="25"/>
      <w:proofErr w:type="spellEnd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3B5BEE96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4F6D9E3A" w14:textId="04984D1C" w:rsidR="00DC5B30" w:rsidRDefault="00DC5B30" w:rsidP="00596107">
            <w:pPr>
              <w:jc w:val="center"/>
            </w:pPr>
            <w:r>
              <w:t xml:space="preserve">Contratto </w:t>
            </w:r>
            <w:proofErr w:type="spellStart"/>
            <w:r w:rsidR="00855D57">
              <w:t>effettuaLogin</w:t>
            </w:r>
            <w:proofErr w:type="spellEnd"/>
          </w:p>
        </w:tc>
      </w:tr>
      <w:tr w:rsidR="00DC5B30" w:rsidRPr="00904FED" w14:paraId="68FC41DD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0DCD053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4230E634" w14:textId="5C0F674D" w:rsidR="00DC5B30" w:rsidRPr="00904FED" w:rsidRDefault="00904FED" w:rsidP="00904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proofErr w:type="spellStart"/>
            <w:proofErr w:type="gramStart"/>
            <w:r w:rsidRPr="00904FED">
              <w:rPr>
                <w:lang w:val="en-GB"/>
              </w:rPr>
              <w:t>effettuaLogIn</w:t>
            </w:r>
            <w:proofErr w:type="spellEnd"/>
            <w:r w:rsidRPr="00904FED">
              <w:rPr>
                <w:lang w:val="en-GB"/>
              </w:rPr>
              <w:t>(</w:t>
            </w:r>
            <w:proofErr w:type="gramEnd"/>
            <w:r w:rsidRPr="00904FED">
              <w:rPr>
                <w:lang w:val="en-GB"/>
              </w:rPr>
              <w:t>email, password)</w:t>
            </w:r>
          </w:p>
        </w:tc>
      </w:tr>
      <w:tr w:rsidR="00DC5B30" w14:paraId="19149A37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077A77C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7960FE9C" w14:textId="75966B78" w:rsidR="00DC5B30" w:rsidRDefault="002753BC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InserisciPrenotazione</w:t>
            </w:r>
            <w:proofErr w:type="spellEnd"/>
          </w:p>
        </w:tc>
      </w:tr>
      <w:tr w:rsidR="00DC5B30" w14:paraId="2FBF5F7E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66CE70D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5AE8CAF7" w14:textId="7CAF90F1" w:rsidR="00DC5B30" w:rsidRPr="00904FED" w:rsidRDefault="00904FED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l’utente registrato sta accedendo all’area riservata</w:t>
            </w:r>
          </w:p>
        </w:tc>
      </w:tr>
      <w:tr w:rsidR="00DC5B30" w14:paraId="68E6FFD4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BBF1E9E" w14:textId="22919792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4E0675EE" w14:textId="5F9780C7" w:rsidR="00DC5B30" w:rsidRPr="00763502" w:rsidRDefault="00904FED" w:rsidP="00763502">
            <w:pPr>
              <w:pStyle w:val="Paragrafoelenco"/>
              <w:numPr>
                <w:ilvl w:val="0"/>
                <w:numId w:val="37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L’utente ha effettuato l’accesso all’area riservata</w:t>
            </w:r>
          </w:p>
        </w:tc>
      </w:tr>
    </w:tbl>
    <w:p w14:paraId="4DBE37C4" w14:textId="77777777" w:rsidR="00CB1555" w:rsidRDefault="00CB1555" w:rsidP="00CB1555"/>
    <w:p w14:paraId="32965A8A" w14:textId="76664DA9" w:rsidR="00CB1555" w:rsidRPr="00CB1555" w:rsidRDefault="00CB1555" w:rsidP="00CB1555">
      <w:pPr>
        <w:pStyle w:val="Titolo3"/>
      </w:pPr>
      <w:bookmarkStart w:id="26" w:name="_Toc167961234"/>
      <w:r w:rsidRPr="00CB1555">
        <w:t xml:space="preserve">Contratto </w:t>
      </w:r>
      <w:proofErr w:type="spellStart"/>
      <w:r w:rsidRPr="00CB1555">
        <w:t>effetuaRichiestaPrenotazione</w:t>
      </w:r>
      <w:bookmarkEnd w:id="26"/>
      <w:proofErr w:type="spellEnd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21769480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902F4D0" w14:textId="3406B9DA" w:rsidR="00DC5B30" w:rsidRDefault="00DC5B30" w:rsidP="00596107">
            <w:pPr>
              <w:jc w:val="center"/>
            </w:pPr>
            <w:r>
              <w:t xml:space="preserve">Contratto </w:t>
            </w:r>
            <w:proofErr w:type="spellStart"/>
            <w:r w:rsidR="00855D57">
              <w:t>effettuaRichiestaPrenotazione</w:t>
            </w:r>
            <w:proofErr w:type="spellEnd"/>
          </w:p>
        </w:tc>
      </w:tr>
      <w:tr w:rsidR="00DC5B30" w14:paraId="0D909A0B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D2BAA2C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6F2C323F" w14:textId="30FA4824" w:rsidR="00DC5B30" w:rsidRDefault="00904FED" w:rsidP="00904FED">
            <w:pPr>
              <w:tabs>
                <w:tab w:val="left" w:pos="171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effettuaRichiestaPrenotazione</w:t>
            </w:r>
            <w:proofErr w:type="spellEnd"/>
            <w:r>
              <w:t>(</w:t>
            </w:r>
            <w:proofErr w:type="spellStart"/>
            <w:r>
              <w:t>descrizioneRichiesta</w:t>
            </w:r>
            <w:proofErr w:type="spellEnd"/>
            <w:r>
              <w:t xml:space="preserve">, </w:t>
            </w:r>
            <w:proofErr w:type="spellStart"/>
            <w:r>
              <w:t>pagamentoCaparra</w:t>
            </w:r>
            <w:proofErr w:type="spellEnd"/>
            <w:r>
              <w:t>)</w:t>
            </w:r>
          </w:p>
        </w:tc>
      </w:tr>
      <w:tr w:rsidR="00DC5B30" w14:paraId="3B39421A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F7254E9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60306255" w14:textId="27CADCE2" w:rsidR="00DC5B30" w:rsidRDefault="002753BC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InserisciPrenotazione</w:t>
            </w:r>
            <w:proofErr w:type="spellEnd"/>
          </w:p>
        </w:tc>
      </w:tr>
      <w:tr w:rsidR="00DC5B30" w14:paraId="712B9E3C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EA9B684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6FCB9BF9" w14:textId="7F598777" w:rsidR="00DC5B30" w:rsidRDefault="00904FED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in corso una prenotazione</w:t>
            </w:r>
          </w:p>
        </w:tc>
      </w:tr>
      <w:tr w:rsidR="00DC5B30" w14:paraId="66674DEB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1624A86" w14:textId="667DBE11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6076C9C9" w14:textId="77777777" w:rsidR="00904FED" w:rsidRPr="00763502" w:rsidRDefault="00904FED" w:rsidP="00763502">
            <w:pPr>
              <w:pStyle w:val="Paragrafoelenco"/>
              <w:numPr>
                <w:ilvl w:val="0"/>
                <w:numId w:val="37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L’utente ha effettuato la richiesta di una prenotazione</w:t>
            </w:r>
          </w:p>
          <w:p w14:paraId="4828049A" w14:textId="39EA065E" w:rsidR="00904FED" w:rsidRDefault="00904FED" w:rsidP="00763502">
            <w:pPr>
              <w:pStyle w:val="Paragrafoelenco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ha versato correttamente la caparra</w:t>
            </w:r>
          </w:p>
          <w:p w14:paraId="22D1D1B8" w14:textId="30B23932" w:rsidR="00DC5B30" w:rsidRDefault="00DC5B30" w:rsidP="00904FED">
            <w:pPr>
              <w:tabs>
                <w:tab w:val="left" w:pos="101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D7662A6" w14:textId="77777777" w:rsidR="00DC5B30" w:rsidRPr="009C7DC9" w:rsidRDefault="00DC5B30" w:rsidP="009C7DC9"/>
    <w:p w14:paraId="6DB3D4B9" w14:textId="6014B1EC" w:rsidR="00DC5B30" w:rsidRPr="00DC5B30" w:rsidRDefault="009C7DC9" w:rsidP="00DC5B30">
      <w:r>
        <w:br w:type="page"/>
      </w:r>
      <w:r w:rsidR="00855D57">
        <w:lastRenderedPageBreak/>
        <w:t>Luca Giandomenico - 900162</w:t>
      </w:r>
    </w:p>
    <w:p w14:paraId="26F4AA3B" w14:textId="2DBBE1FE" w:rsidR="00DC5B30" w:rsidRDefault="00855D57" w:rsidP="00DC5B30">
      <w:pPr>
        <w:pStyle w:val="Titolo3"/>
      </w:pPr>
      <w:bookmarkStart w:id="27" w:name="_Toc167961235"/>
      <w:r>
        <w:t xml:space="preserve">Contratto </w:t>
      </w:r>
      <w:proofErr w:type="spellStart"/>
      <w:r>
        <w:t>inserisciSpecifichePacchetto</w:t>
      </w:r>
      <w:bookmarkEnd w:id="27"/>
      <w:proofErr w:type="spellEnd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46BEFAC8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7E8B72C5" w14:textId="1D8F634C" w:rsidR="00DC5B30" w:rsidRDefault="00DC5B30" w:rsidP="00596107">
            <w:pPr>
              <w:jc w:val="center"/>
            </w:pPr>
            <w:r>
              <w:t xml:space="preserve">Contratto </w:t>
            </w:r>
            <w:proofErr w:type="spellStart"/>
            <w:r w:rsidR="00855D57">
              <w:t>inserisciSpecifichePacchetto</w:t>
            </w:r>
            <w:proofErr w:type="spellEnd"/>
          </w:p>
        </w:tc>
      </w:tr>
      <w:tr w:rsidR="00DC5B30" w14:paraId="7FF7B408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27A7B761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6832CD37" w14:textId="26986E1D" w:rsidR="00DC5B30" w:rsidRDefault="00855D57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855D57">
              <w:t>inserisciSpecifichePacchetto</w:t>
            </w:r>
            <w:proofErr w:type="spellEnd"/>
            <w:r w:rsidRPr="00855D57">
              <w:t xml:space="preserve">(id, costo, </w:t>
            </w:r>
            <w:proofErr w:type="spellStart"/>
            <w:r w:rsidRPr="00855D57">
              <w:t>dataInizio</w:t>
            </w:r>
            <w:proofErr w:type="spellEnd"/>
            <w:r w:rsidRPr="00855D57">
              <w:t xml:space="preserve">, </w:t>
            </w:r>
            <w:proofErr w:type="spellStart"/>
            <w:proofErr w:type="gramStart"/>
            <w:r w:rsidRPr="00855D57">
              <w:t>dataFine</w:t>
            </w:r>
            <w:proofErr w:type="spellEnd"/>
            <w:proofErr w:type="gramEnd"/>
            <w:r w:rsidRPr="00855D57">
              <w:t xml:space="preserve">, tipologia, </w:t>
            </w:r>
            <w:proofErr w:type="spellStart"/>
            <w:r w:rsidRPr="00855D57">
              <w:t>numeroPersone</w:t>
            </w:r>
            <w:proofErr w:type="spellEnd"/>
            <w:r w:rsidRPr="00855D57">
              <w:t>, hotel, trasporto)</w:t>
            </w:r>
          </w:p>
        </w:tc>
      </w:tr>
      <w:tr w:rsidR="00DC5B30" w14:paraId="02585F02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CC29D2D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3114B45F" w14:textId="19A9F89A" w:rsidR="00DC5B30" w:rsidRDefault="00855D57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InserisciPacchettoVacanza</w:t>
            </w:r>
            <w:proofErr w:type="spellEnd"/>
          </w:p>
        </w:tc>
      </w:tr>
      <w:tr w:rsidR="00DC5B30" w14:paraId="5DDDAC5A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3416F93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50621573" w14:textId="07C3844B" w:rsidR="00DC5B30" w:rsidRDefault="00855D57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Esiste almeno un catalogo</w:t>
            </w:r>
          </w:p>
        </w:tc>
      </w:tr>
      <w:tr w:rsidR="00DC5B30" w14:paraId="0A9050E9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C29CECA" w14:textId="4A9B522D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0AEEE9E9" w14:textId="3B4A2B7C" w:rsidR="00DC5B30" w:rsidRDefault="00855D57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Sono state aggiunte le specifiche del pacchetto</w:t>
            </w:r>
          </w:p>
        </w:tc>
      </w:tr>
    </w:tbl>
    <w:p w14:paraId="10DFDB5B" w14:textId="77777777" w:rsidR="00DC5B30" w:rsidRDefault="00DC5B30">
      <w:pPr>
        <w:jc w:val="left"/>
      </w:pPr>
    </w:p>
    <w:p w14:paraId="35144071" w14:textId="16005CFE" w:rsidR="00855D57" w:rsidRPr="00CB1555" w:rsidRDefault="00CB1555">
      <w:pPr>
        <w:contextualSpacing/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</w:pPr>
      <w:r w:rsidRPr="00CB1555"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  <w:t xml:space="preserve">Contratto </w:t>
      </w:r>
      <w:proofErr w:type="spellStart"/>
      <w:r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  <w:t>modificaPacchettoVacanza</w:t>
      </w:r>
      <w:proofErr w:type="spellEnd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7BC91307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5650FB64" w14:textId="32B6B815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CB1555">
              <w:t xml:space="preserve"> </w:t>
            </w:r>
            <w:proofErr w:type="spellStart"/>
            <w:r w:rsidR="00CB1555">
              <w:t>modificaPacchettoVacanza</w:t>
            </w:r>
            <w:proofErr w:type="spellEnd"/>
          </w:p>
        </w:tc>
      </w:tr>
      <w:tr w:rsidR="00DC5B30" w14:paraId="75BDC2E5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BEBDC5E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5271E07B" w14:textId="7096ED0B" w:rsidR="00DC5B30" w:rsidRDefault="00CB1555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modificaPacchettoVacanza</w:t>
            </w:r>
            <w:proofErr w:type="spellEnd"/>
            <w:r>
              <w:t>()</w:t>
            </w:r>
          </w:p>
        </w:tc>
      </w:tr>
      <w:tr w:rsidR="00DC5B30" w14:paraId="05F03D56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BEAC0D5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47F465BF" w14:textId="17718084" w:rsidR="00DC5B30" w:rsidRDefault="00CB1555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modificaPacchettoVacanza</w:t>
            </w:r>
            <w:proofErr w:type="spellEnd"/>
          </w:p>
        </w:tc>
      </w:tr>
      <w:tr w:rsidR="00DC5B30" w14:paraId="63AD4270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C6DC3C3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49FC0088" w14:textId="4A1CD0B4" w:rsidR="00CB1555" w:rsidRDefault="00CB1555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Esiste almeno un pacchetto vacanza</w:t>
            </w:r>
          </w:p>
        </w:tc>
      </w:tr>
      <w:tr w:rsidR="00DC5B30" w14:paraId="2463AF4C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8DAA526" w14:textId="44DE43FE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46FE49D8" w14:textId="41D2C5AC" w:rsidR="00DC5B30" w:rsidRDefault="00CB1555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pacchetto selezionato viene modificato</w:t>
            </w:r>
          </w:p>
        </w:tc>
      </w:tr>
    </w:tbl>
    <w:p w14:paraId="42D91E15" w14:textId="3025DD94" w:rsidR="00DC5B30" w:rsidRPr="00DC5B30" w:rsidRDefault="00DC5B30" w:rsidP="00DC5B30">
      <w:r>
        <w:br w:type="page"/>
      </w:r>
      <w:r w:rsidR="00CB1555">
        <w:lastRenderedPageBreak/>
        <w:t xml:space="preserve">Denis </w:t>
      </w:r>
      <w:proofErr w:type="spellStart"/>
      <w:r w:rsidR="00CB1555">
        <w:t>Degeratu</w:t>
      </w:r>
      <w:proofErr w:type="spellEnd"/>
      <w:r w:rsidR="00CB1555">
        <w:t xml:space="preserve"> -</w:t>
      </w:r>
      <w:r w:rsidR="0034435C">
        <w:t xml:space="preserve"> </w:t>
      </w:r>
      <w:r w:rsidR="0034435C" w:rsidRPr="0034435C">
        <w:t>895835</w:t>
      </w:r>
    </w:p>
    <w:p w14:paraId="1E63D450" w14:textId="32E130FC" w:rsidR="00DC5B30" w:rsidRDefault="00E27E2C" w:rsidP="00DC5B30">
      <w:pPr>
        <w:pStyle w:val="Titolo3"/>
        <w:contextualSpacing/>
      </w:pPr>
      <w:bookmarkStart w:id="28" w:name="_Toc167961236"/>
      <w:r>
        <w:t xml:space="preserve">Contratto </w:t>
      </w:r>
      <w:proofErr w:type="spellStart"/>
      <w:r w:rsidR="00763502">
        <w:t>richiestaCancellazione</w:t>
      </w:r>
      <w:bookmarkEnd w:id="28"/>
      <w:proofErr w:type="spellEnd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1F74927C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3F1B901E" w14:textId="68B53092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763502">
              <w:t xml:space="preserve"> </w:t>
            </w:r>
            <w:proofErr w:type="spellStart"/>
            <w:r w:rsidR="00763502">
              <w:t>richiestaCancellazione</w:t>
            </w:r>
            <w:proofErr w:type="spellEnd"/>
          </w:p>
        </w:tc>
      </w:tr>
      <w:tr w:rsidR="00DC5B30" w14:paraId="33862312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62472BE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4F52B8BE" w14:textId="1D2C1DBB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richiestaCancellazione</w:t>
            </w:r>
            <w:proofErr w:type="spellEnd"/>
            <w:r>
              <w:t>()</w:t>
            </w:r>
          </w:p>
        </w:tc>
      </w:tr>
      <w:tr w:rsidR="00DC5B30" w14:paraId="026F24D5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BFC3F68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571958C3" w14:textId="7149B2FA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cancellaPrenotazione</w:t>
            </w:r>
            <w:proofErr w:type="spellEnd"/>
          </w:p>
        </w:tc>
      </w:tr>
      <w:tr w:rsidR="00DC5B30" w14:paraId="1723CED8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CE4B9BF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52267B48" w14:textId="77777777" w:rsidR="00763502" w:rsidRDefault="00763502" w:rsidP="00763502">
            <w:pPr>
              <w:pStyle w:val="Paragrafoelenco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deve essere autenticato</w:t>
            </w:r>
          </w:p>
          <w:p w14:paraId="29544B5B" w14:textId="77777777" w:rsidR="00763502" w:rsidRDefault="00763502" w:rsidP="00763502">
            <w:pPr>
              <w:pStyle w:val="Paragrafoelenco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 della prenotazione deve corrispondere all’utente autentificato</w:t>
            </w:r>
          </w:p>
          <w:p w14:paraId="6DB6C155" w14:textId="7DC874B9" w:rsidR="00DC5B30" w:rsidRDefault="00763502" w:rsidP="00763502">
            <w:pPr>
              <w:pStyle w:val="Paragrafoelenco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prenotazione deve essere cancellabile (prenotazione scaduta, prenotazione già cancellata)</w:t>
            </w:r>
          </w:p>
        </w:tc>
      </w:tr>
      <w:tr w:rsidR="00DC5B30" w14:paraId="071F517D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3C2FCC6" w14:textId="2FB384D3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208375EF" w14:textId="77777777" w:rsidR="00763502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manda la richiesta di cancellazione all’operatore</w:t>
            </w:r>
          </w:p>
          <w:p w14:paraId="7A681CA1" w14:textId="0B38D402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viene notificato che la richiesta è in fase di elaborazione</w:t>
            </w:r>
          </w:p>
        </w:tc>
      </w:tr>
    </w:tbl>
    <w:p w14:paraId="7E7FA563" w14:textId="77777777" w:rsidR="00DC5B30" w:rsidRDefault="00DC5B30" w:rsidP="00CB1555">
      <w:pPr>
        <w:pStyle w:val="Titolo3"/>
        <w:contextualSpacing/>
      </w:pPr>
    </w:p>
    <w:p w14:paraId="4F405C0B" w14:textId="54A998FA" w:rsidR="00CB1555" w:rsidRDefault="00E27E2C" w:rsidP="00CB1555">
      <w:pPr>
        <w:pStyle w:val="Titolo3"/>
        <w:contextualSpacing/>
      </w:pPr>
      <w:bookmarkStart w:id="29" w:name="_Toc167961237"/>
      <w:r>
        <w:t xml:space="preserve">Contratto </w:t>
      </w:r>
      <w:proofErr w:type="spellStart"/>
      <w:r w:rsidR="00763502">
        <w:t>confermaCancellazione</w:t>
      </w:r>
      <w:bookmarkEnd w:id="29"/>
      <w:proofErr w:type="spellEnd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55B26F16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2E358169" w14:textId="313958FB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763502">
              <w:t xml:space="preserve"> </w:t>
            </w:r>
            <w:proofErr w:type="spellStart"/>
            <w:r w:rsidR="00763502">
              <w:t>confermaCancellazione</w:t>
            </w:r>
            <w:proofErr w:type="spellEnd"/>
          </w:p>
        </w:tc>
      </w:tr>
      <w:tr w:rsidR="00DC5B30" w14:paraId="56B20FFA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95C85F2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2D8B5E6C" w14:textId="3D0B73E8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confermaCancellazione</w:t>
            </w:r>
            <w:proofErr w:type="spellEnd"/>
            <w:r>
              <w:t>()</w:t>
            </w:r>
          </w:p>
        </w:tc>
      </w:tr>
      <w:tr w:rsidR="00DC5B30" w14:paraId="1461FAD3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81BD340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2E83E12B" w14:textId="4FB38BDF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cancellaPrenotazione</w:t>
            </w:r>
            <w:proofErr w:type="spellEnd"/>
          </w:p>
        </w:tc>
      </w:tr>
      <w:tr w:rsidR="00DC5B30" w14:paraId="7BB490FF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DE04014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6F07076B" w14:textId="2E090A1F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Pende una richiesta di cancellazione inoltrata dal sistema</w:t>
            </w:r>
          </w:p>
        </w:tc>
      </w:tr>
      <w:tr w:rsidR="00DC5B30" w14:paraId="1962D350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92B9406" w14:textId="0A1F6ABD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139BD115" w14:textId="77777777" w:rsidR="00763502" w:rsidRDefault="00763502" w:rsidP="00763502">
            <w:pPr>
              <w:pStyle w:val="Paragrafoelenco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prenotazione viene cancellata e non è più associata all’utente</w:t>
            </w:r>
          </w:p>
          <w:p w14:paraId="1D8944B2" w14:textId="77777777" w:rsidR="00763502" w:rsidRDefault="00763502" w:rsidP="00763502">
            <w:pPr>
              <w:pStyle w:val="Paragrafoelenco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notificato l’utente dell’avvenuta cancellazione</w:t>
            </w:r>
          </w:p>
          <w:p w14:paraId="77DAA116" w14:textId="165CDDFC" w:rsidR="00763502" w:rsidRDefault="00763502" w:rsidP="00763502">
            <w:pPr>
              <w:pStyle w:val="Paragrafoelenco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Vengono gestiti eventuali rimborsi (se possibile)</w:t>
            </w:r>
          </w:p>
        </w:tc>
      </w:tr>
    </w:tbl>
    <w:p w14:paraId="6C5D5011" w14:textId="2198ADE7" w:rsidR="009C7DC9" w:rsidRPr="00DC5B30" w:rsidRDefault="00DC5B30" w:rsidP="009C7DC9">
      <w:pPr>
        <w:contextualSpacing/>
        <w:jc w:val="left"/>
      </w:pPr>
      <w:r>
        <w:br w:type="page"/>
      </w:r>
    </w:p>
    <w:p w14:paraId="1CD659BF" w14:textId="77777777" w:rsidR="009C7DC9" w:rsidRDefault="009C7DC9" w:rsidP="009C7DC9">
      <w:pPr>
        <w:pStyle w:val="Titolo1"/>
      </w:pPr>
      <w:bookmarkStart w:id="30" w:name="_Toc167961238"/>
      <w:r>
        <w:lastRenderedPageBreak/>
        <w:t>Architettura Logica</w:t>
      </w:r>
      <w:bookmarkEnd w:id="30"/>
    </w:p>
    <w:p w14:paraId="0788F138" w14:textId="77777777" w:rsidR="001D3C47" w:rsidRDefault="001D3C47" w:rsidP="001D3C47"/>
    <w:p w14:paraId="642B9A01" w14:textId="77777777" w:rsidR="001D3C47" w:rsidRDefault="001D3C47" w:rsidP="001D3C47"/>
    <w:p w14:paraId="429DFDC6" w14:textId="77777777" w:rsidR="001D3C47" w:rsidRDefault="001D3C47" w:rsidP="001D3C47"/>
    <w:p w14:paraId="4E8841DF" w14:textId="77777777" w:rsidR="001D3C47" w:rsidRDefault="001D3C47" w:rsidP="001D3C47"/>
    <w:p w14:paraId="1EEC0D1F" w14:textId="77777777" w:rsidR="001D3C47" w:rsidRDefault="001D3C47" w:rsidP="001D3C47"/>
    <w:p w14:paraId="116A48C6" w14:textId="77777777" w:rsidR="001D3C47" w:rsidRPr="001D3C47" w:rsidRDefault="001D3C47" w:rsidP="001D3C47"/>
    <w:p w14:paraId="663DB593" w14:textId="6F3D57EC" w:rsidR="009C7DC9" w:rsidRDefault="001D3C47" w:rsidP="00151DF6">
      <w:pPr>
        <w:jc w:val="center"/>
      </w:pPr>
      <w:r>
        <w:rPr>
          <w:noProof/>
          <w:lang w:val="en-US"/>
        </w:rPr>
        <w:drawing>
          <wp:inline distT="0" distB="0" distL="0" distR="0" wp14:anchorId="1F62ECCD" wp14:editId="6C6384E1">
            <wp:extent cx="6120130" cy="4161790"/>
            <wp:effectExtent l="0" t="0" r="0" b="0"/>
            <wp:docPr id="1385359445" name="Immagine 2" descr="Immagine che contiene testo, Rettangol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59445" name="Immagine 2" descr="Immagine che contiene testo, Rettangolo, diagramma, schermat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DC9">
        <w:br w:type="page"/>
      </w:r>
    </w:p>
    <w:p w14:paraId="04643464" w14:textId="77777777" w:rsidR="009C7DC9" w:rsidRDefault="009C7DC9" w:rsidP="009C7DC9">
      <w:pPr>
        <w:pStyle w:val="Titolo1"/>
      </w:pPr>
      <w:bookmarkStart w:id="31" w:name="_Toc167961239"/>
      <w:r>
        <w:lastRenderedPageBreak/>
        <w:t>Diagramma delle Classi Software</w:t>
      </w:r>
      <w:bookmarkEnd w:id="31"/>
    </w:p>
    <w:p w14:paraId="0AC614E2" w14:textId="77777777" w:rsidR="001D3C47" w:rsidRDefault="001D3C47" w:rsidP="001D3C47"/>
    <w:p w14:paraId="0676EFFE" w14:textId="77777777" w:rsidR="001D3C47" w:rsidRDefault="001D3C47" w:rsidP="001D3C47"/>
    <w:p w14:paraId="21E27FA0" w14:textId="77777777" w:rsidR="001D3C47" w:rsidRDefault="001D3C47" w:rsidP="001D3C47"/>
    <w:p w14:paraId="25837C19" w14:textId="77777777" w:rsidR="001D3C47" w:rsidRDefault="001D3C47" w:rsidP="001D3C47"/>
    <w:p w14:paraId="23D3AEB4" w14:textId="77777777" w:rsidR="001D3C47" w:rsidRPr="001D3C47" w:rsidRDefault="001D3C47" w:rsidP="001D3C47"/>
    <w:p w14:paraId="7532F975" w14:textId="77777777" w:rsidR="00FA60D0" w:rsidRDefault="00FA60D0" w:rsidP="00FA60D0">
      <w:pPr>
        <w:pStyle w:val="NormaleWeb"/>
        <w:rPr>
          <w:noProof/>
        </w:rPr>
      </w:pPr>
    </w:p>
    <w:p w14:paraId="05F1762A" w14:textId="101E4B14" w:rsidR="00FA60D0" w:rsidRDefault="00FA60D0" w:rsidP="00FA60D0">
      <w:pPr>
        <w:pStyle w:val="NormaleWeb"/>
      </w:pPr>
      <w:r>
        <w:rPr>
          <w:noProof/>
          <w:lang w:val="en-US" w:eastAsia="en-US"/>
        </w:rPr>
        <w:drawing>
          <wp:inline distT="0" distB="0" distL="0" distR="0" wp14:anchorId="1C04F9D7" wp14:editId="0BA2F7D6">
            <wp:extent cx="6590805" cy="4143442"/>
            <wp:effectExtent l="0" t="0" r="0" b="0"/>
            <wp:docPr id="2079061065" name="Picture 1" descr="Several colorful rectangular pap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61065" name="Picture 1" descr="Several colorful rectangular pap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88" b="18955"/>
                    <a:stretch/>
                  </pic:blipFill>
                  <pic:spPr bwMode="auto">
                    <a:xfrm>
                      <a:off x="0" y="0"/>
                      <a:ext cx="6607439" cy="415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58A93" w14:textId="32AA69F9" w:rsidR="009C7DC9" w:rsidRDefault="009C7DC9" w:rsidP="001D3C47">
      <w:pPr>
        <w:jc w:val="left"/>
      </w:pPr>
      <w:r>
        <w:br w:type="page"/>
      </w:r>
    </w:p>
    <w:p w14:paraId="55E24D59" w14:textId="5F957661" w:rsidR="001D3C47" w:rsidRDefault="001D3C47" w:rsidP="001D3C47">
      <w:r>
        <w:lastRenderedPageBreak/>
        <w:t xml:space="preserve">Gaetano La Rocca - </w:t>
      </w:r>
      <w:r w:rsidR="001B76F8">
        <w:t>895887</w:t>
      </w:r>
    </w:p>
    <w:p w14:paraId="79B22867" w14:textId="47BDC2AD" w:rsidR="009C7DC9" w:rsidRDefault="009C7DC9" w:rsidP="009C7DC9">
      <w:pPr>
        <w:pStyle w:val="Titolo1"/>
      </w:pPr>
      <w:bookmarkStart w:id="32" w:name="_Toc167961240"/>
      <w:r>
        <w:t>Diagrammi di Sequenza</w:t>
      </w:r>
      <w:bookmarkEnd w:id="32"/>
    </w:p>
    <w:p w14:paraId="42C4F320" w14:textId="31E78C66" w:rsidR="009C7DC9" w:rsidRDefault="009C7DC9" w:rsidP="002A2D65">
      <w:pPr>
        <w:pStyle w:val="Titolo3"/>
      </w:pPr>
      <w:bookmarkStart w:id="33" w:name="_Toc167961241"/>
      <w:r>
        <w:t xml:space="preserve">Diagramma di </w:t>
      </w:r>
      <w:r w:rsidR="001B76F8">
        <w:t xml:space="preserve">sequenza </w:t>
      </w:r>
      <w:proofErr w:type="spellStart"/>
      <w:r w:rsidR="001B76F8">
        <w:t>InserisciUtente</w:t>
      </w:r>
      <w:bookmarkEnd w:id="33"/>
      <w:proofErr w:type="spellEnd"/>
    </w:p>
    <w:p w14:paraId="3D799EB3" w14:textId="77777777" w:rsidR="001B76F8" w:rsidRDefault="001B76F8" w:rsidP="001B76F8">
      <w:pPr>
        <w:rPr>
          <w:noProof/>
        </w:rPr>
      </w:pPr>
    </w:p>
    <w:p w14:paraId="51B57CC9" w14:textId="77777777" w:rsidR="001B76F8" w:rsidRDefault="001B76F8" w:rsidP="001B76F8">
      <w:pPr>
        <w:rPr>
          <w:noProof/>
        </w:rPr>
      </w:pPr>
    </w:p>
    <w:p w14:paraId="01C4394C" w14:textId="77777777" w:rsidR="001B76F8" w:rsidRDefault="001B76F8" w:rsidP="001B76F8">
      <w:pPr>
        <w:rPr>
          <w:noProof/>
        </w:rPr>
      </w:pPr>
    </w:p>
    <w:p w14:paraId="2EC1E913" w14:textId="77777777" w:rsidR="001B76F8" w:rsidRDefault="001B76F8" w:rsidP="001B76F8">
      <w:pPr>
        <w:rPr>
          <w:noProof/>
        </w:rPr>
      </w:pPr>
    </w:p>
    <w:p w14:paraId="78F7F117" w14:textId="3DDF602E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0B642CA4" wp14:editId="149FC5BB">
            <wp:extent cx="4987636" cy="2303813"/>
            <wp:effectExtent l="0" t="0" r="0" b="0"/>
            <wp:docPr id="1622864546" name="Immagine 5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64546" name="Immagine 5" descr="Immagine che contiene testo, schermata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04" b="36272"/>
                    <a:stretch/>
                  </pic:blipFill>
                  <pic:spPr bwMode="auto">
                    <a:xfrm>
                      <a:off x="0" y="0"/>
                      <a:ext cx="4987636" cy="230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AE76E" w14:textId="77777777" w:rsidR="009C7DC9" w:rsidRDefault="009C7DC9" w:rsidP="009C7DC9">
      <w:pPr>
        <w:jc w:val="left"/>
        <w:rPr>
          <w:sz w:val="16"/>
          <w:szCs w:val="16"/>
        </w:rPr>
      </w:pPr>
      <w:r>
        <w:br w:type="page"/>
      </w:r>
    </w:p>
    <w:p w14:paraId="03BD4693" w14:textId="1EDCAD01" w:rsidR="009C7DC9" w:rsidRDefault="001B76F8" w:rsidP="001B76F8">
      <w:r>
        <w:lastRenderedPageBreak/>
        <w:t>Gaetano La Rocca - 895887</w:t>
      </w:r>
    </w:p>
    <w:p w14:paraId="0F492031" w14:textId="09C08D04" w:rsidR="009C7DC9" w:rsidRDefault="009C7DC9" w:rsidP="002A2D65">
      <w:pPr>
        <w:pStyle w:val="Titolo3"/>
      </w:pPr>
      <w:bookmarkStart w:id="34" w:name="_Toc167961242"/>
      <w:r>
        <w:t xml:space="preserve">Diagramma di Sequenza </w:t>
      </w:r>
      <w:proofErr w:type="spellStart"/>
      <w:r w:rsidR="001B76F8">
        <w:t>VerificaDati</w:t>
      </w:r>
      <w:bookmarkEnd w:id="34"/>
      <w:proofErr w:type="spellEnd"/>
    </w:p>
    <w:p w14:paraId="63330D26" w14:textId="77777777" w:rsidR="001B76F8" w:rsidRDefault="001B76F8" w:rsidP="009C37B1">
      <w:pPr>
        <w:jc w:val="left"/>
        <w:rPr>
          <w:noProof/>
        </w:rPr>
      </w:pPr>
    </w:p>
    <w:p w14:paraId="0AF0ADB2" w14:textId="77777777" w:rsidR="001B76F8" w:rsidRDefault="001B76F8" w:rsidP="009C37B1">
      <w:pPr>
        <w:jc w:val="left"/>
        <w:rPr>
          <w:noProof/>
        </w:rPr>
      </w:pPr>
    </w:p>
    <w:p w14:paraId="2B2A3DCD" w14:textId="77777777" w:rsidR="001B76F8" w:rsidRDefault="001B76F8" w:rsidP="009C37B1">
      <w:pPr>
        <w:jc w:val="left"/>
        <w:rPr>
          <w:noProof/>
        </w:rPr>
      </w:pPr>
    </w:p>
    <w:p w14:paraId="44B467DB" w14:textId="77777777" w:rsidR="001B76F8" w:rsidRDefault="001B76F8" w:rsidP="009C37B1">
      <w:pPr>
        <w:jc w:val="left"/>
        <w:rPr>
          <w:noProof/>
        </w:rPr>
      </w:pPr>
    </w:p>
    <w:p w14:paraId="77D0531E" w14:textId="77777777" w:rsidR="001B76F8" w:rsidRDefault="001B76F8" w:rsidP="009C37B1">
      <w:pPr>
        <w:jc w:val="left"/>
        <w:rPr>
          <w:noProof/>
        </w:rPr>
      </w:pPr>
    </w:p>
    <w:p w14:paraId="1897625C" w14:textId="77777777" w:rsidR="001B76F8" w:rsidRDefault="001B76F8" w:rsidP="009C37B1">
      <w:pPr>
        <w:jc w:val="left"/>
        <w:rPr>
          <w:noProof/>
        </w:rPr>
      </w:pPr>
    </w:p>
    <w:p w14:paraId="10C2413A" w14:textId="0BF58E70" w:rsidR="001B76F8" w:rsidRDefault="001B76F8" w:rsidP="00151DF6">
      <w:pPr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6666233F" wp14:editId="77630971">
            <wp:extent cx="5284519" cy="2493818"/>
            <wp:effectExtent l="0" t="0" r="0" b="0"/>
            <wp:docPr id="2070998145" name="Immagine 6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98145" name="Immagine 6" descr="Immagine che contiene testo, schermata, diagramma, linea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53" b="11687"/>
                    <a:stretch/>
                  </pic:blipFill>
                  <pic:spPr bwMode="auto">
                    <a:xfrm>
                      <a:off x="0" y="0"/>
                      <a:ext cx="5284519" cy="249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6CFB1" w14:textId="77777777" w:rsidR="001B76F8" w:rsidRDefault="001B76F8" w:rsidP="009C37B1">
      <w:pPr>
        <w:jc w:val="left"/>
        <w:rPr>
          <w:noProof/>
        </w:rPr>
      </w:pPr>
    </w:p>
    <w:p w14:paraId="4C680705" w14:textId="77777777" w:rsidR="001B76F8" w:rsidRDefault="001B76F8">
      <w:pPr>
        <w:jc w:val="left"/>
        <w:rPr>
          <w:noProof/>
        </w:rPr>
      </w:pPr>
      <w:r>
        <w:rPr>
          <w:noProof/>
        </w:rPr>
        <w:br w:type="page"/>
      </w:r>
    </w:p>
    <w:p w14:paraId="2309AE79" w14:textId="34DE4D5A" w:rsidR="001B76F8" w:rsidRDefault="001B76F8" w:rsidP="001B76F8">
      <w:r>
        <w:lastRenderedPageBreak/>
        <w:t>Filippo Gentil - 899906</w:t>
      </w:r>
    </w:p>
    <w:p w14:paraId="45771E2A" w14:textId="34D7041A" w:rsidR="001B76F8" w:rsidRDefault="001B76F8" w:rsidP="001B76F8">
      <w:pPr>
        <w:pStyle w:val="Titolo3"/>
      </w:pPr>
      <w:bookmarkStart w:id="35" w:name="_Toc167961243"/>
      <w:r>
        <w:t xml:space="preserve">Diagramma di Sequenza </w:t>
      </w:r>
      <w:proofErr w:type="spellStart"/>
      <w:r>
        <w:t>EffettuaLogin</w:t>
      </w:r>
      <w:bookmarkEnd w:id="35"/>
      <w:proofErr w:type="spellEnd"/>
    </w:p>
    <w:p w14:paraId="3633F8BB" w14:textId="77777777" w:rsidR="001B76F8" w:rsidRDefault="001B76F8" w:rsidP="001B76F8"/>
    <w:p w14:paraId="2B45F6F8" w14:textId="77777777" w:rsidR="001B76F8" w:rsidRDefault="001B76F8" w:rsidP="001B76F8"/>
    <w:p w14:paraId="48223A74" w14:textId="77777777" w:rsidR="001B76F8" w:rsidRDefault="001B76F8" w:rsidP="001B76F8"/>
    <w:p w14:paraId="7D8DFD16" w14:textId="77777777" w:rsidR="001B76F8" w:rsidRDefault="001B76F8" w:rsidP="001B76F8"/>
    <w:p w14:paraId="5E8E0B53" w14:textId="77777777" w:rsidR="001B76F8" w:rsidRPr="001B76F8" w:rsidRDefault="001B76F8" w:rsidP="001B76F8"/>
    <w:p w14:paraId="736FDA8C" w14:textId="77777777" w:rsidR="001B76F8" w:rsidRDefault="001B76F8" w:rsidP="001B76F8">
      <w:pPr>
        <w:rPr>
          <w:noProof/>
        </w:rPr>
      </w:pPr>
    </w:p>
    <w:p w14:paraId="1920284C" w14:textId="1F3C9D6B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0440865E" wp14:editId="0639D039">
            <wp:extent cx="5213267" cy="1626919"/>
            <wp:effectExtent l="0" t="0" r="0" b="0"/>
            <wp:docPr id="721308092" name="Immagine 7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08092" name="Immagine 7" descr="Immagine che contiene testo, schermata, diagramma&#10;&#10;Descrizione generat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18" b="41129"/>
                    <a:stretch/>
                  </pic:blipFill>
                  <pic:spPr bwMode="auto">
                    <a:xfrm>
                      <a:off x="0" y="0"/>
                      <a:ext cx="5213267" cy="1626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C4F50" w14:textId="741BCD4E" w:rsidR="001B76F8" w:rsidRDefault="001B76F8">
      <w:pPr>
        <w:jc w:val="left"/>
      </w:pPr>
    </w:p>
    <w:p w14:paraId="69D815B5" w14:textId="77777777" w:rsidR="001B76F8" w:rsidRDefault="001B76F8">
      <w:pPr>
        <w:jc w:val="left"/>
      </w:pPr>
      <w:r>
        <w:br w:type="page"/>
      </w:r>
    </w:p>
    <w:p w14:paraId="1B2B9C5B" w14:textId="025B44D4" w:rsidR="001B76F8" w:rsidRDefault="001B76F8" w:rsidP="001B76F8">
      <w:r>
        <w:lastRenderedPageBreak/>
        <w:t>Filippo Gentili - 899906</w:t>
      </w:r>
    </w:p>
    <w:p w14:paraId="7319FC8A" w14:textId="5E8B8CE8" w:rsidR="001B76F8" w:rsidRDefault="001B76F8" w:rsidP="001B76F8">
      <w:pPr>
        <w:pStyle w:val="Titolo3"/>
      </w:pPr>
      <w:bookmarkStart w:id="36" w:name="_Toc167961244"/>
      <w:r>
        <w:t xml:space="preserve">Diagramma di Sequenza </w:t>
      </w:r>
      <w:proofErr w:type="spellStart"/>
      <w:r>
        <w:t>EffettuaRichiestaPrenotazione</w:t>
      </w:r>
      <w:bookmarkEnd w:id="36"/>
      <w:proofErr w:type="spellEnd"/>
    </w:p>
    <w:p w14:paraId="028EDEA7" w14:textId="77777777" w:rsidR="001B76F8" w:rsidRDefault="001B76F8" w:rsidP="001B76F8"/>
    <w:p w14:paraId="0BB2F960" w14:textId="77777777" w:rsidR="001B76F8" w:rsidRDefault="001B76F8" w:rsidP="001B76F8"/>
    <w:p w14:paraId="16D13C3E" w14:textId="41E90A1C" w:rsidR="001B76F8" w:rsidRDefault="00FA60D0" w:rsidP="00FA60D0">
      <w:pPr>
        <w:jc w:val="center"/>
      </w:pPr>
      <w:r w:rsidRPr="00FA60D0">
        <w:rPr>
          <w:noProof/>
          <w:lang w:val="en-US"/>
        </w:rPr>
        <w:drawing>
          <wp:inline distT="0" distB="0" distL="0" distR="0" wp14:anchorId="2435A000" wp14:editId="734603A9">
            <wp:extent cx="6120130" cy="2807335"/>
            <wp:effectExtent l="0" t="0" r="0" b="0"/>
            <wp:docPr id="9693379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37908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2666" w14:textId="77777777" w:rsidR="001B76F8" w:rsidRDefault="001B76F8" w:rsidP="001B76F8"/>
    <w:p w14:paraId="1F9F27E4" w14:textId="77777777" w:rsidR="001B76F8" w:rsidRPr="001B76F8" w:rsidRDefault="001B76F8" w:rsidP="001B76F8"/>
    <w:p w14:paraId="3F2924F2" w14:textId="77777777" w:rsidR="001B76F8" w:rsidRDefault="001B76F8" w:rsidP="001B76F8">
      <w:pPr>
        <w:rPr>
          <w:noProof/>
        </w:rPr>
      </w:pPr>
    </w:p>
    <w:p w14:paraId="67C7232D" w14:textId="6F86A602" w:rsidR="001B76F8" w:rsidRPr="001B76F8" w:rsidRDefault="001B76F8" w:rsidP="001B76F8">
      <w:pPr>
        <w:jc w:val="center"/>
      </w:pPr>
    </w:p>
    <w:p w14:paraId="3D3F835B" w14:textId="77777777" w:rsidR="001B76F8" w:rsidRDefault="001B76F8">
      <w:pPr>
        <w:jc w:val="left"/>
      </w:pPr>
      <w:r>
        <w:br w:type="page"/>
      </w:r>
    </w:p>
    <w:p w14:paraId="02EDF870" w14:textId="2817D02B" w:rsidR="001B76F8" w:rsidRDefault="001B76F8" w:rsidP="001B76F8">
      <w:r>
        <w:lastRenderedPageBreak/>
        <w:t>Luca Giandomenico - 900162</w:t>
      </w:r>
    </w:p>
    <w:p w14:paraId="7E6087B9" w14:textId="5BA30BC4" w:rsidR="001B76F8" w:rsidRDefault="001B76F8" w:rsidP="001B76F8">
      <w:pPr>
        <w:pStyle w:val="Titolo3"/>
      </w:pPr>
      <w:bookmarkStart w:id="37" w:name="_Toc167961245"/>
      <w:r>
        <w:t xml:space="preserve">Diagramma di Sequenza </w:t>
      </w:r>
      <w:proofErr w:type="spellStart"/>
      <w:r>
        <w:t>InserisciSpecifichePacchetto</w:t>
      </w:r>
      <w:bookmarkEnd w:id="37"/>
      <w:proofErr w:type="spellEnd"/>
    </w:p>
    <w:p w14:paraId="5FEEC124" w14:textId="77777777" w:rsidR="001B76F8" w:rsidRDefault="001B76F8" w:rsidP="001B76F8">
      <w:pPr>
        <w:rPr>
          <w:noProof/>
        </w:rPr>
      </w:pPr>
    </w:p>
    <w:p w14:paraId="76A51CDA" w14:textId="77777777" w:rsidR="001B76F8" w:rsidRDefault="001B76F8" w:rsidP="001B76F8">
      <w:pPr>
        <w:rPr>
          <w:noProof/>
        </w:rPr>
      </w:pPr>
    </w:p>
    <w:p w14:paraId="1F79737E" w14:textId="77777777" w:rsidR="001B76F8" w:rsidRDefault="001B76F8" w:rsidP="001B76F8">
      <w:pPr>
        <w:rPr>
          <w:noProof/>
        </w:rPr>
      </w:pPr>
    </w:p>
    <w:p w14:paraId="7A38ECE1" w14:textId="77777777" w:rsidR="001B76F8" w:rsidRDefault="001B76F8" w:rsidP="001B76F8">
      <w:pPr>
        <w:rPr>
          <w:noProof/>
        </w:rPr>
      </w:pPr>
    </w:p>
    <w:p w14:paraId="4FBD9AEC" w14:textId="77777777" w:rsidR="001B76F8" w:rsidRDefault="001B76F8" w:rsidP="001B76F8">
      <w:pPr>
        <w:rPr>
          <w:noProof/>
        </w:rPr>
      </w:pPr>
    </w:p>
    <w:p w14:paraId="25B79F54" w14:textId="6BF2E2AC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2D0CA07F" wp14:editId="0A94BF83">
            <wp:extent cx="5438899" cy="2683823"/>
            <wp:effectExtent l="0" t="0" r="0" b="0"/>
            <wp:docPr id="653228943" name="Immagine 9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28943" name="Immagine 9" descr="Immagine che contiene testo, schermata, diagramma, numero&#10;&#10;Descrizione generata automa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31" b="13214"/>
                    <a:stretch/>
                  </pic:blipFill>
                  <pic:spPr bwMode="auto">
                    <a:xfrm>
                      <a:off x="0" y="0"/>
                      <a:ext cx="5438899" cy="268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2B272" w14:textId="77777777" w:rsidR="001B76F8" w:rsidRDefault="001B76F8">
      <w:pPr>
        <w:jc w:val="left"/>
      </w:pPr>
      <w:r>
        <w:br w:type="page"/>
      </w:r>
    </w:p>
    <w:p w14:paraId="6615B964" w14:textId="77777777" w:rsidR="001B76F8" w:rsidRDefault="001B76F8" w:rsidP="001B76F8">
      <w:r>
        <w:lastRenderedPageBreak/>
        <w:t>Luca Giandomenico - 900162</w:t>
      </w:r>
    </w:p>
    <w:p w14:paraId="6A761594" w14:textId="3B3B7896" w:rsidR="001B76F8" w:rsidRDefault="001B76F8" w:rsidP="001B76F8">
      <w:pPr>
        <w:pStyle w:val="Titolo3"/>
      </w:pPr>
      <w:bookmarkStart w:id="38" w:name="_Toc167961246"/>
      <w:r>
        <w:t xml:space="preserve">Diagramma di Sequenza </w:t>
      </w:r>
      <w:proofErr w:type="spellStart"/>
      <w:r>
        <w:t>ModificaPacchettoVacanza</w:t>
      </w:r>
      <w:bookmarkEnd w:id="38"/>
      <w:proofErr w:type="spellEnd"/>
    </w:p>
    <w:p w14:paraId="3E61DD03" w14:textId="77777777" w:rsidR="001B76F8" w:rsidRDefault="001B76F8" w:rsidP="001B76F8">
      <w:pPr>
        <w:rPr>
          <w:noProof/>
        </w:rPr>
      </w:pPr>
    </w:p>
    <w:p w14:paraId="0DC4B143" w14:textId="77777777" w:rsidR="001B76F8" w:rsidRDefault="001B76F8" w:rsidP="001B76F8">
      <w:pPr>
        <w:rPr>
          <w:noProof/>
        </w:rPr>
      </w:pPr>
    </w:p>
    <w:p w14:paraId="3A9769B1" w14:textId="77777777" w:rsidR="001B76F8" w:rsidRDefault="001B76F8" w:rsidP="001B76F8">
      <w:pPr>
        <w:rPr>
          <w:noProof/>
        </w:rPr>
      </w:pPr>
    </w:p>
    <w:p w14:paraId="5791539E" w14:textId="77777777" w:rsidR="001B76F8" w:rsidRDefault="001B76F8" w:rsidP="001B76F8">
      <w:pPr>
        <w:rPr>
          <w:noProof/>
        </w:rPr>
      </w:pPr>
    </w:p>
    <w:p w14:paraId="62DF66DC" w14:textId="77777777" w:rsidR="001B76F8" w:rsidRDefault="001B76F8" w:rsidP="001B76F8">
      <w:pPr>
        <w:rPr>
          <w:noProof/>
        </w:rPr>
      </w:pPr>
    </w:p>
    <w:p w14:paraId="227508FB" w14:textId="444C4E3A" w:rsidR="001B76F8" w:rsidRPr="001B76F8" w:rsidRDefault="001B76F8" w:rsidP="001B76F8">
      <w:pPr>
        <w:jc w:val="center"/>
      </w:pPr>
      <w:r>
        <w:rPr>
          <w:noProof/>
          <w:lang w:val="en-US"/>
        </w:rPr>
        <w:drawing>
          <wp:inline distT="0" distB="0" distL="0" distR="0" wp14:anchorId="69744131" wp14:editId="7453E61C">
            <wp:extent cx="4916384" cy="2648197"/>
            <wp:effectExtent l="0" t="0" r="0" b="0"/>
            <wp:docPr id="1251864243" name="Immagine 10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64243" name="Immagine 10" descr="Immagine che contiene testo, schermata, linea, diagramma&#10;&#10;Descrizione generat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68" b="10545"/>
                    <a:stretch/>
                  </pic:blipFill>
                  <pic:spPr bwMode="auto">
                    <a:xfrm>
                      <a:off x="0" y="0"/>
                      <a:ext cx="4916384" cy="264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0BF8B" w14:textId="77777777" w:rsidR="001B76F8" w:rsidRDefault="001B76F8">
      <w:pPr>
        <w:jc w:val="left"/>
      </w:pPr>
      <w:r>
        <w:br w:type="page"/>
      </w:r>
    </w:p>
    <w:p w14:paraId="2FC77841" w14:textId="24627B42" w:rsidR="001B76F8" w:rsidRDefault="001B76F8" w:rsidP="001B76F8">
      <w:r>
        <w:lastRenderedPageBreak/>
        <w:t xml:space="preserve">Denis </w:t>
      </w:r>
      <w:proofErr w:type="spellStart"/>
      <w:r>
        <w:t>Degeratu</w:t>
      </w:r>
      <w:proofErr w:type="spellEnd"/>
      <w:r>
        <w:t xml:space="preserve"> - </w:t>
      </w:r>
      <w:r w:rsidR="00F51FE1">
        <w:t>895835</w:t>
      </w:r>
    </w:p>
    <w:p w14:paraId="125D26D7" w14:textId="557429BD" w:rsidR="001B76F8" w:rsidRDefault="001B76F8" w:rsidP="001B76F8">
      <w:pPr>
        <w:pStyle w:val="Titolo3"/>
      </w:pPr>
      <w:bookmarkStart w:id="39" w:name="_Toc167961247"/>
      <w:r>
        <w:t xml:space="preserve">Diagramma di Sequenza </w:t>
      </w:r>
      <w:proofErr w:type="spellStart"/>
      <w:r w:rsidR="00831DA7">
        <w:t>Richiestacancellazione</w:t>
      </w:r>
      <w:bookmarkEnd w:id="39"/>
      <w:proofErr w:type="spellEnd"/>
    </w:p>
    <w:p w14:paraId="64722820" w14:textId="4A04703F" w:rsidR="00831DA7" w:rsidRDefault="00831DA7" w:rsidP="00831DA7"/>
    <w:p w14:paraId="2753055E" w14:textId="7D2D2997" w:rsidR="00831DA7" w:rsidRDefault="00831DA7" w:rsidP="00831DA7"/>
    <w:p w14:paraId="48A18FF3" w14:textId="5247006A" w:rsidR="00831DA7" w:rsidRDefault="00831DA7" w:rsidP="00831DA7"/>
    <w:p w14:paraId="08E7CEDC" w14:textId="45353C76" w:rsidR="00831DA7" w:rsidRDefault="00831DA7" w:rsidP="00831DA7"/>
    <w:p w14:paraId="265D5DA0" w14:textId="1EE9AF2C" w:rsidR="00831DA7" w:rsidRDefault="00831DA7" w:rsidP="00831DA7"/>
    <w:p w14:paraId="05F1F2C5" w14:textId="77777777" w:rsidR="00831DA7" w:rsidRPr="00831DA7" w:rsidRDefault="00831DA7" w:rsidP="00831DA7"/>
    <w:p w14:paraId="31544540" w14:textId="755F858E" w:rsidR="00831DA7" w:rsidRDefault="00831DA7" w:rsidP="00831DA7">
      <w:pPr>
        <w:jc w:val="center"/>
      </w:pPr>
      <w:r>
        <w:rPr>
          <w:noProof/>
          <w:lang w:val="en-US"/>
        </w:rPr>
        <w:drawing>
          <wp:inline distT="0" distB="0" distL="0" distR="0" wp14:anchorId="6C939185" wp14:editId="077DA0FD">
            <wp:extent cx="6120130" cy="207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D richiestaCancellazion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6F8">
        <w:br w:type="page"/>
      </w:r>
    </w:p>
    <w:p w14:paraId="5486A262" w14:textId="77777777" w:rsidR="00F51FE1" w:rsidRDefault="00F51FE1" w:rsidP="00F51FE1">
      <w:r>
        <w:lastRenderedPageBreak/>
        <w:t xml:space="preserve">Denis </w:t>
      </w:r>
      <w:proofErr w:type="spellStart"/>
      <w:r>
        <w:t>Degeratu</w:t>
      </w:r>
      <w:proofErr w:type="spellEnd"/>
      <w:r>
        <w:t xml:space="preserve"> - 895835</w:t>
      </w:r>
    </w:p>
    <w:p w14:paraId="4C105E58" w14:textId="00C9C643" w:rsidR="00F51FE1" w:rsidRDefault="00F51FE1" w:rsidP="00F51FE1">
      <w:pPr>
        <w:pStyle w:val="Titolo3"/>
      </w:pPr>
      <w:bookmarkStart w:id="40" w:name="_Toc167961248"/>
      <w:r>
        <w:t xml:space="preserve">Diagramma di Sequenza </w:t>
      </w:r>
      <w:proofErr w:type="spellStart"/>
      <w:r w:rsidR="00831DA7">
        <w:t>ConfermaCancellazione</w:t>
      </w:r>
      <w:bookmarkEnd w:id="40"/>
      <w:proofErr w:type="spellEnd"/>
    </w:p>
    <w:p w14:paraId="57C7B9D3" w14:textId="17A0897F" w:rsidR="00831DA7" w:rsidRDefault="00831DA7" w:rsidP="00831DA7"/>
    <w:p w14:paraId="04C7827D" w14:textId="6A2B94C7" w:rsidR="00831DA7" w:rsidRDefault="00831DA7" w:rsidP="00831DA7"/>
    <w:p w14:paraId="24F77920" w14:textId="3292C619" w:rsidR="00831DA7" w:rsidRDefault="00831DA7" w:rsidP="00831DA7"/>
    <w:p w14:paraId="43C67889" w14:textId="726583FC" w:rsidR="00831DA7" w:rsidRDefault="00831DA7" w:rsidP="00831DA7"/>
    <w:p w14:paraId="3B854D6A" w14:textId="5FB6EFEF" w:rsidR="00831DA7" w:rsidRDefault="00831DA7" w:rsidP="00831DA7"/>
    <w:p w14:paraId="081F914C" w14:textId="05588BA4" w:rsidR="00831DA7" w:rsidRDefault="00831DA7" w:rsidP="00831DA7"/>
    <w:p w14:paraId="30F1B57F" w14:textId="767B298C" w:rsidR="00831DA7" w:rsidRDefault="00831DA7" w:rsidP="00831DA7"/>
    <w:p w14:paraId="6DF5C5C2" w14:textId="3AB7709C" w:rsidR="00831DA7" w:rsidRPr="00831DA7" w:rsidRDefault="00831DA7" w:rsidP="00831DA7">
      <w:pPr>
        <w:jc w:val="center"/>
      </w:pPr>
      <w:r>
        <w:rPr>
          <w:noProof/>
          <w:lang w:val="en-US"/>
        </w:rPr>
        <w:drawing>
          <wp:inline distT="0" distB="0" distL="0" distR="0" wp14:anchorId="2A67F0CE" wp14:editId="178180A2">
            <wp:extent cx="6120130" cy="2632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D confermaCancellazion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9E96" w14:textId="335A7048" w:rsidR="009C7DC9" w:rsidRPr="001B76F8" w:rsidRDefault="009C7DC9" w:rsidP="001B76F8">
      <w:pPr>
        <w:jc w:val="left"/>
      </w:pPr>
      <w:r>
        <w:br w:type="page"/>
      </w:r>
    </w:p>
    <w:p w14:paraId="59B3B828" w14:textId="77777777" w:rsidR="009C7DC9" w:rsidRDefault="009C7DC9" w:rsidP="009C7DC9">
      <w:pPr>
        <w:pStyle w:val="Titolo1"/>
      </w:pPr>
      <w:bookmarkStart w:id="41" w:name="_Toc167961249"/>
      <w:r>
        <w:lastRenderedPageBreak/>
        <w:t>Pattern</w:t>
      </w:r>
      <w:bookmarkEnd w:id="41"/>
    </w:p>
    <w:p w14:paraId="5EACC44D" w14:textId="77777777" w:rsidR="009C7DC9" w:rsidRPr="009C7DC9" w:rsidRDefault="009C7DC9" w:rsidP="009C7DC9">
      <w:pPr>
        <w:pStyle w:val="Titolo2"/>
      </w:pPr>
      <w:bookmarkStart w:id="42" w:name="_Toc167961250"/>
      <w:proofErr w:type="spellStart"/>
      <w:r>
        <w:t>Grasp</w:t>
      </w:r>
      <w:bookmarkEnd w:id="42"/>
      <w:proofErr w:type="spellEnd"/>
    </w:p>
    <w:p w14:paraId="24F39BC9" w14:textId="4383657B" w:rsidR="009C7DC9" w:rsidRDefault="00246196" w:rsidP="002A2D65">
      <w:pPr>
        <w:pStyle w:val="Titolo3"/>
      </w:pPr>
      <w:bookmarkStart w:id="43" w:name="_Toc167961251"/>
      <w:r>
        <w:t>Controller</w:t>
      </w:r>
      <w:bookmarkEnd w:id="43"/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801"/>
        <w:gridCol w:w="6951"/>
      </w:tblGrid>
      <w:tr w:rsidR="009C37B1" w14:paraId="3D6E0A6E" w14:textId="77777777" w:rsidTr="00246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74C82631" w14:textId="71DF7D74" w:rsidR="009C37B1" w:rsidRDefault="009C37B1" w:rsidP="009C37B1">
            <w:pPr>
              <w:jc w:val="center"/>
            </w:pPr>
            <w:r>
              <w:t>Controller</w:t>
            </w:r>
          </w:p>
        </w:tc>
      </w:tr>
      <w:tr w:rsidR="009C37B1" w14:paraId="266AE0E5" w14:textId="77777777" w:rsidTr="002461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7CE13BA2" w14:textId="77777777" w:rsidR="009C37B1" w:rsidRDefault="009C37B1">
            <w:pPr>
              <w:jc w:val="left"/>
            </w:pPr>
            <w:proofErr w:type="spellStart"/>
            <w:r>
              <w:t>CatalogoContreller</w:t>
            </w:r>
            <w:proofErr w:type="spellEnd"/>
          </w:p>
          <w:p w14:paraId="4F54FAC9" w14:textId="77777777" w:rsidR="009C37B1" w:rsidRDefault="009C37B1">
            <w:pPr>
              <w:jc w:val="left"/>
            </w:pPr>
            <w:proofErr w:type="spellStart"/>
            <w:r>
              <w:t>PacchettoVacanzaController</w:t>
            </w:r>
            <w:proofErr w:type="spellEnd"/>
          </w:p>
          <w:p w14:paraId="6933BCE6" w14:textId="77777777" w:rsidR="009C37B1" w:rsidRDefault="009C37B1">
            <w:pPr>
              <w:jc w:val="left"/>
            </w:pPr>
            <w:proofErr w:type="spellStart"/>
            <w:r>
              <w:t>RichiesteControlller</w:t>
            </w:r>
            <w:proofErr w:type="spellEnd"/>
          </w:p>
          <w:p w14:paraId="5032B196" w14:textId="77777777" w:rsidR="009C37B1" w:rsidRDefault="009C37B1">
            <w:pPr>
              <w:jc w:val="left"/>
            </w:pPr>
            <w:proofErr w:type="spellStart"/>
            <w:r>
              <w:t>PrenotazioneController</w:t>
            </w:r>
            <w:proofErr w:type="spellEnd"/>
          </w:p>
          <w:p w14:paraId="4192F5B4" w14:textId="1375DCE8" w:rsidR="009C37B1" w:rsidRDefault="009C37B1">
            <w:pPr>
              <w:jc w:val="left"/>
            </w:pPr>
            <w:proofErr w:type="spellStart"/>
            <w:r>
              <w:t>GestioneUtente</w:t>
            </w:r>
            <w:proofErr w:type="spellEnd"/>
          </w:p>
        </w:tc>
        <w:tc>
          <w:tcPr>
            <w:tcW w:w="6976" w:type="dxa"/>
          </w:tcPr>
          <w:p w14:paraId="3DE8C8C4" w14:textId="79B8D1EA" w:rsidR="009C37B1" w:rsidRDefault="00246196" w:rsidP="00246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6196">
              <w:t>Un controller è il primo oggetto oltre lo strato UI che è  responsabile  di ricevere  e  gestire un messaggio di un'operazione di sistema.</w:t>
            </w:r>
            <w:r>
              <w:t xml:space="preserve"> Un controller rappresenta “oggetti radice”  mediatori tra le varie componenti.</w:t>
            </w:r>
          </w:p>
        </w:tc>
      </w:tr>
    </w:tbl>
    <w:p w14:paraId="69F4391F" w14:textId="77777777" w:rsidR="00246196" w:rsidRDefault="00246196">
      <w:pPr>
        <w:jc w:val="left"/>
      </w:pPr>
    </w:p>
    <w:p w14:paraId="62E4A2E3" w14:textId="77777777" w:rsidR="00246196" w:rsidRDefault="00246196" w:rsidP="00246196">
      <w:pPr>
        <w:pStyle w:val="Titolo2"/>
      </w:pPr>
      <w:bookmarkStart w:id="44" w:name="_Toc167961252"/>
      <w:r>
        <w:t>GOF</w:t>
      </w:r>
      <w:bookmarkEnd w:id="44"/>
    </w:p>
    <w:p w14:paraId="167E3994" w14:textId="59546450" w:rsidR="00246196" w:rsidRDefault="00246196" w:rsidP="00246196">
      <w:pPr>
        <w:pStyle w:val="Titolo3"/>
      </w:pPr>
      <w:bookmarkStart w:id="45" w:name="_Toc167961253"/>
      <w:r>
        <w:t>Singleton</w:t>
      </w:r>
      <w:bookmarkEnd w:id="45"/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797"/>
        <w:gridCol w:w="6955"/>
      </w:tblGrid>
      <w:tr w:rsidR="00246196" w14:paraId="51E351E7" w14:textId="77777777" w:rsidTr="00E34D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A1FD2B6" w14:textId="7275C8D6" w:rsidR="00246196" w:rsidRDefault="00246196" w:rsidP="00E34DBF">
            <w:pPr>
              <w:jc w:val="center"/>
            </w:pPr>
            <w:r>
              <w:t>Singleton</w:t>
            </w:r>
          </w:p>
        </w:tc>
      </w:tr>
      <w:tr w:rsidR="00246196" w14:paraId="5822A530" w14:textId="77777777" w:rsidTr="00E34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200113DB" w14:textId="76DBD88E" w:rsidR="00246196" w:rsidRDefault="00246196" w:rsidP="00246196">
            <w:pPr>
              <w:jc w:val="left"/>
            </w:pPr>
            <w:proofErr w:type="spellStart"/>
            <w:r>
              <w:t>EmailProvider</w:t>
            </w:r>
            <w:proofErr w:type="spellEnd"/>
          </w:p>
        </w:tc>
        <w:tc>
          <w:tcPr>
            <w:tcW w:w="6976" w:type="dxa"/>
          </w:tcPr>
          <w:p w14:paraId="64637F97" w14:textId="7CF121E0" w:rsidR="00246196" w:rsidRDefault="00246196" w:rsidP="00E34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Emailprovider</w:t>
            </w:r>
            <w:proofErr w:type="spellEnd"/>
            <w:r>
              <w:t xml:space="preserve"> è singleton in quanto essendo una classe di gestione che si interfaccia con un server non necessita la creazione di più istanze.</w:t>
            </w:r>
          </w:p>
        </w:tc>
      </w:tr>
    </w:tbl>
    <w:p w14:paraId="58EF3B64" w14:textId="602C1714" w:rsidR="009C7DC9" w:rsidRDefault="009C7DC9" w:rsidP="00246196">
      <w:pPr>
        <w:pStyle w:val="Titolo3"/>
      </w:pPr>
      <w:r>
        <w:br w:type="page"/>
      </w:r>
    </w:p>
    <w:p w14:paraId="23BA5886" w14:textId="6A835A88" w:rsidR="00F0771D" w:rsidRDefault="00F0771D" w:rsidP="00F0771D">
      <w:r>
        <w:lastRenderedPageBreak/>
        <w:t>Filippo Gentili</w:t>
      </w:r>
      <w:r>
        <w:t xml:space="preserve"> </w:t>
      </w:r>
      <w:r>
        <w:t>- 899906</w:t>
      </w:r>
    </w:p>
    <w:p w14:paraId="3EE2D416" w14:textId="717F3B45" w:rsidR="00F0771D" w:rsidRDefault="00F0771D" w:rsidP="00F0771D">
      <w:pPr>
        <w:pStyle w:val="Titolo1"/>
      </w:pPr>
      <w:bookmarkStart w:id="46" w:name="_Toc167961254"/>
      <w:r>
        <w:t>Diagrammi di</w:t>
      </w:r>
      <w:r>
        <w:t xml:space="preserve"> macchina a stati:</w:t>
      </w:r>
      <w:bookmarkEnd w:id="46"/>
    </w:p>
    <w:p w14:paraId="1EEF2DCE" w14:textId="05F03D56" w:rsidR="00F0771D" w:rsidRDefault="00F0771D" w:rsidP="00F0771D">
      <w:pPr>
        <w:pStyle w:val="Titolo3"/>
      </w:pPr>
      <w:bookmarkStart w:id="47" w:name="_Toc167961255"/>
      <w:r>
        <w:t xml:space="preserve">Diagramma di </w:t>
      </w:r>
      <w:r>
        <w:t>macchina a stati Prenotazione</w:t>
      </w:r>
      <w:bookmarkEnd w:id="47"/>
    </w:p>
    <w:p w14:paraId="31DE94F9" w14:textId="77777777" w:rsidR="00F0771D" w:rsidRDefault="00F0771D" w:rsidP="00F0771D"/>
    <w:p w14:paraId="35C69D06" w14:textId="77777777" w:rsidR="00F0771D" w:rsidRDefault="00F0771D" w:rsidP="00F0771D"/>
    <w:p w14:paraId="6A0C051A" w14:textId="77777777" w:rsidR="00F0771D" w:rsidRDefault="00F0771D" w:rsidP="00F0771D"/>
    <w:p w14:paraId="04DC152E" w14:textId="77777777" w:rsidR="00F0771D" w:rsidRDefault="00F0771D" w:rsidP="00F0771D"/>
    <w:p w14:paraId="7A3F9FEA" w14:textId="77777777" w:rsidR="00F0771D" w:rsidRDefault="00F0771D" w:rsidP="00F0771D"/>
    <w:p w14:paraId="65FED3E0" w14:textId="77777777" w:rsidR="00F0771D" w:rsidRPr="00F0771D" w:rsidRDefault="00F0771D" w:rsidP="00F0771D"/>
    <w:p w14:paraId="5F150531" w14:textId="77777777" w:rsidR="00F0771D" w:rsidRDefault="00F0771D">
      <w:pPr>
        <w:jc w:val="left"/>
        <w:rPr>
          <w:noProof/>
        </w:rPr>
      </w:pPr>
    </w:p>
    <w:p w14:paraId="35610CE2" w14:textId="6D4A37B6" w:rsidR="009C7DC9" w:rsidRDefault="00F0771D" w:rsidP="00F0771D">
      <w:pPr>
        <w:jc w:val="center"/>
      </w:pPr>
      <w:r>
        <w:rPr>
          <w:noProof/>
        </w:rPr>
        <w:drawing>
          <wp:inline distT="0" distB="0" distL="0" distR="0" wp14:anchorId="4B795CA6" wp14:editId="47C3C793">
            <wp:extent cx="6190175" cy="2362200"/>
            <wp:effectExtent l="0" t="0" r="0" b="0"/>
            <wp:docPr id="362354899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54899" name="Immagine 1" descr="Immagine che contiene testo, schermata, diagramma, linea&#10;&#10;Descrizione generata automa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71" b="27760"/>
                    <a:stretch/>
                  </pic:blipFill>
                  <pic:spPr bwMode="auto">
                    <a:xfrm>
                      <a:off x="0" y="0"/>
                      <a:ext cx="6194054" cy="236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7DC9">
        <w:br w:type="page"/>
      </w:r>
    </w:p>
    <w:p w14:paraId="170C5AA2" w14:textId="39647AE2" w:rsidR="00F0771D" w:rsidRDefault="00F0771D" w:rsidP="00F0771D">
      <w:r>
        <w:lastRenderedPageBreak/>
        <w:t>Luca Giandomenico</w:t>
      </w:r>
      <w:r>
        <w:t xml:space="preserve">- </w:t>
      </w:r>
      <w:r>
        <w:t>900162</w:t>
      </w:r>
    </w:p>
    <w:p w14:paraId="5647A709" w14:textId="4C7D0149" w:rsidR="00F0771D" w:rsidRDefault="00F0771D" w:rsidP="00F0771D">
      <w:pPr>
        <w:pStyle w:val="Titolo3"/>
      </w:pPr>
      <w:bookmarkStart w:id="48" w:name="_Toc167961256"/>
      <w:r>
        <w:t xml:space="preserve">Diagramma di </w:t>
      </w:r>
      <w:r>
        <w:t xml:space="preserve">macchina a stati </w:t>
      </w:r>
      <w:proofErr w:type="spellStart"/>
      <w:r>
        <w:t>PacchettoVacanza</w:t>
      </w:r>
      <w:bookmarkEnd w:id="48"/>
      <w:proofErr w:type="spellEnd"/>
    </w:p>
    <w:p w14:paraId="0F84012C" w14:textId="77777777" w:rsidR="00F0771D" w:rsidRDefault="00F0771D">
      <w:pPr>
        <w:jc w:val="left"/>
        <w:rPr>
          <w:noProof/>
        </w:rPr>
      </w:pPr>
    </w:p>
    <w:p w14:paraId="3890D4C6" w14:textId="77777777" w:rsidR="00F0771D" w:rsidRDefault="00F0771D">
      <w:pPr>
        <w:jc w:val="left"/>
        <w:rPr>
          <w:noProof/>
        </w:rPr>
      </w:pPr>
    </w:p>
    <w:p w14:paraId="112872C7" w14:textId="77777777" w:rsidR="00F0771D" w:rsidRDefault="00F0771D">
      <w:pPr>
        <w:jc w:val="left"/>
        <w:rPr>
          <w:noProof/>
        </w:rPr>
      </w:pPr>
    </w:p>
    <w:p w14:paraId="3DB7061C" w14:textId="77777777" w:rsidR="00F0771D" w:rsidRDefault="00F0771D">
      <w:pPr>
        <w:jc w:val="left"/>
        <w:rPr>
          <w:noProof/>
        </w:rPr>
      </w:pPr>
    </w:p>
    <w:p w14:paraId="2CF8F786" w14:textId="77777777" w:rsidR="00F0771D" w:rsidRDefault="00F0771D">
      <w:pPr>
        <w:jc w:val="left"/>
        <w:rPr>
          <w:noProof/>
        </w:rPr>
      </w:pPr>
    </w:p>
    <w:p w14:paraId="70B23754" w14:textId="77777777" w:rsidR="00F0771D" w:rsidRDefault="00F0771D" w:rsidP="00F0771D">
      <w:pPr>
        <w:jc w:val="center"/>
        <w:rPr>
          <w:noProof/>
        </w:rPr>
      </w:pPr>
    </w:p>
    <w:p w14:paraId="6737F8F7" w14:textId="68BE899D" w:rsidR="009C7DC9" w:rsidRDefault="00F0771D" w:rsidP="00F0771D">
      <w:pPr>
        <w:jc w:val="center"/>
      </w:pPr>
      <w:r>
        <w:rPr>
          <w:noProof/>
        </w:rPr>
        <w:drawing>
          <wp:inline distT="0" distB="0" distL="0" distR="0" wp14:anchorId="64E794C5" wp14:editId="4F04828D">
            <wp:extent cx="5597873" cy="2933700"/>
            <wp:effectExtent l="0" t="0" r="0" b="0"/>
            <wp:docPr id="1520705946" name="Immagine 2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05946" name="Immagine 2" descr="Immagine che contiene testo, schermata, diagramma, linea&#10;&#10;Descrizione generat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55" b="21155"/>
                    <a:stretch/>
                  </pic:blipFill>
                  <pic:spPr bwMode="auto">
                    <a:xfrm>
                      <a:off x="0" y="0"/>
                      <a:ext cx="5605750" cy="2937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7DC9">
        <w:br w:type="page"/>
      </w:r>
    </w:p>
    <w:p w14:paraId="089309CF" w14:textId="3562BBCD" w:rsidR="00F0771D" w:rsidRDefault="00F0771D" w:rsidP="00F0771D">
      <w:r>
        <w:lastRenderedPageBreak/>
        <w:t>Gaetano La Rocca</w:t>
      </w:r>
      <w:r>
        <w:t xml:space="preserve"> - </w:t>
      </w:r>
      <w:r>
        <w:t>895887</w:t>
      </w:r>
    </w:p>
    <w:p w14:paraId="0BEBF6B6" w14:textId="3530AEE3" w:rsidR="00F0771D" w:rsidRDefault="00F0771D" w:rsidP="00F0771D">
      <w:pPr>
        <w:pStyle w:val="Titolo3"/>
      </w:pPr>
      <w:bookmarkStart w:id="49" w:name="_Toc167961257"/>
      <w:r>
        <w:t xml:space="preserve">Diagramma di macchina a stati </w:t>
      </w:r>
      <w:r>
        <w:t>Utente</w:t>
      </w:r>
      <w:bookmarkEnd w:id="49"/>
    </w:p>
    <w:p w14:paraId="4CBBFBEA" w14:textId="77777777" w:rsidR="00F0771D" w:rsidRDefault="00F0771D" w:rsidP="00F0771D"/>
    <w:p w14:paraId="2A71B3AB" w14:textId="77777777" w:rsidR="00F0771D" w:rsidRDefault="00F0771D" w:rsidP="00F0771D"/>
    <w:p w14:paraId="0451B7D3" w14:textId="77777777" w:rsidR="00F0771D" w:rsidRDefault="00F0771D" w:rsidP="00F0771D"/>
    <w:p w14:paraId="2264DDF9" w14:textId="77777777" w:rsidR="00F0771D" w:rsidRPr="00F0771D" w:rsidRDefault="00F0771D" w:rsidP="00F0771D"/>
    <w:p w14:paraId="62273346" w14:textId="77777777" w:rsidR="00F0771D" w:rsidRDefault="00F0771D">
      <w:pPr>
        <w:jc w:val="left"/>
        <w:rPr>
          <w:noProof/>
        </w:rPr>
      </w:pPr>
    </w:p>
    <w:p w14:paraId="7AFFADF0" w14:textId="77777777" w:rsidR="00F0771D" w:rsidRDefault="00F0771D" w:rsidP="00F0771D">
      <w:pPr>
        <w:jc w:val="center"/>
      </w:pPr>
      <w:r>
        <w:rPr>
          <w:noProof/>
        </w:rPr>
        <w:drawing>
          <wp:inline distT="0" distB="0" distL="0" distR="0" wp14:anchorId="151AFC4A" wp14:editId="49FB4938">
            <wp:extent cx="6525840" cy="2390775"/>
            <wp:effectExtent l="0" t="0" r="0" b="0"/>
            <wp:docPr id="580846872" name="Immagine 3" descr="Immagine che contiene diagramm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46872" name="Immagine 3" descr="Immagine che contiene diagramma, testo, Diagramma, linea&#10;&#10;Descrizione generat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36" b="22855"/>
                    <a:stretch/>
                  </pic:blipFill>
                  <pic:spPr bwMode="auto">
                    <a:xfrm>
                      <a:off x="0" y="0"/>
                      <a:ext cx="6531660" cy="2392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BC390" w14:textId="77777777" w:rsidR="00F0771D" w:rsidRDefault="00F0771D">
      <w:pPr>
        <w:jc w:val="left"/>
      </w:pPr>
      <w:r>
        <w:br w:type="page"/>
      </w:r>
    </w:p>
    <w:p w14:paraId="10E1CAA3" w14:textId="2B45AFC5" w:rsidR="00F0771D" w:rsidRDefault="00F0771D" w:rsidP="00F0771D">
      <w:r>
        <w:lastRenderedPageBreak/>
        <w:t xml:space="preserve">Denis </w:t>
      </w:r>
      <w:proofErr w:type="spellStart"/>
      <w:r>
        <w:t>Degeratu</w:t>
      </w:r>
      <w:proofErr w:type="spellEnd"/>
      <w:r>
        <w:t xml:space="preserve"> - 895</w:t>
      </w:r>
      <w:r>
        <w:t>835</w:t>
      </w:r>
    </w:p>
    <w:p w14:paraId="6DB2C1C6" w14:textId="72C66999" w:rsidR="00F0771D" w:rsidRPr="00F0771D" w:rsidRDefault="00F0771D" w:rsidP="00F0771D">
      <w:pPr>
        <w:pStyle w:val="Titolo3"/>
      </w:pPr>
      <w:bookmarkStart w:id="50" w:name="_Toc167961258"/>
      <w:r>
        <w:t xml:space="preserve">Diagramma di macchina a stati </w:t>
      </w:r>
      <w:proofErr w:type="spellStart"/>
      <w:r>
        <w:t>RichiestaCliente</w:t>
      </w:r>
      <w:bookmarkEnd w:id="50"/>
      <w:proofErr w:type="spellEnd"/>
    </w:p>
    <w:p w14:paraId="67933450" w14:textId="77777777" w:rsidR="00F0771D" w:rsidRDefault="00F0771D" w:rsidP="00F0771D">
      <w:pPr>
        <w:rPr>
          <w:noProof/>
        </w:rPr>
      </w:pPr>
    </w:p>
    <w:p w14:paraId="04815CFD" w14:textId="77777777" w:rsidR="00F0771D" w:rsidRDefault="00F0771D" w:rsidP="00F0771D">
      <w:pPr>
        <w:rPr>
          <w:noProof/>
        </w:rPr>
      </w:pPr>
    </w:p>
    <w:p w14:paraId="4B9C3609" w14:textId="77777777" w:rsidR="00F0771D" w:rsidRDefault="00F0771D" w:rsidP="00F0771D">
      <w:pPr>
        <w:rPr>
          <w:noProof/>
        </w:rPr>
      </w:pPr>
    </w:p>
    <w:p w14:paraId="0983EF42" w14:textId="77777777" w:rsidR="00F0771D" w:rsidRDefault="00F0771D" w:rsidP="00F0771D">
      <w:pPr>
        <w:rPr>
          <w:noProof/>
        </w:rPr>
      </w:pPr>
    </w:p>
    <w:p w14:paraId="56D52259" w14:textId="77777777" w:rsidR="00F0771D" w:rsidRDefault="00F0771D" w:rsidP="00F0771D">
      <w:pPr>
        <w:rPr>
          <w:noProof/>
        </w:rPr>
      </w:pPr>
    </w:p>
    <w:p w14:paraId="39CF5E10" w14:textId="77777777" w:rsidR="00F0771D" w:rsidRDefault="00F0771D" w:rsidP="00F0771D">
      <w:pPr>
        <w:rPr>
          <w:noProof/>
        </w:rPr>
      </w:pPr>
    </w:p>
    <w:p w14:paraId="3193B09D" w14:textId="329A614A" w:rsidR="009C7DC9" w:rsidRDefault="00F0771D" w:rsidP="00F0771D">
      <w:pPr>
        <w:jc w:val="center"/>
      </w:pPr>
      <w:r>
        <w:rPr>
          <w:noProof/>
        </w:rPr>
        <w:drawing>
          <wp:inline distT="0" distB="0" distL="0" distR="0" wp14:anchorId="6F1B184E" wp14:editId="2594BB78">
            <wp:extent cx="6312341" cy="3162300"/>
            <wp:effectExtent l="0" t="0" r="0" b="0"/>
            <wp:docPr id="1954816043" name="Immagine 4" descr="Immagine che contiene schermata, diagramm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16043" name="Immagine 4" descr="Immagine che contiene schermata, diagramma, testo, linea&#10;&#10;Descrizione generata automaticamente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49" b="24207"/>
                    <a:stretch/>
                  </pic:blipFill>
                  <pic:spPr bwMode="auto">
                    <a:xfrm>
                      <a:off x="0" y="0"/>
                      <a:ext cx="6316719" cy="316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7DC9">
        <w:br w:type="page"/>
      </w:r>
    </w:p>
    <w:p w14:paraId="09EB50CE" w14:textId="77777777" w:rsidR="009C7DC9" w:rsidRDefault="009C7DC9" w:rsidP="009C7DC9">
      <w:pPr>
        <w:pStyle w:val="Titolo1"/>
      </w:pPr>
      <w:bookmarkStart w:id="51" w:name="_Toc167961259"/>
      <w:proofErr w:type="spellStart"/>
      <w:r>
        <w:lastRenderedPageBreak/>
        <w:t>ReadMe</w:t>
      </w:r>
      <w:bookmarkEnd w:id="51"/>
      <w:proofErr w:type="spellEnd"/>
    </w:p>
    <w:p w14:paraId="2387932E" w14:textId="77777777" w:rsidR="009C7DC9" w:rsidRPr="009C7DC9" w:rsidRDefault="009C7DC9" w:rsidP="009C7DC9">
      <w:r>
        <w:t>[qualsiasi cosa vogliate aggiungere]</w:t>
      </w:r>
    </w:p>
    <w:sectPr w:rsidR="009C7DC9" w:rsidRPr="009C7DC9" w:rsidSect="00630FF3">
      <w:headerReference w:type="default" r:id="rId37"/>
      <w:footerReference w:type="default" r:id="rId38"/>
      <w:pgSz w:w="11906" w:h="16838" w:code="9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0B404A" w14:textId="77777777" w:rsidR="00647DF5" w:rsidRDefault="00647DF5" w:rsidP="00505918">
      <w:pPr>
        <w:spacing w:after="0" w:line="240" w:lineRule="auto"/>
      </w:pPr>
      <w:r>
        <w:separator/>
      </w:r>
    </w:p>
  </w:endnote>
  <w:endnote w:type="continuationSeparator" w:id="0">
    <w:p w14:paraId="59A1659D" w14:textId="77777777" w:rsidR="00647DF5" w:rsidRDefault="00647DF5" w:rsidP="00505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Condensed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venir Next LT Pro Demi">
    <w:altName w:val="Arial"/>
    <w:charset w:val="00"/>
    <w:family w:val="swiss"/>
    <w:pitch w:val="variable"/>
    <w:sig w:usb0="800000EF" w:usb1="5000204A" w:usb2="00000000" w:usb3="00000000" w:csb0="00000093" w:csb1="00000000"/>
  </w:font>
  <w:font w:name="Avenir Next LT Pro">
    <w:altName w:val="Arial"/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E7539E" w14:textId="486D317F" w:rsidR="000F3A14" w:rsidRDefault="00000000">
    <w:pPr>
      <w:pStyle w:val="Pidipagina"/>
    </w:pPr>
    <w:r>
      <w:rPr>
        <w:noProof/>
      </w:rPr>
      <w:pict w14:anchorId="4C46F61C">
        <v:shapetype id="_x0000_t202" coordsize="21600,21600" o:spt="202" path="m,l,21600r21600,l21600,xe">
          <v:stroke joinstyle="miter"/>
          <v:path gradientshapeok="t" o:connecttype="rect"/>
        </v:shapetype>
        <v:shape id="Casella di testo 6" o:spid="_x0000_s1025" type="#_x0000_t202" style="position:absolute;left:0;text-align:left;margin-left:-39.75pt;margin-top:12.5pt;width:258.35pt;height:2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" filled="f" stroked="f" strokeweight=".5pt">
          <v:textbox inset="0,0,0,0">
            <w:txbxContent>
              <w:p w14:paraId="088906D6" w14:textId="59E00510" w:rsidR="00B8274C" w:rsidRPr="00B8274C" w:rsidRDefault="00B8274C" w:rsidP="00691C3B">
                <w:pP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</w:pPr>
                <w:r>
                  <w:rPr>
                    <w:rFonts w:ascii="Avenir Next LT Pro" w:hAnsi="Avenir Next LT Pro"/>
                    <w:sz w:val="32"/>
                    <w:szCs w:val="32"/>
                  </w:rPr>
                  <w:t xml:space="preserve">Gruppo </w:t>
                </w:r>
                <w: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[</w:t>
                </w:r>
                <w:r w:rsidR="00460B49"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GFL</w:t>
                </w:r>
                <w: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]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43BD24" w14:textId="77777777" w:rsidR="00647DF5" w:rsidRDefault="00647DF5" w:rsidP="00505918">
      <w:pPr>
        <w:spacing w:after="0" w:line="240" w:lineRule="auto"/>
      </w:pPr>
      <w:r>
        <w:separator/>
      </w:r>
    </w:p>
  </w:footnote>
  <w:footnote w:type="continuationSeparator" w:id="0">
    <w:p w14:paraId="2F044E5B" w14:textId="77777777" w:rsidR="00647DF5" w:rsidRDefault="00647DF5" w:rsidP="00505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38540C" w14:textId="1D2A8D45" w:rsidR="00505918" w:rsidRDefault="00000000" w:rsidP="00EF439D">
    <w:pPr>
      <w:pStyle w:val="Firmasegreta"/>
    </w:pPr>
    <w:r>
      <w:rPr>
        <w:noProof/>
      </w:rPr>
      <w:pict w14:anchorId="4E829DD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left:0;text-align:left;margin-left:259.05pt;margin-top:-25.65pt;width:258.35pt;height:4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" filled="f" stroked="f" strokeweight=".5pt">
          <v:textbox inset="0,0,0,0">
            <w:txbxContent>
              <w:p w14:paraId="14001DE6" w14:textId="6B07AA55" w:rsidR="00DE3F0F" w:rsidRDefault="00DE3F0F" w:rsidP="00EF439D">
                <w:pPr>
                  <w:pStyle w:val="Firmasegreta"/>
                </w:pPr>
              </w:p>
              <w:p w14:paraId="34696348" w14:textId="77777777" w:rsidR="00691C3B" w:rsidRPr="00C35317" w:rsidRDefault="00691C3B" w:rsidP="00F96856">
                <w:pPr>
                  <w:rPr>
                    <w:rFonts w:ascii="Avenir Next LT Pro" w:hAnsi="Avenir Next LT Pro"/>
                    <w:sz w:val="32"/>
                    <w:szCs w:val="32"/>
                  </w:rPr>
                </w:pPr>
              </w:p>
            </w:txbxContent>
          </v:textbox>
        </v:shape>
      </w:pict>
    </w:r>
    <w:r>
      <w:rPr>
        <w:noProof/>
      </w:rPr>
      <w:pict w14:anchorId="256A95ED">
        <v:shape id="Figura a mano libera: forma 80" o:spid="_x0000_s1027" style="position:absolute;left:0;text-align:left;margin-left:0;margin-top:0;width:280.65pt;height:56.7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coordsize="3563905,7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" adj="-11796480,,5400" path="m,l3203905,r36095,l3221953,1820r54505,5494c3440504,40883,3563905,186030,3563905,360000v,173970,-123401,319118,-287447,352686l3221953,718181r18047,1819l3203905,720000r-2843905,c161177,720000,,558823,,360000l,xe" fillcolor="#335b74 [3215]" stroked="f" strokeweight="1pt">
          <v:fill color2="#1cade4 [3204]" rotate="t" angle="45" focus="100%" type="gradient"/>
          <v:stroke joinstyle="miter"/>
          <v:formulas/>
          <v:path arrowok="t" o:connecttype="custom" o:connectlocs="0,0;3203990,0;3240086,0;3222039,1820;3276545,7314;3564000,360000;3276545,712686;3222039,718181;3240086,720000;3203990,720000;360010,720000;0,360000" o:connectangles="0,0,0,0,0,0,0,0,0,0,0,0" textboxrect="0,0,3563905,720000"/>
          <v:textbox>
            <w:txbxContent>
              <w:p w14:paraId="6FAC45E3" w14:textId="77777777" w:rsidR="00BC331D" w:rsidRDefault="00BC331D" w:rsidP="00BC331D">
                <w:pPr>
                  <w:spacing w:after="0" w:line="276" w:lineRule="auto"/>
                  <w:jc w:val="center"/>
                  <w:rPr>
                    <w:rFonts w:ascii="Avenir Next LT Pro" w:hAnsi="Avenir Next LT Pro"/>
                    <w:sz w:val="24"/>
                    <w:szCs w:val="24"/>
                  </w:rPr>
                </w:pPr>
                <w:r w:rsidRPr="00FB106E">
                  <w:rPr>
                    <w:rFonts w:ascii="Avenir Next LT Pro" w:hAnsi="Avenir Next LT Pro"/>
                    <w:sz w:val="24"/>
                    <w:szCs w:val="24"/>
                  </w:rPr>
                  <w:t>Progetto di Analisi e Progettazione del Software</w:t>
                </w:r>
              </w:p>
              <w:p w14:paraId="3F01FBBE" w14:textId="3287764C" w:rsidR="00BC331D" w:rsidRPr="00BC331D" w:rsidRDefault="00BC331D" w:rsidP="00BC331D">
                <w:pPr>
                  <w:spacing w:after="0" w:line="276" w:lineRule="auto"/>
                  <w:jc w:val="center"/>
                  <w:rPr>
                    <w:rFonts w:ascii="Avenir Next LT Pro" w:hAnsi="Avenir Next LT Pro"/>
                    <w:sz w:val="24"/>
                    <w:szCs w:val="24"/>
                  </w:rPr>
                </w:pPr>
                <w:r w:rsidRPr="00FB106E">
                  <w:rPr>
                    <w:rFonts w:ascii="Avenir Next LT Pro" w:hAnsi="Avenir Next LT Pro"/>
                    <w:i/>
                    <w:iCs/>
                  </w:rPr>
                  <w:t>Preappello</w:t>
                </w:r>
                <w:r w:rsidR="00F0771D">
                  <w:rPr>
                    <w:rFonts w:ascii="Avenir Next LT Pro" w:hAnsi="Avenir Next LT Pro"/>
                    <w:i/>
                    <w:iCs/>
                  </w:rPr>
                  <w:t xml:space="preserve"> 10/06/2024</w:t>
                </w:r>
                <w:r w:rsidR="009544A0">
                  <w:rPr>
                    <w:rFonts w:ascii="Avenir Next LT Pro" w:hAnsi="Avenir Next LT Pro"/>
                    <w:i/>
                    <w:iCs/>
                  </w:rPr>
                  <w:t xml:space="preserve"> </w:t>
                </w:r>
                <w:r w:rsidRPr="00FB106E">
                  <w:rPr>
                    <w:rFonts w:ascii="Avenir Next LT Pro" w:hAnsi="Avenir Next LT Pro"/>
                    <w:i/>
                    <w:iCs/>
                  </w:rPr>
                  <w:t xml:space="preserve">– </w:t>
                </w:r>
                <w:proofErr w:type="spellStart"/>
                <w:r w:rsidRPr="00FB106E">
                  <w:rPr>
                    <w:rFonts w:ascii="Avenir Next LT Pro" w:hAnsi="Avenir Next LT Pro"/>
                    <w:i/>
                    <w:iCs/>
                  </w:rPr>
                  <w:t>CdL</w:t>
                </w:r>
                <w:proofErr w:type="spellEnd"/>
                <w:r w:rsidRPr="00FB106E">
                  <w:rPr>
                    <w:rFonts w:ascii="Avenir Next LT Pro" w:hAnsi="Avenir Next LT Pro"/>
                    <w:i/>
                    <w:iCs/>
                  </w:rPr>
                  <w:t xml:space="preserve"> Informatica @</w:t>
                </w:r>
                <w:r w:rsidRPr="00113BEA">
                  <w:rPr>
                    <w:rFonts w:ascii="Avenir Next LT Pro" w:hAnsi="Avenir Next LT Pro"/>
                    <w:i/>
                    <w:iCs/>
                  </w:rPr>
                  <w:t>UNIMIB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4A4D94AE">
        <v:shape id="Goccia 2" o:spid="_x0000_s1026" style="position:absolute;left:0;text-align:left;margin-left:-8.4pt;margin-top:0;width:51pt;height:51pt;flip:y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margin;mso-height-relative:margin;v-text-anchor:middle" coordsize="648000,648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" adj="-11796480,,5400" path="m,324000c,145060,145060,,324000,l648000,r,324000c648000,502940,502940,648000,324000,648000,145060,648000,,502940,,324000xe" fillcolor="#1cade4 [3204]" stroked="f" strokeweight="1pt">
          <v:fill color2="#335b74 [3215]" angle="135" focus="100%" type="gradient"/>
          <v:stroke joinstyle="miter"/>
          <v:formulas/>
          <v:path arrowok="t" o:connecttype="custom" o:connectlocs="0,324000;324000,0;648000,0;648000,324000;324000,648000;0,324000" o:connectangles="0,0,0,0,0,0" textboxrect="0,0,648000,648000"/>
          <v:textbox inset="0,0,0,0">
            <w:txbxContent>
              <w:p w14:paraId="4EE390D6" w14:textId="6016C9DC" w:rsidR="00CC1B4A" w:rsidRPr="00CC1B4A" w:rsidRDefault="00CC1B4A" w:rsidP="00CC1B4A">
                <w:pPr>
                  <w:jc w:val="center"/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</w:pP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begin"/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instrText xml:space="preserve"> PAGE  \* Arabic  \* MERGEFORMAT </w:instrText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separate"/>
                </w:r>
                <w:r w:rsidR="00B21CB2">
                  <w:rPr>
                    <w:rFonts w:ascii="Avenir Next LT Pro Demi" w:hAnsi="Avenir Next LT Pro Demi"/>
                    <w:noProof/>
                    <w:sz w:val="52"/>
                    <w:szCs w:val="52"/>
                    <w:lang w:val="en-US"/>
                  </w:rPr>
                  <w:t>35</w:t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end"/>
                </w:r>
              </w:p>
            </w:txbxContent>
          </v:textbox>
          <w10:wrap type="square" anchorx="page" anchory="page"/>
        </v:shape>
      </w:pict>
    </w:r>
    <w:r w:rsidR="002A253E">
      <w:fldChar w:fldCharType="begin"/>
    </w:r>
    <w:r w:rsidR="002A253E">
      <w:instrText xml:space="preserve"> STYLEREF  "Car. predefinito paragrafo"  \* MERGEFORMAT </w:instrText>
    </w:r>
    <w:r w:rsidR="002A253E">
      <w:rPr>
        <w:noProof/>
      </w:rPr>
      <w:fldChar w:fldCharType="end"/>
    </w:r>
    <w:r w:rsidR="005C50A7">
      <w:fldChar w:fldCharType="begin"/>
    </w:r>
    <w:r w:rsidR="005C50A7">
      <w:instrText xml:space="preserve"> DOCVARIABLE  Prova  \* MERGEFORMAT </w:instrText>
    </w:r>
    <w:r w:rsidR="005C50A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B729A"/>
    <w:multiLevelType w:val="hybridMultilevel"/>
    <w:tmpl w:val="9CCE02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733F2"/>
    <w:multiLevelType w:val="hybridMultilevel"/>
    <w:tmpl w:val="219849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8760F"/>
    <w:multiLevelType w:val="hybridMultilevel"/>
    <w:tmpl w:val="DD1AA8C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A308E"/>
    <w:multiLevelType w:val="hybridMultilevel"/>
    <w:tmpl w:val="397CD6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34A59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0B0D56"/>
    <w:multiLevelType w:val="hybridMultilevel"/>
    <w:tmpl w:val="A5BA72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571EE"/>
    <w:multiLevelType w:val="hybridMultilevel"/>
    <w:tmpl w:val="1E7E0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25517"/>
    <w:multiLevelType w:val="hybridMultilevel"/>
    <w:tmpl w:val="E6725F9C"/>
    <w:lvl w:ilvl="0" w:tplc="743A3EA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FA186A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24BED"/>
    <w:multiLevelType w:val="hybridMultilevel"/>
    <w:tmpl w:val="F1D05E02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0F6FCC"/>
    <w:multiLevelType w:val="hybridMultilevel"/>
    <w:tmpl w:val="6FF6C9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456CA"/>
    <w:multiLevelType w:val="hybridMultilevel"/>
    <w:tmpl w:val="B74446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F622EC"/>
    <w:multiLevelType w:val="hybridMultilevel"/>
    <w:tmpl w:val="410A6A14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766C97"/>
    <w:multiLevelType w:val="hybridMultilevel"/>
    <w:tmpl w:val="3A9023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856099"/>
    <w:multiLevelType w:val="hybridMultilevel"/>
    <w:tmpl w:val="503202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505193"/>
    <w:multiLevelType w:val="hybridMultilevel"/>
    <w:tmpl w:val="98D497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1D78AB"/>
    <w:multiLevelType w:val="hybridMultilevel"/>
    <w:tmpl w:val="2D7C5BA2"/>
    <w:lvl w:ilvl="0" w:tplc="B0369FCA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9921720">
      <w:start w:val="1"/>
      <w:numFmt w:val="decimal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2900420">
      <w:start w:val="1"/>
      <w:numFmt w:val="decimal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F1A65E4">
      <w:start w:val="1"/>
      <w:numFmt w:val="decimal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DE46C62">
      <w:start w:val="1"/>
      <w:numFmt w:val="decimal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F9AE390">
      <w:start w:val="1"/>
      <w:numFmt w:val="decimal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E3EDAB4">
      <w:start w:val="1"/>
      <w:numFmt w:val="decimal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FA031F8">
      <w:start w:val="1"/>
      <w:numFmt w:val="decimal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BE81080">
      <w:start w:val="1"/>
      <w:numFmt w:val="decimal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306E1ADD"/>
    <w:multiLevelType w:val="hybridMultilevel"/>
    <w:tmpl w:val="509833E6"/>
    <w:lvl w:ilvl="0" w:tplc="80721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D905A8"/>
    <w:multiLevelType w:val="hybridMultilevel"/>
    <w:tmpl w:val="5436F4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8C6B93"/>
    <w:multiLevelType w:val="hybridMultilevel"/>
    <w:tmpl w:val="8E20FE9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A3539"/>
    <w:multiLevelType w:val="hybridMultilevel"/>
    <w:tmpl w:val="B364B208"/>
    <w:lvl w:ilvl="0" w:tplc="C5D07A70">
      <w:numFmt w:val="bullet"/>
      <w:lvlText w:val="-"/>
      <w:lvlJc w:val="left"/>
      <w:pPr>
        <w:ind w:left="720" w:hanging="360"/>
      </w:pPr>
      <w:rPr>
        <w:rFonts w:ascii="Roboto Condensed" w:eastAsiaTheme="minorHAnsi" w:hAnsi="Roboto Condensed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9E1213"/>
    <w:multiLevelType w:val="hybridMultilevel"/>
    <w:tmpl w:val="B94ACF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EA17F9"/>
    <w:multiLevelType w:val="hybridMultilevel"/>
    <w:tmpl w:val="DECE2EAA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45E00"/>
    <w:multiLevelType w:val="hybridMultilevel"/>
    <w:tmpl w:val="D450A9DE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A72014"/>
    <w:multiLevelType w:val="hybridMultilevel"/>
    <w:tmpl w:val="CAC0D3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287432"/>
    <w:multiLevelType w:val="hybridMultilevel"/>
    <w:tmpl w:val="E5CEB828"/>
    <w:lvl w:ilvl="0" w:tplc="80721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D02446"/>
    <w:multiLevelType w:val="hybridMultilevel"/>
    <w:tmpl w:val="C18A56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DD433C"/>
    <w:multiLevelType w:val="hybridMultilevel"/>
    <w:tmpl w:val="2AB4ACEC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5F3426"/>
    <w:multiLevelType w:val="hybridMultilevel"/>
    <w:tmpl w:val="3F20FA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7338A1"/>
    <w:multiLevelType w:val="hybridMultilevel"/>
    <w:tmpl w:val="72D861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2B7E47"/>
    <w:multiLevelType w:val="hybridMultilevel"/>
    <w:tmpl w:val="B75A8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3B687A"/>
    <w:multiLevelType w:val="hybridMultilevel"/>
    <w:tmpl w:val="A9FA842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8E3B3D"/>
    <w:multiLevelType w:val="hybridMultilevel"/>
    <w:tmpl w:val="9BC8E0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DA425E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6870A4"/>
    <w:multiLevelType w:val="hybridMultilevel"/>
    <w:tmpl w:val="4B6001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7128D4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462A7A"/>
    <w:multiLevelType w:val="hybridMultilevel"/>
    <w:tmpl w:val="6E1C9E6C"/>
    <w:lvl w:ilvl="0" w:tplc="D06C732A">
      <w:start w:val="1"/>
      <w:numFmt w:val="decimal"/>
      <w:lvlText w:val="5a.%1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BD8708B"/>
    <w:multiLevelType w:val="hybridMultilevel"/>
    <w:tmpl w:val="14A44B02"/>
    <w:lvl w:ilvl="0" w:tplc="EACE62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9354959">
    <w:abstractNumId w:val="24"/>
  </w:num>
  <w:num w:numId="2" w16cid:durableId="506334521">
    <w:abstractNumId w:val="0"/>
  </w:num>
  <w:num w:numId="3" w16cid:durableId="1857386545">
    <w:abstractNumId w:val="15"/>
  </w:num>
  <w:num w:numId="4" w16cid:durableId="1667591532">
    <w:abstractNumId w:val="7"/>
  </w:num>
  <w:num w:numId="5" w16cid:durableId="385449729">
    <w:abstractNumId w:val="29"/>
  </w:num>
  <w:num w:numId="6" w16cid:durableId="1517964972">
    <w:abstractNumId w:val="17"/>
  </w:num>
  <w:num w:numId="7" w16cid:durableId="1553618842">
    <w:abstractNumId w:val="25"/>
  </w:num>
  <w:num w:numId="8" w16cid:durableId="36051487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77908731">
    <w:abstractNumId w:val="3"/>
  </w:num>
  <w:num w:numId="10" w16cid:durableId="1618632948">
    <w:abstractNumId w:val="16"/>
  </w:num>
  <w:num w:numId="11" w16cid:durableId="1911036097">
    <w:abstractNumId w:val="26"/>
  </w:num>
  <w:num w:numId="12" w16cid:durableId="674113896">
    <w:abstractNumId w:val="18"/>
  </w:num>
  <w:num w:numId="13" w16cid:durableId="1473399248">
    <w:abstractNumId w:val="4"/>
  </w:num>
  <w:num w:numId="14" w16cid:durableId="643200427">
    <w:abstractNumId w:val="28"/>
  </w:num>
  <w:num w:numId="15" w16cid:durableId="771970834">
    <w:abstractNumId w:val="30"/>
  </w:num>
  <w:num w:numId="16" w16cid:durableId="1467578182">
    <w:abstractNumId w:val="21"/>
  </w:num>
  <w:num w:numId="17" w16cid:durableId="352197170">
    <w:abstractNumId w:val="19"/>
  </w:num>
  <w:num w:numId="18" w16cid:durableId="631788547">
    <w:abstractNumId w:val="2"/>
  </w:num>
  <w:num w:numId="19" w16cid:durableId="19087156">
    <w:abstractNumId w:val="10"/>
  </w:num>
  <w:num w:numId="20" w16cid:durableId="1030910723">
    <w:abstractNumId w:val="11"/>
  </w:num>
  <w:num w:numId="21" w16cid:durableId="38475013">
    <w:abstractNumId w:val="31"/>
  </w:num>
  <w:num w:numId="22" w16cid:durableId="807893113">
    <w:abstractNumId w:val="33"/>
  </w:num>
  <w:num w:numId="23" w16cid:durableId="137384036">
    <w:abstractNumId w:val="35"/>
  </w:num>
  <w:num w:numId="24" w16cid:durableId="1094933517">
    <w:abstractNumId w:val="9"/>
  </w:num>
  <w:num w:numId="25" w16cid:durableId="1448424815">
    <w:abstractNumId w:val="22"/>
  </w:num>
  <w:num w:numId="26" w16cid:durableId="1503200385">
    <w:abstractNumId w:val="27"/>
  </w:num>
  <w:num w:numId="27" w16cid:durableId="1932885263">
    <w:abstractNumId w:val="36"/>
  </w:num>
  <w:num w:numId="28" w16cid:durableId="796140510">
    <w:abstractNumId w:val="23"/>
  </w:num>
  <w:num w:numId="29" w16cid:durableId="656033685">
    <w:abstractNumId w:val="12"/>
  </w:num>
  <w:num w:numId="30" w16cid:durableId="393353970">
    <w:abstractNumId w:val="34"/>
  </w:num>
  <w:num w:numId="31" w16cid:durableId="227345972">
    <w:abstractNumId w:val="6"/>
  </w:num>
  <w:num w:numId="32" w16cid:durableId="712770186">
    <w:abstractNumId w:val="5"/>
  </w:num>
  <w:num w:numId="33" w16cid:durableId="1293092035">
    <w:abstractNumId w:val="8"/>
  </w:num>
  <w:num w:numId="34" w16cid:durableId="414519770">
    <w:abstractNumId w:val="20"/>
  </w:num>
  <w:num w:numId="35" w16cid:durableId="848831219">
    <w:abstractNumId w:val="37"/>
  </w:num>
  <w:num w:numId="36" w16cid:durableId="1016344645">
    <w:abstractNumId w:val="13"/>
  </w:num>
  <w:num w:numId="37" w16cid:durableId="554462995">
    <w:abstractNumId w:val="14"/>
  </w:num>
  <w:num w:numId="38" w16cid:durableId="691032622">
    <w:abstractNumId w:val="37"/>
  </w:num>
  <w:num w:numId="39" w16cid:durableId="1771929065">
    <w:abstractNumId w:val="1"/>
  </w:num>
  <w:num w:numId="40" w16cid:durableId="137423120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177B"/>
    <w:rsid w:val="0000175E"/>
    <w:rsid w:val="00004DFB"/>
    <w:rsid w:val="000060EA"/>
    <w:rsid w:val="00027545"/>
    <w:rsid w:val="000363F0"/>
    <w:rsid w:val="000406CC"/>
    <w:rsid w:val="00076172"/>
    <w:rsid w:val="00084C23"/>
    <w:rsid w:val="000909EB"/>
    <w:rsid w:val="00094B59"/>
    <w:rsid w:val="0009508D"/>
    <w:rsid w:val="000979B6"/>
    <w:rsid w:val="00097FA5"/>
    <w:rsid w:val="000C2349"/>
    <w:rsid w:val="000D3C44"/>
    <w:rsid w:val="000D4FCC"/>
    <w:rsid w:val="000E53A2"/>
    <w:rsid w:val="000E777B"/>
    <w:rsid w:val="000F2DA4"/>
    <w:rsid w:val="000F3A14"/>
    <w:rsid w:val="0010135D"/>
    <w:rsid w:val="00101927"/>
    <w:rsid w:val="00111F26"/>
    <w:rsid w:val="001127D4"/>
    <w:rsid w:val="00113BEA"/>
    <w:rsid w:val="00117014"/>
    <w:rsid w:val="00117F5C"/>
    <w:rsid w:val="001221FE"/>
    <w:rsid w:val="00122423"/>
    <w:rsid w:val="00131594"/>
    <w:rsid w:val="00143C54"/>
    <w:rsid w:val="00145A2B"/>
    <w:rsid w:val="00151DF6"/>
    <w:rsid w:val="0016400F"/>
    <w:rsid w:val="00166008"/>
    <w:rsid w:val="00174C03"/>
    <w:rsid w:val="00175D5D"/>
    <w:rsid w:val="00193B4B"/>
    <w:rsid w:val="001B1441"/>
    <w:rsid w:val="001B3F07"/>
    <w:rsid w:val="001B76F8"/>
    <w:rsid w:val="001C6451"/>
    <w:rsid w:val="001D0B91"/>
    <w:rsid w:val="001D3C47"/>
    <w:rsid w:val="001E003B"/>
    <w:rsid w:val="001F30BC"/>
    <w:rsid w:val="001F611F"/>
    <w:rsid w:val="0021109C"/>
    <w:rsid w:val="002128B9"/>
    <w:rsid w:val="002148F0"/>
    <w:rsid w:val="00216140"/>
    <w:rsid w:val="00242760"/>
    <w:rsid w:val="00244AB4"/>
    <w:rsid w:val="00246196"/>
    <w:rsid w:val="002559B1"/>
    <w:rsid w:val="002578EB"/>
    <w:rsid w:val="00261669"/>
    <w:rsid w:val="00266E55"/>
    <w:rsid w:val="002706EC"/>
    <w:rsid w:val="0027191F"/>
    <w:rsid w:val="00274373"/>
    <w:rsid w:val="002753BC"/>
    <w:rsid w:val="00280226"/>
    <w:rsid w:val="00294DFF"/>
    <w:rsid w:val="00296DB7"/>
    <w:rsid w:val="00296F37"/>
    <w:rsid w:val="002A253E"/>
    <w:rsid w:val="002A2D65"/>
    <w:rsid w:val="002B5446"/>
    <w:rsid w:val="002C62DF"/>
    <w:rsid w:val="002D7B1D"/>
    <w:rsid w:val="002F0B75"/>
    <w:rsid w:val="00306672"/>
    <w:rsid w:val="0032193E"/>
    <w:rsid w:val="0034435C"/>
    <w:rsid w:val="00351E29"/>
    <w:rsid w:val="003554ED"/>
    <w:rsid w:val="003609E1"/>
    <w:rsid w:val="0036177B"/>
    <w:rsid w:val="0036239A"/>
    <w:rsid w:val="003718CE"/>
    <w:rsid w:val="003757E6"/>
    <w:rsid w:val="00377648"/>
    <w:rsid w:val="003800B6"/>
    <w:rsid w:val="00392D03"/>
    <w:rsid w:val="003A20E5"/>
    <w:rsid w:val="003D062B"/>
    <w:rsid w:val="003D5567"/>
    <w:rsid w:val="003D55A1"/>
    <w:rsid w:val="003F5692"/>
    <w:rsid w:val="003F59AA"/>
    <w:rsid w:val="004007E9"/>
    <w:rsid w:val="00404C40"/>
    <w:rsid w:val="00411570"/>
    <w:rsid w:val="00422CA4"/>
    <w:rsid w:val="004301C5"/>
    <w:rsid w:val="00451888"/>
    <w:rsid w:val="00460B49"/>
    <w:rsid w:val="004613D5"/>
    <w:rsid w:val="00463942"/>
    <w:rsid w:val="00477EF7"/>
    <w:rsid w:val="00484008"/>
    <w:rsid w:val="004948AE"/>
    <w:rsid w:val="004962B8"/>
    <w:rsid w:val="004A7CA4"/>
    <w:rsid w:val="004C323A"/>
    <w:rsid w:val="004C57D0"/>
    <w:rsid w:val="004D13BF"/>
    <w:rsid w:val="004D3A78"/>
    <w:rsid w:val="004F7676"/>
    <w:rsid w:val="0050048B"/>
    <w:rsid w:val="00505918"/>
    <w:rsid w:val="00530ED7"/>
    <w:rsid w:val="0055046C"/>
    <w:rsid w:val="005668A2"/>
    <w:rsid w:val="0057263A"/>
    <w:rsid w:val="005748A3"/>
    <w:rsid w:val="00585233"/>
    <w:rsid w:val="00591AA0"/>
    <w:rsid w:val="0059421B"/>
    <w:rsid w:val="005A56E4"/>
    <w:rsid w:val="005B5AC6"/>
    <w:rsid w:val="005B67C0"/>
    <w:rsid w:val="005C1ABC"/>
    <w:rsid w:val="005C46AC"/>
    <w:rsid w:val="005C50A7"/>
    <w:rsid w:val="005D115D"/>
    <w:rsid w:val="005D37C1"/>
    <w:rsid w:val="005D76E1"/>
    <w:rsid w:val="005E4333"/>
    <w:rsid w:val="005F247A"/>
    <w:rsid w:val="005F4008"/>
    <w:rsid w:val="005F79A5"/>
    <w:rsid w:val="0062341E"/>
    <w:rsid w:val="00624851"/>
    <w:rsid w:val="00630FF3"/>
    <w:rsid w:val="00631740"/>
    <w:rsid w:val="00637F40"/>
    <w:rsid w:val="00641EE4"/>
    <w:rsid w:val="00647DF5"/>
    <w:rsid w:val="00664C48"/>
    <w:rsid w:val="0066649C"/>
    <w:rsid w:val="006672C3"/>
    <w:rsid w:val="00675F86"/>
    <w:rsid w:val="006851F8"/>
    <w:rsid w:val="00691C3B"/>
    <w:rsid w:val="00693E4D"/>
    <w:rsid w:val="00696232"/>
    <w:rsid w:val="006B12B4"/>
    <w:rsid w:val="006B5E8B"/>
    <w:rsid w:val="006D6194"/>
    <w:rsid w:val="006D68E4"/>
    <w:rsid w:val="006E142F"/>
    <w:rsid w:val="006E22E9"/>
    <w:rsid w:val="00763502"/>
    <w:rsid w:val="00770079"/>
    <w:rsid w:val="0077323A"/>
    <w:rsid w:val="007777EF"/>
    <w:rsid w:val="00790D67"/>
    <w:rsid w:val="007970D5"/>
    <w:rsid w:val="007A2F86"/>
    <w:rsid w:val="007B0DF6"/>
    <w:rsid w:val="007B63B8"/>
    <w:rsid w:val="007C71DF"/>
    <w:rsid w:val="007D4485"/>
    <w:rsid w:val="007E160D"/>
    <w:rsid w:val="007E5042"/>
    <w:rsid w:val="007F2267"/>
    <w:rsid w:val="00801641"/>
    <w:rsid w:val="008119C6"/>
    <w:rsid w:val="00820898"/>
    <w:rsid w:val="008261D1"/>
    <w:rsid w:val="00827C6B"/>
    <w:rsid w:val="00831DA7"/>
    <w:rsid w:val="00855D57"/>
    <w:rsid w:val="00860A4A"/>
    <w:rsid w:val="00864478"/>
    <w:rsid w:val="0087106F"/>
    <w:rsid w:val="00874632"/>
    <w:rsid w:val="00877B8D"/>
    <w:rsid w:val="0088353D"/>
    <w:rsid w:val="00887175"/>
    <w:rsid w:val="00887E5D"/>
    <w:rsid w:val="00890908"/>
    <w:rsid w:val="00896829"/>
    <w:rsid w:val="008A5DF3"/>
    <w:rsid w:val="008C1D17"/>
    <w:rsid w:val="008C4937"/>
    <w:rsid w:val="008E3D91"/>
    <w:rsid w:val="008F7B76"/>
    <w:rsid w:val="00904FED"/>
    <w:rsid w:val="0090650E"/>
    <w:rsid w:val="00925659"/>
    <w:rsid w:val="00925B9D"/>
    <w:rsid w:val="00930106"/>
    <w:rsid w:val="00930388"/>
    <w:rsid w:val="0094048C"/>
    <w:rsid w:val="00942B68"/>
    <w:rsid w:val="00944E5B"/>
    <w:rsid w:val="009544A0"/>
    <w:rsid w:val="00990D31"/>
    <w:rsid w:val="00996DB5"/>
    <w:rsid w:val="009A4528"/>
    <w:rsid w:val="009A6C2C"/>
    <w:rsid w:val="009C0974"/>
    <w:rsid w:val="009C37B1"/>
    <w:rsid w:val="009C3ADD"/>
    <w:rsid w:val="009C5955"/>
    <w:rsid w:val="009C7DC9"/>
    <w:rsid w:val="009D646D"/>
    <w:rsid w:val="009E333D"/>
    <w:rsid w:val="009E5457"/>
    <w:rsid w:val="009F02DB"/>
    <w:rsid w:val="009F2544"/>
    <w:rsid w:val="00A037A7"/>
    <w:rsid w:val="00A15B9F"/>
    <w:rsid w:val="00A2393A"/>
    <w:rsid w:val="00A27D2B"/>
    <w:rsid w:val="00A41EBC"/>
    <w:rsid w:val="00A62944"/>
    <w:rsid w:val="00A74A00"/>
    <w:rsid w:val="00A74CEA"/>
    <w:rsid w:val="00A83F6F"/>
    <w:rsid w:val="00A91A8D"/>
    <w:rsid w:val="00A96D95"/>
    <w:rsid w:val="00AA1272"/>
    <w:rsid w:val="00AA160E"/>
    <w:rsid w:val="00AD0FD9"/>
    <w:rsid w:val="00AD2AE9"/>
    <w:rsid w:val="00AE372D"/>
    <w:rsid w:val="00AF38D2"/>
    <w:rsid w:val="00AF3C0E"/>
    <w:rsid w:val="00AF7F76"/>
    <w:rsid w:val="00B033C9"/>
    <w:rsid w:val="00B21110"/>
    <w:rsid w:val="00B21CB2"/>
    <w:rsid w:val="00B329E0"/>
    <w:rsid w:val="00B64B86"/>
    <w:rsid w:val="00B72473"/>
    <w:rsid w:val="00B7795D"/>
    <w:rsid w:val="00B8274C"/>
    <w:rsid w:val="00B93618"/>
    <w:rsid w:val="00B94803"/>
    <w:rsid w:val="00B9626D"/>
    <w:rsid w:val="00BA1943"/>
    <w:rsid w:val="00BA4D44"/>
    <w:rsid w:val="00BB132C"/>
    <w:rsid w:val="00BB2348"/>
    <w:rsid w:val="00BB3136"/>
    <w:rsid w:val="00BC2780"/>
    <w:rsid w:val="00BC331D"/>
    <w:rsid w:val="00BD0444"/>
    <w:rsid w:val="00C06422"/>
    <w:rsid w:val="00C118EC"/>
    <w:rsid w:val="00C12B5E"/>
    <w:rsid w:val="00C226B6"/>
    <w:rsid w:val="00C35317"/>
    <w:rsid w:val="00C42D47"/>
    <w:rsid w:val="00C536BF"/>
    <w:rsid w:val="00C55459"/>
    <w:rsid w:val="00C6017C"/>
    <w:rsid w:val="00C674C0"/>
    <w:rsid w:val="00C743B9"/>
    <w:rsid w:val="00C82793"/>
    <w:rsid w:val="00C93260"/>
    <w:rsid w:val="00CA3442"/>
    <w:rsid w:val="00CA4824"/>
    <w:rsid w:val="00CA6744"/>
    <w:rsid w:val="00CB1555"/>
    <w:rsid w:val="00CB48CB"/>
    <w:rsid w:val="00CB56F6"/>
    <w:rsid w:val="00CB65D9"/>
    <w:rsid w:val="00CC1B4A"/>
    <w:rsid w:val="00CD6757"/>
    <w:rsid w:val="00CE567B"/>
    <w:rsid w:val="00CF75A7"/>
    <w:rsid w:val="00D22BFA"/>
    <w:rsid w:val="00D321E0"/>
    <w:rsid w:val="00D3370B"/>
    <w:rsid w:val="00D363CF"/>
    <w:rsid w:val="00D44758"/>
    <w:rsid w:val="00D4750B"/>
    <w:rsid w:val="00D518A1"/>
    <w:rsid w:val="00D550B4"/>
    <w:rsid w:val="00D57C0F"/>
    <w:rsid w:val="00D71CA6"/>
    <w:rsid w:val="00D85519"/>
    <w:rsid w:val="00D86EB3"/>
    <w:rsid w:val="00D9796F"/>
    <w:rsid w:val="00DB66B5"/>
    <w:rsid w:val="00DB72D4"/>
    <w:rsid w:val="00DC2F2A"/>
    <w:rsid w:val="00DC5B30"/>
    <w:rsid w:val="00DD66CB"/>
    <w:rsid w:val="00DE3F0F"/>
    <w:rsid w:val="00DE6274"/>
    <w:rsid w:val="00E03B96"/>
    <w:rsid w:val="00E27E2C"/>
    <w:rsid w:val="00E43690"/>
    <w:rsid w:val="00E549EF"/>
    <w:rsid w:val="00E66E27"/>
    <w:rsid w:val="00E66ED1"/>
    <w:rsid w:val="00E71C80"/>
    <w:rsid w:val="00E903EF"/>
    <w:rsid w:val="00EA33C9"/>
    <w:rsid w:val="00EB4554"/>
    <w:rsid w:val="00ED7028"/>
    <w:rsid w:val="00EE0C76"/>
    <w:rsid w:val="00EF439D"/>
    <w:rsid w:val="00EF6880"/>
    <w:rsid w:val="00EF6930"/>
    <w:rsid w:val="00EF74A2"/>
    <w:rsid w:val="00F0771D"/>
    <w:rsid w:val="00F17278"/>
    <w:rsid w:val="00F25AF3"/>
    <w:rsid w:val="00F4046E"/>
    <w:rsid w:val="00F42633"/>
    <w:rsid w:val="00F50409"/>
    <w:rsid w:val="00F51FE1"/>
    <w:rsid w:val="00F61794"/>
    <w:rsid w:val="00F71A94"/>
    <w:rsid w:val="00F73923"/>
    <w:rsid w:val="00F77725"/>
    <w:rsid w:val="00F8558D"/>
    <w:rsid w:val="00F96856"/>
    <w:rsid w:val="00FA60D0"/>
    <w:rsid w:val="00FB106E"/>
    <w:rsid w:val="00FB22C1"/>
    <w:rsid w:val="00FB3C5F"/>
    <w:rsid w:val="00FB49B1"/>
    <w:rsid w:val="00FC4150"/>
    <w:rsid w:val="00FC728E"/>
    <w:rsid w:val="00FD558D"/>
    <w:rsid w:val="00FD5929"/>
    <w:rsid w:val="00FE2DD1"/>
    <w:rsid w:val="00FF5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6B96C3EA"/>
  <w15:docId w15:val="{22319A80-BD8F-4E62-8509-9C976DB30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0771D"/>
    <w:pPr>
      <w:jc w:val="both"/>
    </w:pPr>
    <w:rPr>
      <w:rFonts w:ascii="Roboto Condensed" w:hAnsi="Roboto Condensed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F4008"/>
    <w:pPr>
      <w:keepNext/>
      <w:keepLines/>
      <w:spacing w:after="0"/>
      <w:outlineLvl w:val="0"/>
    </w:pPr>
    <w:rPr>
      <w:rFonts w:ascii="Avenir Next LT Pro Demi" w:eastAsiaTheme="majorEastAsia" w:hAnsi="Avenir Next LT Pro Demi" w:cstheme="majorBidi"/>
      <w:color w:val="1481AB" w:themeColor="accent1" w:themeShade="BF"/>
      <w:sz w:val="52"/>
      <w:szCs w:val="32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261669"/>
    <w:pPr>
      <w:keepNext/>
      <w:keepLines/>
      <w:spacing w:before="40" w:after="0"/>
      <w:outlineLvl w:val="1"/>
    </w:pPr>
    <w:rPr>
      <w:rFonts w:ascii="Avenir Next LT Pro" w:eastAsiaTheme="majorEastAsia" w:hAnsi="Avenir Next LT Pro" w:cstheme="majorBidi"/>
      <w:color w:val="1481AB" w:themeColor="accent1" w:themeShade="BF"/>
      <w:sz w:val="44"/>
      <w:szCs w:val="26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2A2D65"/>
    <w:pPr>
      <w:keepNext/>
      <w:keepLines/>
      <w:spacing w:before="40" w:after="0"/>
      <w:outlineLvl w:val="2"/>
    </w:pPr>
    <w:rPr>
      <w:rFonts w:ascii="Avenir Next LT Pro" w:eastAsiaTheme="majorEastAsia" w:hAnsi="Avenir Next LT Pro" w:cstheme="majorBidi"/>
      <w:b/>
      <w:bCs/>
      <w:i/>
      <w:color w:val="1CADE4" w:themeColor="accent1"/>
      <w:sz w:val="36"/>
      <w:szCs w:val="24"/>
    </w:rPr>
  </w:style>
  <w:style w:type="paragraph" w:styleId="Titolo4">
    <w:name w:val="heading 4"/>
    <w:aliases w:val="Nota"/>
    <w:basedOn w:val="Normale"/>
    <w:next w:val="Normale"/>
    <w:link w:val="Titolo4Carattere"/>
    <w:uiPriority w:val="9"/>
    <w:unhideWhenUsed/>
    <w:rsid w:val="00C06422"/>
    <w:pPr>
      <w:keepNext/>
      <w:keepLines/>
      <w:pBdr>
        <w:top w:val="single" w:sz="4" w:space="1" w:color="27CED7" w:themeColor="accent3"/>
        <w:left w:val="single" w:sz="4" w:space="4" w:color="27CED7" w:themeColor="accent3"/>
        <w:bottom w:val="single" w:sz="4" w:space="1" w:color="27CED7" w:themeColor="accent3"/>
        <w:right w:val="single" w:sz="4" w:space="4" w:color="27CED7" w:themeColor="accent3"/>
      </w:pBdr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rsid w:val="00505918"/>
    <w:pPr>
      <w:spacing w:after="0" w:line="240" w:lineRule="auto"/>
      <w:contextualSpacing/>
    </w:pPr>
    <w:rPr>
      <w:rFonts w:ascii="Avenir Next LT Pro Demi" w:eastAsiaTheme="majorEastAsia" w:hAnsi="Avenir Next LT Pro Demi" w:cstheme="majorBidi"/>
      <w:spacing w:val="-8"/>
      <w:kern w:val="28"/>
      <w:sz w:val="9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05918"/>
    <w:rPr>
      <w:rFonts w:ascii="Avenir Next LT Pro Demi" w:eastAsiaTheme="majorEastAsia" w:hAnsi="Avenir Next LT Pro Demi" w:cstheme="majorBidi"/>
      <w:spacing w:val="-8"/>
      <w:kern w:val="28"/>
      <w:sz w:val="9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F4008"/>
    <w:rPr>
      <w:rFonts w:ascii="Avenir Next LT Pro Demi" w:eastAsiaTheme="majorEastAsia" w:hAnsi="Avenir Next LT Pro Demi" w:cstheme="majorBidi"/>
      <w:noProof/>
      <w:color w:val="1481AB" w:themeColor="accent1" w:themeShade="BF"/>
      <w:sz w:val="52"/>
      <w:szCs w:val="32"/>
    </w:rPr>
  </w:style>
  <w:style w:type="paragraph" w:styleId="Intestazione">
    <w:name w:val="header"/>
    <w:basedOn w:val="Normale"/>
    <w:link w:val="IntestazioneCarattere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05918"/>
  </w:style>
  <w:style w:type="paragraph" w:styleId="Pidipagina">
    <w:name w:val="footer"/>
    <w:basedOn w:val="Normale"/>
    <w:link w:val="PidipaginaCarattere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05918"/>
  </w:style>
  <w:style w:type="paragraph" w:customStyle="1" w:styleId="Firmasegreta">
    <w:name w:val="Firma segreta"/>
    <w:basedOn w:val="Normale"/>
    <w:link w:val="FirmasegretaCarattere"/>
    <w:qFormat/>
    <w:rsid w:val="00EF439D"/>
    <w:pPr>
      <w:spacing w:after="0" w:line="160" w:lineRule="exact"/>
    </w:pPr>
    <w:rPr>
      <w:sz w:val="16"/>
      <w:szCs w:val="1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61669"/>
    <w:rPr>
      <w:rFonts w:ascii="Avenir Next LT Pro" w:eastAsiaTheme="majorEastAsia" w:hAnsi="Avenir Next LT Pro" w:cstheme="majorBidi"/>
      <w:noProof/>
      <w:color w:val="1481AB" w:themeColor="accent1" w:themeShade="BF"/>
      <w:sz w:val="44"/>
      <w:szCs w:val="26"/>
    </w:rPr>
  </w:style>
  <w:style w:type="character" w:customStyle="1" w:styleId="FirmasegretaCarattere">
    <w:name w:val="Firma segreta Carattere"/>
    <w:basedOn w:val="Carpredefinitoparagrafo"/>
    <w:link w:val="Firmasegreta"/>
    <w:rsid w:val="00EF439D"/>
    <w:rPr>
      <w:rFonts w:ascii="Roboto Condensed" w:hAnsi="Roboto Condensed"/>
      <w:sz w:val="16"/>
      <w:szCs w:val="1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A2D65"/>
    <w:rPr>
      <w:rFonts w:ascii="Avenir Next LT Pro" w:eastAsiaTheme="majorEastAsia" w:hAnsi="Avenir Next LT Pro" w:cstheme="majorBidi"/>
      <w:b/>
      <w:bCs/>
      <w:i/>
      <w:color w:val="1CADE4" w:themeColor="accent1"/>
      <w:sz w:val="36"/>
      <w:szCs w:val="24"/>
    </w:rPr>
  </w:style>
  <w:style w:type="character" w:customStyle="1" w:styleId="Titolo4Carattere">
    <w:name w:val="Titolo 4 Carattere"/>
    <w:aliases w:val="Nota Carattere"/>
    <w:basedOn w:val="Carpredefinitoparagrafo"/>
    <w:link w:val="Titolo4"/>
    <w:uiPriority w:val="9"/>
    <w:rsid w:val="00C06422"/>
    <w:rPr>
      <w:rFonts w:asciiTheme="majorHAnsi" w:eastAsiaTheme="majorEastAsia" w:hAnsiTheme="majorHAnsi" w:cstheme="majorBidi"/>
      <w:i/>
      <w:iCs/>
      <w:noProof/>
      <w:color w:val="1481AB" w:themeColor="accent1" w:themeShade="BF"/>
    </w:rPr>
  </w:style>
  <w:style w:type="character" w:styleId="Enfasiintensa">
    <w:name w:val="Intense Emphasis"/>
    <w:basedOn w:val="Carpredefinitoparagrafo"/>
    <w:uiPriority w:val="21"/>
    <w:rsid w:val="00C06422"/>
    <w:rPr>
      <w:i/>
      <w:iCs/>
      <w:color w:val="1CADE4" w:themeColor="accent1"/>
    </w:rPr>
  </w:style>
  <w:style w:type="paragraph" w:styleId="Citazioneintensa">
    <w:name w:val="Intense Quote"/>
    <w:basedOn w:val="Normale"/>
    <w:next w:val="Normale"/>
    <w:link w:val="CitazioneintensaCarattere"/>
    <w:autoRedefine/>
    <w:uiPriority w:val="30"/>
    <w:qFormat/>
    <w:rsid w:val="00675F86"/>
    <w:pPr>
      <w:pBdr>
        <w:top w:val="single" w:sz="4" w:space="10" w:color="1CADE4" w:themeColor="accent1"/>
        <w:bottom w:val="single" w:sz="4" w:space="10" w:color="1CADE4" w:themeColor="accent1"/>
      </w:pBdr>
      <w:spacing w:before="360" w:after="360"/>
      <w:ind w:left="864" w:right="864"/>
      <w:jc w:val="center"/>
    </w:pPr>
    <w:rPr>
      <w:i/>
      <w:iCs/>
      <w:color w:val="1CADE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75F86"/>
    <w:rPr>
      <w:rFonts w:ascii="Roboto Condensed" w:hAnsi="Roboto Condensed"/>
      <w:i/>
      <w:iCs/>
      <w:noProof/>
      <w:color w:val="1CADE4" w:themeColor="accent1"/>
    </w:rPr>
  </w:style>
  <w:style w:type="table" w:styleId="Grigliatabella">
    <w:name w:val="Table Grid"/>
    <w:basedOn w:val="Tabellanormale"/>
    <w:uiPriority w:val="39"/>
    <w:rsid w:val="00C93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pecial">
    <w:name w:val="Special"/>
    <w:basedOn w:val="Tabellanormale"/>
    <w:uiPriority w:val="99"/>
    <w:rsid w:val="00864478"/>
    <w:pPr>
      <w:spacing w:after="0" w:line="240" w:lineRule="auto"/>
    </w:pPr>
    <w:rPr>
      <w:rFonts w:ascii="Roboto Condensed" w:hAnsi="Roboto Condensed"/>
    </w:rPr>
    <w:tblPr>
      <w:tblBorders>
        <w:insideH w:val="trip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D0E6F6" w:themeFill="accent2" w:themeFillTint="33"/>
    </w:tcPr>
    <w:tblStylePr w:type="firstRow">
      <w:rPr>
        <w:rFonts w:ascii="Roboto Condensed" w:hAnsi="Roboto Condensed"/>
        <w:b/>
        <w:color w:val="FFFFFF" w:themeColor="background1"/>
        <w:sz w:val="22"/>
      </w:rPr>
      <w:tblPr/>
      <w:tcPr>
        <w:shd w:val="clear" w:color="auto" w:fill="2683C6" w:themeFill="accent2"/>
      </w:tcPr>
    </w:tblStylePr>
    <w:tblStylePr w:type="firstCol">
      <w:rPr>
        <w:rFonts w:ascii="Roboto Condensed" w:hAnsi="Roboto Condensed"/>
        <w:i/>
        <w:color w:val="FFFFFF" w:themeColor="background1"/>
        <w:sz w:val="22"/>
      </w:rPr>
      <w:tblPr/>
      <w:tcPr>
        <w:shd w:val="clear" w:color="auto" w:fill="2683C6" w:themeFill="accent2"/>
      </w:tcPr>
    </w:tblStylePr>
  </w:style>
  <w:style w:type="paragraph" w:styleId="Paragrafoelenco">
    <w:name w:val="List Paragraph"/>
    <w:basedOn w:val="Normale"/>
    <w:uiPriority w:val="34"/>
    <w:qFormat/>
    <w:rsid w:val="0094048C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9C7DC9"/>
    <w:pPr>
      <w:spacing w:before="240"/>
      <w:jc w:val="left"/>
      <w:outlineLvl w:val="9"/>
    </w:pPr>
    <w:rPr>
      <w:rFonts w:asciiTheme="majorHAnsi" w:hAnsiTheme="majorHAnsi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C7DC9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9C7DC9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9C7DC9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9C7DC9"/>
    <w:rPr>
      <w:color w:val="6EAC1C" w:themeColor="hyperlink"/>
      <w:u w:val="single"/>
    </w:rPr>
  </w:style>
  <w:style w:type="character" w:styleId="Testosegnaposto">
    <w:name w:val="Placeholder Text"/>
    <w:basedOn w:val="Carpredefinitoparagrafo"/>
    <w:uiPriority w:val="99"/>
    <w:semiHidden/>
    <w:rsid w:val="00BD0444"/>
    <w:rPr>
      <w:color w:val="666666"/>
    </w:rPr>
  </w:style>
  <w:style w:type="table" w:styleId="Tabellagriglia5scura-colore1">
    <w:name w:val="Grid Table 5 Dark Accent 1"/>
    <w:basedOn w:val="Tabellanormale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EEF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band1Vert">
      <w:tblPr/>
      <w:tcPr>
        <w:shd w:val="clear" w:color="auto" w:fill="A4DDF4" w:themeFill="accent1" w:themeFillTint="66"/>
      </w:tcPr>
    </w:tblStylePr>
    <w:tblStylePr w:type="band1Horz">
      <w:tblPr/>
      <w:tcPr>
        <w:shd w:val="clear" w:color="auto" w:fill="A4DDF4" w:themeFill="accent1" w:themeFillTint="66"/>
      </w:tcPr>
    </w:tblStylePr>
  </w:style>
  <w:style w:type="table" w:styleId="Tabellagriglia5scura-colore5">
    <w:name w:val="Grid Table 5 Dark Accent 5"/>
    <w:basedOn w:val="Tabellanormale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BD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band1Vert">
      <w:tblPr/>
      <w:tcPr>
        <w:shd w:val="clear" w:color="auto" w:fill="A9D7B6" w:themeFill="accent5" w:themeFillTint="66"/>
      </w:tcPr>
    </w:tblStylePr>
    <w:tblStylePr w:type="band1Horz">
      <w:tblPr/>
      <w:tcPr>
        <w:shd w:val="clear" w:color="auto" w:fill="A9D7B6" w:themeFill="accent5" w:themeFillTint="66"/>
      </w:tcPr>
    </w:tblStylePr>
  </w:style>
  <w:style w:type="table" w:styleId="Tabellagriglia5scura-colore3">
    <w:name w:val="Grid Table 5 Dark Accent 3"/>
    <w:basedOn w:val="Tabellanormale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F5F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band1Vert">
      <w:tblPr/>
      <w:tcPr>
        <w:shd w:val="clear" w:color="auto" w:fill="A8EBEF" w:themeFill="accent3" w:themeFillTint="66"/>
      </w:tcPr>
    </w:tblStylePr>
    <w:tblStylePr w:type="band1Horz">
      <w:tblPr/>
      <w:tcPr>
        <w:shd w:val="clear" w:color="auto" w:fill="A8EBEF" w:themeFill="accent3" w:themeFillTint="66"/>
      </w:tcPr>
    </w:tblStylePr>
  </w:style>
  <w:style w:type="paragraph" w:styleId="NormaleWeb">
    <w:name w:val="Normal (Web)"/>
    <w:basedOn w:val="Normale"/>
    <w:uiPriority w:val="99"/>
    <w:semiHidden/>
    <w:unhideWhenUsed/>
    <w:rsid w:val="00BB234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table" w:styleId="Tabellagriglia5scura-colore2">
    <w:name w:val="Grid Table 5 Dark Accent 2"/>
    <w:basedOn w:val="Tabellanormale"/>
    <w:uiPriority w:val="50"/>
    <w:rsid w:val="00DC5B3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band1Vert">
      <w:tblPr/>
      <w:tcPr>
        <w:shd w:val="clear" w:color="auto" w:fill="A3CEED" w:themeFill="accent2" w:themeFillTint="66"/>
      </w:tcPr>
    </w:tblStylePr>
    <w:tblStylePr w:type="band1Horz">
      <w:tblPr/>
      <w:tcPr>
        <w:shd w:val="clear" w:color="auto" w:fill="A3CEED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3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8447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118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092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9220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2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fontTable" Target="fontTable.xml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g\Desktop\ModelloPreappelloFluo.dotx" TargetMode="External"/></Relationships>
</file>

<file path=word/theme/theme1.xml><?xml version="1.0" encoding="utf-8"?>
<a:theme xmlns:a="http://schemas.openxmlformats.org/drawingml/2006/main" name="Tema di Office">
  <a:themeElements>
    <a:clrScheme name="Blu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FF2D0DC43D3D4C90ECBB5CD82BC567" ma:contentTypeVersion="2" ma:contentTypeDescription="Creare un nuovo documento." ma:contentTypeScope="" ma:versionID="06364c83748378cecaea3700a81d968a">
  <xsd:schema xmlns:xsd="http://www.w3.org/2001/XMLSchema" xmlns:xs="http://www.w3.org/2001/XMLSchema" xmlns:p="http://schemas.microsoft.com/office/2006/metadata/properties" xmlns:ns3="328cf2f9-9810-4e4e-872a-b421e8e54eb5" targetNamespace="http://schemas.microsoft.com/office/2006/metadata/properties" ma:root="true" ma:fieldsID="9208ff1a7f991892a47dd247ebc280ed" ns3:_="">
    <xsd:import namespace="328cf2f9-9810-4e4e-872a-b421e8e54e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cf2f9-9810-4e4e-872a-b421e8e54e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6BE7EAA-ECA0-4F75-9F4D-5758A781E36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0D570EB-6EB5-44C8-869C-C419ACD2F31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D2EF767-B150-424D-BBEF-AEFF255E7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cf2f9-9810-4e4e-872a-b421e8e54e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64EEB5B-0194-48A9-B186-17F16B87DD6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ModelloPreappelloFluo</Template>
  <TotalTime>878</TotalTime>
  <Pages>41</Pages>
  <Words>2970</Words>
  <Characters>16932</Characters>
  <Application>Microsoft Office Word</Application>
  <DocSecurity>0</DocSecurity>
  <Lines>141</Lines>
  <Paragraphs>39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Giandomenico</dc:creator>
  <cp:keywords/>
  <dc:description/>
  <cp:lastModifiedBy>l.giandomenico1@campus.unimib.it</cp:lastModifiedBy>
  <cp:revision>146</cp:revision>
  <cp:lastPrinted>2024-05-29T14:47:00Z</cp:lastPrinted>
  <dcterms:created xsi:type="dcterms:W3CDTF">2024-05-09T15:39:00Z</dcterms:created>
  <dcterms:modified xsi:type="dcterms:W3CDTF">2024-05-30T09:32:00Z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0x01010053FF2D0DC43D3D4C90ECBB5CD82BC567</vt:lpwstr>
  </property>
</Properties>
</file>