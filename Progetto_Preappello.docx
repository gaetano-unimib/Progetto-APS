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le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</w:t>
                  </w:r>
                  <w:proofErr w:type="spellStart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</w:t>
                  </w:r>
                  <w:proofErr w:type="spellStart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</w:t>
                  </w:r>
                  <w:proofErr w:type="spellStart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le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</w:t>
                  </w:r>
                  <w:proofErr w:type="spellStart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Degeratu</w:t>
                  </w:r>
                  <w:proofErr w:type="spellEnd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</w:t>
                  </w:r>
                  <w:proofErr w:type="spellStart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mat</w:t>
                  </w:r>
                  <w:proofErr w:type="spellEnd"/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le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2347E3B1" w:rsidR="00505918" w:rsidRPr="009C7DC9" w:rsidRDefault="00B21CB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10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OCHeading"/>
          </w:pPr>
          <w:r>
            <w:t>Sommario</w:t>
          </w:r>
        </w:p>
        <w:p w14:paraId="2BF79CDC" w14:textId="285DC93A" w:rsidR="00F0771D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61208" w:history="1">
            <w:r w:rsidR="00F0771D" w:rsidRPr="00925BBB">
              <w:rPr>
                <w:rStyle w:val="Hyperlink"/>
                <w:noProof/>
              </w:rPr>
              <w:t>Modello di Dominio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549749E" w14:textId="7D7C1407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09" w:history="1">
            <w:r w:rsidR="00F0771D" w:rsidRPr="00925BBB">
              <w:rPr>
                <w:rStyle w:val="Hyperlink"/>
                <w:noProof/>
              </w:rPr>
              <w:t>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0BC349" w14:textId="0FDA1C8E" w:rsidR="00F0771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0" w:history="1">
            <w:r w:rsidR="00F0771D" w:rsidRPr="00925BBB">
              <w:rPr>
                <w:rStyle w:val="Hyperlink"/>
                <w:noProof/>
              </w:rPr>
              <w:t>Diagramma dei casi d’uso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4FCB52" w14:textId="5E42063C" w:rsidR="00F0771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1" w:history="1">
            <w:r w:rsidR="00F0771D" w:rsidRPr="00925BBB">
              <w:rPr>
                <w:rStyle w:val="Hyperlink"/>
                <w:noProof/>
              </w:rPr>
              <w:t>Casi d’uso dettagliati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7CFC0" w14:textId="6ADB6908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2" w:history="1">
            <w:r w:rsidR="00F0771D" w:rsidRPr="00925BBB">
              <w:rPr>
                <w:rStyle w:val="Hyperlink"/>
                <w:noProof/>
              </w:rPr>
              <w:t>Prenotazione 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29ACC1" w14:textId="40884AAE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3" w:history="1">
            <w:r w:rsidR="00F0771D" w:rsidRPr="00925BBB">
              <w:rPr>
                <w:rStyle w:val="Hyperlink"/>
                <w:noProof/>
              </w:rPr>
              <w:t>Inserisci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5D51DD6" w14:textId="3FC86E9A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4" w:history="1">
            <w:r w:rsidR="00F0771D" w:rsidRPr="00925BBB">
              <w:rPr>
                <w:rStyle w:val="Hyperlink"/>
                <w:noProof/>
              </w:rPr>
              <w:t>Modifica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E67DA6" w14:textId="6A28BCA4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5" w:history="1">
            <w:r w:rsidR="00F0771D" w:rsidRPr="00925BBB">
              <w:rPr>
                <w:rStyle w:val="Hyperlink"/>
                <w:noProof/>
              </w:rPr>
              <w:t>Cancellazione pacchetto 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46F1A27" w14:textId="38E9F5AE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6" w:history="1">
            <w:r w:rsidR="00F0771D" w:rsidRPr="00925BBB">
              <w:rPr>
                <w:rStyle w:val="Hyperlink"/>
                <w:noProof/>
              </w:rPr>
              <w:t>Registrazione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54B23A3" w14:textId="71191B3E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7" w:history="1">
            <w:r w:rsidR="00F0771D" w:rsidRPr="00925BBB">
              <w:rPr>
                <w:rStyle w:val="Hyperlink"/>
                <w:noProof/>
              </w:rPr>
              <w:t>Gestione richieste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EA2D30B" w14:textId="37B58D5B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8" w:history="1">
            <w:r w:rsidR="00F0771D" w:rsidRPr="00925BBB">
              <w:rPr>
                <w:rStyle w:val="Hyperlink"/>
                <w:noProof/>
              </w:rPr>
              <w:t>Diagramma di Sequenza di Sistema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7873AFE" w14:textId="5A375D1B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9" w:history="1">
            <w:r w:rsidR="00F0771D" w:rsidRPr="00925BBB">
              <w:rPr>
                <w:rStyle w:val="Hyperlink"/>
                <w:noProof/>
              </w:rPr>
              <w:t>RegistrazioneUtente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_Toc167961219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9EEEEA1" w14:textId="0E44BB7E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0" w:history="1">
            <w:r w:rsidR="00F0771D" w:rsidRPr="00925BBB">
              <w:rPr>
                <w:rStyle w:val="Hyperlink"/>
                <w:noProof/>
              </w:rPr>
              <w:t>PrenotazioneCliente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454D7C" w14:textId="1CE71A99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1" w:history="1">
            <w:r w:rsidR="00F0771D" w:rsidRPr="00925BBB">
              <w:rPr>
                <w:rStyle w:val="Hyperlink"/>
                <w:noProof/>
              </w:rPr>
              <w:t>InserisciPacchettoVacanza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3BA7453" w14:textId="76DC747F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2" w:history="1">
            <w:r w:rsidR="00F0771D" w:rsidRPr="00925BBB">
              <w:rPr>
                <w:rStyle w:val="Hyperlink"/>
                <w:noProof/>
              </w:rPr>
              <w:t>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30D6BAB" w14:textId="578B18A5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3" w:history="1">
            <w:r w:rsidR="00F0771D" w:rsidRPr="00925BBB">
              <w:rPr>
                <w:rStyle w:val="Hyperlink"/>
                <w:noProof/>
              </w:rPr>
              <w:t>CancellaPacchettoVacanza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E85EF5" w14:textId="61F8702A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4" w:history="1">
            <w:r w:rsidR="00F0771D" w:rsidRPr="00925BBB">
              <w:rPr>
                <w:rStyle w:val="Hyperlink"/>
                <w:noProof/>
              </w:rPr>
              <w:t>CancellaPrenotazione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18F9CB2" w14:textId="31201C49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5" w:history="1">
            <w:r w:rsidR="00F0771D" w:rsidRPr="00925BBB">
              <w:rPr>
                <w:rStyle w:val="Hyperlink"/>
                <w:noProof/>
              </w:rPr>
              <w:t>Diagrammi di Attività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D7B1B46" w14:textId="2682EEC0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6" w:history="1">
            <w:r w:rsidR="00F0771D" w:rsidRPr="00925BBB">
              <w:rPr>
                <w:rStyle w:val="Hyperlink"/>
                <w:noProof/>
              </w:rPr>
              <w:t>EffettuaRegistrazione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6D238A0" w14:textId="1BE3FB9F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7" w:history="1">
            <w:r w:rsidR="00F0771D" w:rsidRPr="00925BBB">
              <w:rPr>
                <w:rStyle w:val="Hyperlink"/>
                <w:noProof/>
              </w:rPr>
              <w:t>InserisciPrenotazione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19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D34297" w14:textId="605D80B1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8" w:history="1">
            <w:r w:rsidR="00F0771D" w:rsidRPr="00925BBB">
              <w:rPr>
                <w:rStyle w:val="Hyperlink"/>
                <w:noProof/>
              </w:rPr>
              <w:t>GestisciCatalogo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38AE8D6C" w14:textId="020DD0CE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9" w:history="1">
            <w:r w:rsidR="00F0771D" w:rsidRPr="00925BBB">
              <w:rPr>
                <w:rStyle w:val="Hyperlink"/>
                <w:noProof/>
              </w:rPr>
              <w:t>ModificaPrenotazione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_Toc167961229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7437BC" w14:textId="714625A1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0" w:history="1">
            <w:r w:rsidR="00F0771D" w:rsidRPr="00925BBB">
              <w:rPr>
                <w:rStyle w:val="Hyperlink"/>
                <w:noProof/>
              </w:rPr>
              <w:t>Contratti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48AF66C" w14:textId="4ED66453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1" w:history="1">
            <w:r w:rsidR="00F0771D" w:rsidRPr="00925BBB">
              <w:rPr>
                <w:rStyle w:val="Hyperlink"/>
                <w:noProof/>
              </w:rPr>
              <w:t>Contratto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21C5FE1" w14:textId="00F8ED13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2" w:history="1">
            <w:r w:rsidR="00F0771D" w:rsidRPr="00925BBB">
              <w:rPr>
                <w:rStyle w:val="Hyperlink"/>
                <w:noProof/>
              </w:rPr>
              <w:t>Contratto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59721FD" w14:textId="1CF42067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3" w:history="1">
            <w:r w:rsidR="00F0771D" w:rsidRPr="00925BBB">
              <w:rPr>
                <w:rStyle w:val="Hyperlink"/>
                <w:noProof/>
              </w:rPr>
              <w:t>Contratto effetuaLogin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FFCC70" w14:textId="7CEDECC0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4" w:history="1">
            <w:r w:rsidR="00F0771D" w:rsidRPr="00925BBB">
              <w:rPr>
                <w:rStyle w:val="Hyperlink"/>
                <w:noProof/>
              </w:rPr>
              <w:t>Contratto effetuaRichiestaPrenotazione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52C33F" w14:textId="7ECE7D93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5" w:history="1">
            <w:r w:rsidR="00F0771D" w:rsidRPr="00925BBB">
              <w:rPr>
                <w:rStyle w:val="Hyperlink"/>
                <w:noProof/>
              </w:rPr>
              <w:t>Contratto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192A91" w14:textId="6D653218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6" w:history="1">
            <w:r w:rsidR="00F0771D" w:rsidRPr="00925BBB">
              <w:rPr>
                <w:rStyle w:val="Hyperlink"/>
                <w:noProof/>
              </w:rPr>
              <w:t>Contratto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F82DEFC" w14:textId="4B73F41B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7" w:history="1">
            <w:r w:rsidR="00F0771D" w:rsidRPr="00925BBB">
              <w:rPr>
                <w:rStyle w:val="Hyperlink"/>
                <w:noProof/>
              </w:rPr>
              <w:t>Contratto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AB12902" w14:textId="55B22B48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8" w:history="1">
            <w:r w:rsidR="00F0771D" w:rsidRPr="00925BBB">
              <w:rPr>
                <w:rStyle w:val="Hyperlink"/>
                <w:noProof/>
              </w:rPr>
              <w:t>Architettura Logica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7F2C28" w14:textId="5BC66C02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9" w:history="1">
            <w:r w:rsidR="00F0771D" w:rsidRPr="00925BBB">
              <w:rPr>
                <w:rStyle w:val="Hyperlink"/>
                <w:noProof/>
              </w:rPr>
              <w:t>Diagramma delle Classi Software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_Toc167961239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CDF33E" w14:textId="03564361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0" w:history="1">
            <w:r w:rsidR="00F0771D" w:rsidRPr="00925BBB">
              <w:rPr>
                <w:rStyle w:val="Hyperlink"/>
                <w:noProof/>
              </w:rPr>
              <w:t>Diagrammi di Sequenza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DF95CFA" w14:textId="4760A518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1" w:history="1">
            <w:r w:rsidR="00F0771D" w:rsidRPr="00925BBB">
              <w:rPr>
                <w:rStyle w:val="Hyperlink"/>
                <w:noProof/>
              </w:rPr>
              <w:t>Diagramma di sequenza InserisciUtente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270B94A" w14:textId="63B9B417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2" w:history="1">
            <w:r w:rsidR="00F0771D" w:rsidRPr="00925BBB">
              <w:rPr>
                <w:rStyle w:val="Hyperlink"/>
                <w:noProof/>
              </w:rPr>
              <w:t>Diagramma di Sequenza VerificaDati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29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98116E2" w14:textId="0FBD8B89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3" w:history="1">
            <w:r w:rsidR="00F0771D" w:rsidRPr="00925BBB">
              <w:rPr>
                <w:rStyle w:val="Hyperlink"/>
                <w:noProof/>
              </w:rPr>
              <w:t>Diagramma di Sequenza EffettuaLogin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6857D57C" w14:textId="6610EC69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4" w:history="1">
            <w:r w:rsidR="00F0771D" w:rsidRPr="00925BBB">
              <w:rPr>
                <w:rStyle w:val="Hyperlink"/>
                <w:noProof/>
              </w:rPr>
              <w:t>Diagramma di Sequenza EffettuaRichiestaPrenotazione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CA5D9C8" w14:textId="697FB379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5" w:history="1">
            <w:r w:rsidR="00F0771D" w:rsidRPr="00925BBB">
              <w:rPr>
                <w:rStyle w:val="Hyperlink"/>
                <w:noProof/>
              </w:rPr>
              <w:t>Diagramma di Sequenza InserisciSpecifichePacchetto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32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1A07811" w14:textId="3C5D6CA3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6" w:history="1">
            <w:r w:rsidR="00F0771D" w:rsidRPr="00925BBB">
              <w:rPr>
                <w:rStyle w:val="Hyperlink"/>
                <w:noProof/>
              </w:rPr>
              <w:t>Diagramma di Sequenza ModificaPacchettoVacanza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33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2AF6AD" w14:textId="7330B6A2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7" w:history="1">
            <w:r w:rsidR="00F0771D" w:rsidRPr="00925BBB">
              <w:rPr>
                <w:rStyle w:val="Hyperlink"/>
                <w:noProof/>
              </w:rPr>
              <w:t>Diagramma di Sequenza Richiestacancellazione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F45FDCC" w14:textId="3050AC63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8" w:history="1">
            <w:r w:rsidR="00F0771D" w:rsidRPr="00925BBB">
              <w:rPr>
                <w:rStyle w:val="Hyperlink"/>
                <w:noProof/>
              </w:rPr>
              <w:t>Diagramma di Sequenza ConfermaCancellazione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35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B2668BB" w14:textId="621174CF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9" w:history="1">
            <w:r w:rsidR="00F0771D" w:rsidRPr="00925BBB">
              <w:rPr>
                <w:rStyle w:val="Hyperlink"/>
                <w:noProof/>
              </w:rPr>
              <w:t>Pattern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_Toc167961249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B8C9DCF" w14:textId="6DB22E4F" w:rsidR="00F0771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0" w:history="1">
            <w:r w:rsidR="00F0771D" w:rsidRPr="00925BBB">
              <w:rPr>
                <w:rStyle w:val="Hyperlink"/>
                <w:noProof/>
              </w:rPr>
              <w:t>Grasp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_Toc167961250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7C8ED9CC" w14:textId="1E5D13B4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1" w:history="1">
            <w:r w:rsidR="00F0771D" w:rsidRPr="00925BBB">
              <w:rPr>
                <w:rStyle w:val="Hyperlink"/>
                <w:noProof/>
              </w:rPr>
              <w:t>Controller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_Toc167961251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0F4671E1" w14:textId="1A5C793E" w:rsidR="00F0771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2" w:history="1">
            <w:r w:rsidR="00F0771D" w:rsidRPr="00925BBB">
              <w:rPr>
                <w:rStyle w:val="Hyperlink"/>
                <w:noProof/>
              </w:rPr>
              <w:t>GOF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_Toc167961252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C8B8780" w14:textId="74CAD760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3" w:history="1">
            <w:r w:rsidR="00F0771D" w:rsidRPr="00925BBB">
              <w:rPr>
                <w:rStyle w:val="Hyperlink"/>
                <w:noProof/>
              </w:rPr>
              <w:t>Singleton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_Toc167961253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36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FDA0D45" w14:textId="61341CB3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4" w:history="1">
            <w:r w:rsidR="00F0771D" w:rsidRPr="00925BBB">
              <w:rPr>
                <w:rStyle w:val="Hyperlink"/>
                <w:noProof/>
              </w:rPr>
              <w:t>Diagrammi di macchina a stati: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_Toc167961254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B3BECC0" w14:textId="0FDCF2F7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5" w:history="1">
            <w:r w:rsidR="00F0771D" w:rsidRPr="00925BBB">
              <w:rPr>
                <w:rStyle w:val="Hyperlink"/>
                <w:noProof/>
              </w:rPr>
              <w:t>Diagramma di macchina a stati Prenotazione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_Toc167961255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37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F6760A" w14:textId="7C9DB501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6" w:history="1">
            <w:r w:rsidR="00F0771D" w:rsidRPr="00925BBB">
              <w:rPr>
                <w:rStyle w:val="Hyperlink"/>
                <w:noProof/>
              </w:rPr>
              <w:t>Diagramma di macchina a stati PacchettoVacanza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_Toc167961256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38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E1B33E1" w14:textId="311EB8BC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7" w:history="1">
            <w:r w:rsidR="00F0771D" w:rsidRPr="00925BBB">
              <w:rPr>
                <w:rStyle w:val="Hyperlink"/>
                <w:noProof/>
              </w:rPr>
              <w:t>Diagramma di macchina a stati Utente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_Toc167961257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39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14A1F4D7" w14:textId="1697591B" w:rsidR="00F0771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8" w:history="1">
            <w:r w:rsidR="00F0771D" w:rsidRPr="00925BBB">
              <w:rPr>
                <w:rStyle w:val="Hyperlink"/>
                <w:noProof/>
              </w:rPr>
              <w:t>Diagramma di macchina a stati RichiestaCliente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40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243A9521" w14:textId="4E786D07" w:rsidR="00F0771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9" w:history="1">
            <w:r w:rsidR="00F0771D" w:rsidRPr="00925BBB">
              <w:rPr>
                <w:rStyle w:val="Hyperlink"/>
                <w:noProof/>
              </w:rPr>
              <w:t>ReadMe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_Toc167961259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772FD9">
              <w:rPr>
                <w:noProof/>
                <w:webHidden/>
              </w:rPr>
              <w:t>41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4E6151DC" w14:textId="7677CF3A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Heading1"/>
      </w:pPr>
      <w:bookmarkStart w:id="0" w:name="_Toc167961208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6BE7BA1D" w14:textId="77777777" w:rsidR="00117014" w:rsidRDefault="00117014" w:rsidP="00117014">
      <w:pPr>
        <w:pStyle w:val="NormalWeb"/>
        <w:rPr>
          <w:noProof/>
        </w:rPr>
      </w:pPr>
    </w:p>
    <w:p w14:paraId="4DAF6AEE" w14:textId="19083BB8" w:rsidR="00117014" w:rsidRDefault="00117014" w:rsidP="00117014">
      <w:pPr>
        <w:pStyle w:val="NormalWeb"/>
        <w:jc w:val="center"/>
      </w:pPr>
      <w:r>
        <w:rPr>
          <w:noProof/>
          <w:lang w:val="en-US" w:eastAsia="en-US"/>
        </w:rPr>
        <w:drawing>
          <wp:inline distT="0" distB="0" distL="0" distR="0" wp14:anchorId="41149546" wp14:editId="178E217B">
            <wp:extent cx="6428096" cy="4863932"/>
            <wp:effectExtent l="0" t="0" r="0" b="0"/>
            <wp:docPr id="197047054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054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8"/>
                    <a:stretch/>
                  </pic:blipFill>
                  <pic:spPr bwMode="auto">
                    <a:xfrm>
                      <a:off x="0" y="0"/>
                      <a:ext cx="6432088" cy="48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3183" w14:textId="171AF462" w:rsidR="009C7DC9" w:rsidRDefault="009C7DC9" w:rsidP="002A2D65">
      <w:pPr>
        <w:jc w:val="center"/>
      </w:pPr>
      <w:r>
        <w:br w:type="page"/>
      </w:r>
    </w:p>
    <w:p w14:paraId="455D3A58" w14:textId="77777777" w:rsidR="009C7DC9" w:rsidRDefault="009C7DC9" w:rsidP="009C7DC9">
      <w:pPr>
        <w:pStyle w:val="Heading1"/>
      </w:pPr>
      <w:bookmarkStart w:id="1" w:name="_Toc167961209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Heading2"/>
      </w:pPr>
      <w:bookmarkStart w:id="2" w:name="_Toc167961210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Heading2"/>
        <w:jc w:val="left"/>
      </w:pPr>
      <w:bookmarkStart w:id="3" w:name="_Toc167961211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Heading3"/>
      </w:pPr>
      <w:bookmarkStart w:id="4" w:name="_Toc167961212"/>
      <w:r w:rsidRPr="002A2D65">
        <w:t>Prenotazione cliente</w:t>
      </w:r>
      <w:bookmarkEnd w:id="4"/>
    </w:p>
    <w:tbl>
      <w:tblPr>
        <w:tblStyle w:val="GridTable5Dark-Accent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proofErr w:type="gramStart"/>
            <w:r>
              <w:t>t</w:t>
            </w:r>
            <w:r w:rsidR="000060EA">
              <w:t>erzi(</w:t>
            </w:r>
            <w:proofErr w:type="gramEnd"/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Viene inviata </w:t>
            </w:r>
            <w:proofErr w:type="gramStart"/>
            <w:r>
              <w:t>un e-mail</w:t>
            </w:r>
            <w:proofErr w:type="gramEnd"/>
            <w:r>
              <w:t xml:space="preserve"> di riepilogo della prenotazione.</w:t>
            </w:r>
          </w:p>
          <w:p w14:paraId="7543717D" w14:textId="2241835C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ListParagraph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Viene inviata </w:t>
            </w:r>
            <w:proofErr w:type="gramStart"/>
            <w:r w:rsidRPr="00B733A4">
              <w:t>un e-mail</w:t>
            </w:r>
            <w:proofErr w:type="gramEnd"/>
            <w:r w:rsidRPr="00B733A4">
              <w:t xml:space="preserve">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ListParagraph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Heading3"/>
      </w:pPr>
      <w:bookmarkStart w:id="5" w:name="_Toc167961213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GridTable5Dark-Accent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Heading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Heading3"/>
      </w:pPr>
      <w:bookmarkStart w:id="6" w:name="_Toc167961214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ListParagraph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Heading3"/>
      </w:pPr>
      <w:bookmarkStart w:id="7" w:name="_Toc167961215"/>
      <w:r>
        <w:t xml:space="preserve">Cancellazione </w:t>
      </w:r>
      <w:r w:rsidR="00B7795D">
        <w:t>pacchetto vacanza</w:t>
      </w:r>
      <w:bookmarkEnd w:id="7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Punto di estensione: </w:t>
            </w:r>
            <w:proofErr w:type="spellStart"/>
            <w:proofErr w:type="gramStart"/>
            <w:r>
              <w:t>CancellazioneFallita</w:t>
            </w:r>
            <w:proofErr w:type="spellEnd"/>
            <w:proofErr w:type="gramEnd"/>
            <w:r>
              <w:t>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Heading3"/>
      </w:pPr>
      <w:bookmarkStart w:id="8" w:name="_Toc167961216"/>
      <w:r w:rsidRPr="002A2D65">
        <w:t>Registrazione utente</w:t>
      </w:r>
      <w:bookmarkEnd w:id="8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ListParagraph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ListParagraph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proofErr w:type="spellStart"/>
      <w:r w:rsidR="00097FA5">
        <w:t>D</w:t>
      </w:r>
      <w:r>
        <w:t>e</w:t>
      </w:r>
      <w:r w:rsidR="00097FA5">
        <w:t>g</w:t>
      </w:r>
      <w:r>
        <w:t>eratu</w:t>
      </w:r>
      <w:proofErr w:type="spellEnd"/>
      <w:r>
        <w:t xml:space="preserve"> - 895835</w:t>
      </w:r>
    </w:p>
    <w:p w14:paraId="67C3BB90" w14:textId="24BC7B57" w:rsidR="002A2D65" w:rsidRPr="002A2D65" w:rsidRDefault="002A2D65" w:rsidP="002A2D65">
      <w:pPr>
        <w:pStyle w:val="Heading3"/>
      </w:pPr>
      <w:bookmarkStart w:id="9" w:name="_Toc167961217"/>
      <w:r w:rsidRPr="002A2D65">
        <w:t>Gestione richieste</w:t>
      </w:r>
      <w:bookmarkEnd w:id="9"/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ListParagraph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 xml:space="preserve">Nel caso di impossibilità di soddisfare una </w:t>
            </w:r>
            <w:proofErr w:type="gramStart"/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richiesta ,</w:t>
            </w:r>
            <w:proofErr w:type="gramEnd"/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 xml:space="preserve">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Heading1"/>
      </w:pPr>
      <w:bookmarkStart w:id="10" w:name="_Toc167961218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Heading3"/>
      </w:pPr>
      <w:bookmarkStart w:id="11" w:name="_Toc167961219"/>
      <w:proofErr w:type="spellStart"/>
      <w:r>
        <w:t>RegistrazioneUtente</w:t>
      </w:r>
      <w:bookmarkEnd w:id="11"/>
      <w:proofErr w:type="spellEnd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7CBC876D" w14:textId="77777777" w:rsidR="00772FD9" w:rsidRDefault="00772FD9" w:rsidP="00772FD9">
      <w:pPr>
        <w:rPr>
          <w:noProof/>
          <w:lang w:val="en-US"/>
        </w:rPr>
      </w:pPr>
    </w:p>
    <w:p w14:paraId="327078F6" w14:textId="0AFBE63E" w:rsidR="003D5567" w:rsidRPr="003D5567" w:rsidRDefault="00DD66CB" w:rsidP="00772FD9">
      <w:r>
        <w:rPr>
          <w:noProof/>
          <w:lang w:val="en-US"/>
        </w:rPr>
        <w:drawing>
          <wp:inline distT="0" distB="0" distL="0" distR="0" wp14:anchorId="04E0EB25" wp14:editId="77CC2352">
            <wp:extent cx="6469380" cy="3710305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2"/>
                    <a:stretch/>
                  </pic:blipFill>
                  <pic:spPr bwMode="auto">
                    <a:xfrm>
                      <a:off x="0" y="0"/>
                      <a:ext cx="6491742" cy="372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Heading3"/>
      </w:pPr>
      <w:bookmarkStart w:id="12" w:name="_Toc167961220"/>
      <w:proofErr w:type="spellStart"/>
      <w:r>
        <w:t>PrenotazioneCliente</w:t>
      </w:r>
      <w:bookmarkEnd w:id="12"/>
      <w:proofErr w:type="spellEnd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Heading3"/>
      </w:pPr>
      <w:bookmarkStart w:id="13" w:name="_Toc167961221"/>
      <w:proofErr w:type="spellStart"/>
      <w:r>
        <w:t>InserisciPacchettoVacanza</w:t>
      </w:r>
      <w:bookmarkEnd w:id="13"/>
      <w:proofErr w:type="spellEnd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Heading3"/>
      </w:pPr>
      <w:bookmarkStart w:id="14" w:name="_Toc167961222"/>
      <w:proofErr w:type="spellStart"/>
      <w:r>
        <w:t>M</w:t>
      </w:r>
      <w:r w:rsidR="00DD66CB">
        <w:t>odificaPacchettoVacanza</w:t>
      </w:r>
      <w:bookmarkEnd w:id="14"/>
      <w:proofErr w:type="spellEnd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Heading3"/>
      </w:pPr>
      <w:bookmarkStart w:id="15" w:name="_Toc167961223"/>
      <w:proofErr w:type="spellStart"/>
      <w:r>
        <w:t>C</w:t>
      </w:r>
      <w:r w:rsidR="00DD66CB">
        <w:t>ancellaPacchettoVacanza</w:t>
      </w:r>
      <w:bookmarkEnd w:id="15"/>
      <w:proofErr w:type="spellEnd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27355F90" w14:textId="47375CA5" w:rsidR="00DD66CB" w:rsidRDefault="00E549EF" w:rsidP="00DD66CB">
      <w:pPr>
        <w:pStyle w:val="Heading3"/>
      </w:pPr>
      <w:bookmarkStart w:id="16" w:name="_Toc167961224"/>
      <w:proofErr w:type="spellStart"/>
      <w:r>
        <w:t>C</w:t>
      </w:r>
      <w:r w:rsidR="00DD66CB">
        <w:t>ancellaPrenotazione</w:t>
      </w:r>
      <w:bookmarkEnd w:id="16"/>
      <w:proofErr w:type="spellEnd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Heading1"/>
      </w:pPr>
      <w:bookmarkStart w:id="17" w:name="_Toc167961225"/>
      <w:r>
        <w:t>Diagrammi di Attività</w:t>
      </w:r>
      <w:bookmarkEnd w:id="17"/>
    </w:p>
    <w:p w14:paraId="5AE67342" w14:textId="4C538817" w:rsidR="005D76E1" w:rsidRDefault="005D76E1" w:rsidP="005D76E1">
      <w:pPr>
        <w:pStyle w:val="Heading3"/>
      </w:pPr>
      <w:bookmarkStart w:id="18" w:name="_Toc167961226"/>
      <w:proofErr w:type="spellStart"/>
      <w:r>
        <w:t>EffettuaRegistrazione</w:t>
      </w:r>
      <w:bookmarkEnd w:id="18"/>
      <w:proofErr w:type="spellEnd"/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Heading3"/>
      </w:pPr>
      <w:bookmarkStart w:id="19" w:name="_Toc167961227"/>
      <w:proofErr w:type="spellStart"/>
      <w:r>
        <w:t>InserisciPrenotazione</w:t>
      </w:r>
      <w:bookmarkEnd w:id="19"/>
      <w:proofErr w:type="spellEnd"/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Heading3"/>
      </w:pPr>
      <w:bookmarkStart w:id="20" w:name="_Toc167961228"/>
      <w:proofErr w:type="spellStart"/>
      <w:r>
        <w:t>GestisciCatalogo</w:t>
      </w:r>
      <w:bookmarkEnd w:id="20"/>
      <w:proofErr w:type="spellEnd"/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</w:t>
      </w:r>
      <w:proofErr w:type="spellStart"/>
      <w:proofErr w:type="gramStart"/>
      <w:r>
        <w:t>Degeratu</w:t>
      </w:r>
      <w:proofErr w:type="spellEnd"/>
      <w:r>
        <w:t xml:space="preserve">  -</w:t>
      </w:r>
      <w:proofErr w:type="gramEnd"/>
      <w:r>
        <w:t xml:space="preserve">  </w:t>
      </w:r>
      <w:r w:rsidR="00F42633">
        <w:t>895835</w:t>
      </w:r>
    </w:p>
    <w:p w14:paraId="20AC1860" w14:textId="77777777" w:rsidR="005D76E1" w:rsidRDefault="005D76E1" w:rsidP="005D76E1">
      <w:pPr>
        <w:pStyle w:val="Heading3"/>
      </w:pPr>
      <w:bookmarkStart w:id="21" w:name="_Toc167961229"/>
      <w:proofErr w:type="spellStart"/>
      <w:r>
        <w:t>ModificaPrenotazione</w:t>
      </w:r>
      <w:bookmarkEnd w:id="21"/>
      <w:proofErr w:type="spellEnd"/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Heading1"/>
      </w:pPr>
      <w:bookmarkStart w:id="22" w:name="_Toc167961230"/>
      <w:r>
        <w:t>Contratti</w:t>
      </w:r>
      <w:bookmarkEnd w:id="22"/>
    </w:p>
    <w:p w14:paraId="0F33155F" w14:textId="63A27172" w:rsidR="00F8558D" w:rsidRDefault="00DC5B30" w:rsidP="00DC5B30">
      <w:pPr>
        <w:pStyle w:val="Heading3"/>
        <w:rPr>
          <w:i w:val="0"/>
          <w:iCs/>
        </w:rPr>
      </w:pPr>
      <w:bookmarkStart w:id="23" w:name="_Toc167961231"/>
      <w:r>
        <w:t xml:space="preserve">Contratto </w:t>
      </w:r>
      <w:proofErr w:type="spellStart"/>
      <w:r w:rsidR="00F0771D">
        <w:t>v</w:t>
      </w:r>
      <w:r>
        <w:t>erificaDati</w:t>
      </w:r>
      <w:bookmarkEnd w:id="23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verificaDati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ListParagraph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1D91CAF8" w:rsidR="00DC5B30" w:rsidRDefault="00DC5B30" w:rsidP="00DC5B30">
      <w:pPr>
        <w:pStyle w:val="Heading3"/>
      </w:pPr>
      <w:bookmarkStart w:id="24" w:name="_Toc167961232"/>
      <w:r>
        <w:t xml:space="preserve">Contratto </w:t>
      </w:r>
      <w:proofErr w:type="spellStart"/>
      <w:r w:rsidR="00F0771D">
        <w:t>i</w:t>
      </w:r>
      <w:r>
        <w:t>nserisciUtente</w:t>
      </w:r>
      <w:bookmarkEnd w:id="24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proofErr w:type="spellStart"/>
            <w:r w:rsidR="00855D57">
              <w:t>InserisciUtente</w:t>
            </w:r>
            <w:proofErr w:type="spellEnd"/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InserisciUtente</w:t>
            </w:r>
            <w:proofErr w:type="spellEnd"/>
            <w:r>
              <w:t>(</w:t>
            </w:r>
            <w:proofErr w:type="gramEnd"/>
            <w:r>
              <w:t xml:space="preserve">nome, cognome, e-mail, password </w:t>
            </w:r>
            <w:proofErr w:type="spellStart"/>
            <w:r>
              <w:t>metodoDiPagamento</w:t>
            </w:r>
            <w:proofErr w:type="spellEnd"/>
            <w:r>
              <w:t>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Heading3"/>
      </w:pPr>
      <w:bookmarkStart w:id="25" w:name="_Toc167961233"/>
      <w:r>
        <w:t xml:space="preserve">Contratto </w:t>
      </w:r>
      <w:proofErr w:type="spellStart"/>
      <w:r w:rsidR="00904FED">
        <w:t>effetuaLogin</w:t>
      </w:r>
      <w:bookmarkEnd w:id="25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effettuaLogin</w:t>
            </w:r>
            <w:proofErr w:type="spellEnd"/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proofErr w:type="gramStart"/>
            <w:r w:rsidRPr="00904FED">
              <w:rPr>
                <w:lang w:val="en-GB"/>
              </w:rPr>
              <w:t>effettuaLogIn</w:t>
            </w:r>
            <w:proofErr w:type="spellEnd"/>
            <w:r w:rsidRPr="00904FED">
              <w:rPr>
                <w:lang w:val="en-GB"/>
              </w:rPr>
              <w:t>(</w:t>
            </w:r>
            <w:proofErr w:type="gramEnd"/>
            <w:r w:rsidRPr="00904FED">
              <w:rPr>
                <w:lang w:val="en-GB"/>
              </w:rPr>
              <w:t>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Heading3"/>
      </w:pPr>
      <w:bookmarkStart w:id="26" w:name="_Toc167961234"/>
      <w:r w:rsidRPr="00CB1555">
        <w:t xml:space="preserve">Contratto </w:t>
      </w:r>
      <w:proofErr w:type="spellStart"/>
      <w:r w:rsidRPr="00CB1555">
        <w:t>effetuaRichiestaPrenotazione</w:t>
      </w:r>
      <w:bookmarkEnd w:id="26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effettuaRichiestaPrenotazione</w:t>
            </w:r>
            <w:proofErr w:type="spellEnd"/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effettuaRichiestaPrenotazione</w:t>
            </w:r>
            <w:proofErr w:type="spellEnd"/>
            <w:r>
              <w:t>(</w:t>
            </w:r>
            <w:proofErr w:type="spellStart"/>
            <w:proofErr w:type="gramEnd"/>
            <w:r>
              <w:t>descrizioneRichiesta</w:t>
            </w:r>
            <w:proofErr w:type="spellEnd"/>
            <w:r>
              <w:t xml:space="preserve">, </w:t>
            </w:r>
            <w:proofErr w:type="spellStart"/>
            <w:r>
              <w:t>pagamentoCaparra</w:t>
            </w:r>
            <w:proofErr w:type="spellEnd"/>
            <w:r>
              <w:t>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ListParagraph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Heading3"/>
      </w:pPr>
      <w:bookmarkStart w:id="27" w:name="_Toc167961235"/>
      <w:r>
        <w:t xml:space="preserve">Contratto </w:t>
      </w:r>
      <w:proofErr w:type="spellStart"/>
      <w:r>
        <w:t>inserisciSpecifichePacchetto</w:t>
      </w:r>
      <w:bookmarkEnd w:id="27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inserisciSpecifichePacchetto</w:t>
            </w:r>
            <w:proofErr w:type="spellEnd"/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855D57">
              <w:t>inserisciSpecifichePacchetto</w:t>
            </w:r>
            <w:proofErr w:type="spellEnd"/>
            <w:r w:rsidRPr="00855D57">
              <w:t>(</w:t>
            </w:r>
            <w:proofErr w:type="gramEnd"/>
            <w:r w:rsidRPr="00855D57">
              <w:t xml:space="preserve">id, costo, </w:t>
            </w:r>
            <w:proofErr w:type="spellStart"/>
            <w:r w:rsidRPr="00855D57">
              <w:t>dataInizio</w:t>
            </w:r>
            <w:proofErr w:type="spellEnd"/>
            <w:r w:rsidRPr="00855D57">
              <w:t xml:space="preserve">, </w:t>
            </w:r>
            <w:proofErr w:type="spellStart"/>
            <w:r w:rsidRPr="00855D57">
              <w:t>dataFine</w:t>
            </w:r>
            <w:proofErr w:type="spellEnd"/>
            <w:r w:rsidRPr="00855D57">
              <w:t xml:space="preserve">, tipologia, </w:t>
            </w:r>
            <w:proofErr w:type="spellStart"/>
            <w:r w:rsidRPr="00855D57">
              <w:t>numeroPersone</w:t>
            </w:r>
            <w:proofErr w:type="spellEnd"/>
            <w:r w:rsidRPr="00855D57">
              <w:t>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InserisciPacchettoVacanza</w:t>
            </w:r>
            <w:proofErr w:type="spellEnd"/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proofErr w:type="spellStart"/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</w:t>
            </w:r>
            <w:proofErr w:type="spellStart"/>
            <w:r w:rsidR="00CB1555">
              <w:t>modificaPacchettoVacanza</w:t>
            </w:r>
            <w:proofErr w:type="spellEnd"/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modificaPacchettoVacanza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modificaPacchettoVacanza</w:t>
            </w:r>
            <w:proofErr w:type="spellEnd"/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 xml:space="preserve">Denis </w:t>
      </w:r>
      <w:proofErr w:type="spellStart"/>
      <w:r w:rsidR="00CB1555">
        <w:t>Degeratu</w:t>
      </w:r>
      <w:proofErr w:type="spellEnd"/>
      <w:r w:rsidR="00CB1555">
        <w:t xml:space="preserve">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Heading3"/>
        <w:contextualSpacing/>
      </w:pPr>
      <w:bookmarkStart w:id="28" w:name="_Toc167961236"/>
      <w:r>
        <w:t xml:space="preserve">Contratto </w:t>
      </w:r>
      <w:proofErr w:type="spellStart"/>
      <w:r w:rsidR="00763502">
        <w:t>richiestaCancellazione</w:t>
      </w:r>
      <w:bookmarkEnd w:id="28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richiestaCancellazione</w:t>
            </w:r>
            <w:proofErr w:type="spellEnd"/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richiestaCancellazione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Heading3"/>
        <w:contextualSpacing/>
      </w:pPr>
    </w:p>
    <w:p w14:paraId="4F405C0B" w14:textId="54A998FA" w:rsidR="00CB1555" w:rsidRDefault="00E27E2C" w:rsidP="00CB1555">
      <w:pPr>
        <w:pStyle w:val="Heading3"/>
        <w:contextualSpacing/>
      </w:pPr>
      <w:bookmarkStart w:id="29" w:name="_Toc167961237"/>
      <w:r>
        <w:t xml:space="preserve">Contratto </w:t>
      </w:r>
      <w:proofErr w:type="spellStart"/>
      <w:r w:rsidR="00763502">
        <w:t>confermaCancellazione</w:t>
      </w:r>
      <w:bookmarkEnd w:id="29"/>
      <w:proofErr w:type="spellEnd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confermaCancellazione</w:t>
            </w:r>
            <w:proofErr w:type="spellEnd"/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confermaCancellazione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ListParagraph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Heading1"/>
      </w:pPr>
      <w:bookmarkStart w:id="30" w:name="_Toc167961238"/>
      <w:r>
        <w:lastRenderedPageBreak/>
        <w:t>Architettura Logica</w:t>
      </w:r>
      <w:bookmarkEnd w:id="30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Heading1"/>
      </w:pPr>
      <w:bookmarkStart w:id="31" w:name="_Toc167961239"/>
      <w:r>
        <w:lastRenderedPageBreak/>
        <w:t>Diagramma delle Classi Software</w:t>
      </w:r>
      <w:bookmarkEnd w:id="31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Web"/>
        <w:rPr>
          <w:noProof/>
        </w:rPr>
      </w:pPr>
    </w:p>
    <w:p w14:paraId="79DA3A76" w14:textId="09E745F9" w:rsidR="00772FD9" w:rsidRDefault="00772FD9" w:rsidP="00772FD9">
      <w:pPr>
        <w:pStyle w:val="NormalWeb"/>
      </w:pPr>
      <w:r>
        <w:rPr>
          <w:noProof/>
        </w:rPr>
        <w:drawing>
          <wp:inline distT="0" distB="0" distL="0" distR="0" wp14:anchorId="55214ED6" wp14:editId="12C457CB">
            <wp:extent cx="6120130" cy="3820795"/>
            <wp:effectExtent l="0" t="0" r="0" b="0"/>
            <wp:docPr id="226539745" name="Picture 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39745" name="Picture 1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762A" w14:textId="7171F276" w:rsidR="00FA60D0" w:rsidRDefault="00FA60D0" w:rsidP="00FA60D0">
      <w:pPr>
        <w:pStyle w:val="NormalWeb"/>
      </w:pP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Heading1"/>
      </w:pPr>
      <w:bookmarkStart w:id="32" w:name="_Toc167961240"/>
      <w:r>
        <w:t>Diagrammi di Sequenza</w:t>
      </w:r>
      <w:bookmarkEnd w:id="32"/>
    </w:p>
    <w:p w14:paraId="42C4F320" w14:textId="31E78C66" w:rsidR="009C7DC9" w:rsidRDefault="009C7DC9" w:rsidP="002A2D65">
      <w:pPr>
        <w:pStyle w:val="Heading3"/>
      </w:pPr>
      <w:bookmarkStart w:id="33" w:name="_Toc167961241"/>
      <w:r>
        <w:t xml:space="preserve">Diagramma di </w:t>
      </w:r>
      <w:r w:rsidR="001B76F8">
        <w:t xml:space="preserve">sequenza </w:t>
      </w:r>
      <w:proofErr w:type="spellStart"/>
      <w:r w:rsidR="001B76F8">
        <w:t>InserisciUtente</w:t>
      </w:r>
      <w:bookmarkEnd w:id="33"/>
      <w:proofErr w:type="spellEnd"/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Heading3"/>
      </w:pPr>
      <w:bookmarkStart w:id="34" w:name="_Toc167961242"/>
      <w:r>
        <w:t xml:space="preserve">Diagramma di Sequenza </w:t>
      </w:r>
      <w:proofErr w:type="spellStart"/>
      <w:r w:rsidR="001B76F8">
        <w:t>VerificaDati</w:t>
      </w:r>
      <w:bookmarkEnd w:id="34"/>
      <w:proofErr w:type="spellEnd"/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Heading3"/>
      </w:pPr>
      <w:bookmarkStart w:id="35" w:name="_Toc167961243"/>
      <w:r>
        <w:t xml:space="preserve">Diagramma di Sequenza </w:t>
      </w:r>
      <w:proofErr w:type="spellStart"/>
      <w:r>
        <w:t>EffettuaLogin</w:t>
      </w:r>
      <w:bookmarkEnd w:id="35"/>
      <w:proofErr w:type="spellEnd"/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Heading3"/>
      </w:pPr>
      <w:bookmarkStart w:id="36" w:name="_Toc167961244"/>
      <w:r>
        <w:t xml:space="preserve">Diagramma di Sequenza </w:t>
      </w:r>
      <w:proofErr w:type="spellStart"/>
      <w:r>
        <w:t>EffettuaRichiestaPrenotazione</w:t>
      </w:r>
      <w:bookmarkEnd w:id="36"/>
      <w:proofErr w:type="spellEnd"/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rPr>
          <w:noProof/>
          <w:lang w:val="en-US"/>
        </w:rPr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Heading3"/>
      </w:pPr>
      <w:bookmarkStart w:id="37" w:name="_Toc167961245"/>
      <w:r>
        <w:t xml:space="preserve">Diagramma di Sequenza </w:t>
      </w:r>
      <w:proofErr w:type="spellStart"/>
      <w:r>
        <w:t>InserisciSpecifichePacchetto</w:t>
      </w:r>
      <w:bookmarkEnd w:id="37"/>
      <w:proofErr w:type="spellEnd"/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Heading3"/>
      </w:pPr>
      <w:bookmarkStart w:id="38" w:name="_Toc167961246"/>
      <w:r>
        <w:t xml:space="preserve">Diagramma di Sequenza </w:t>
      </w:r>
      <w:proofErr w:type="spellStart"/>
      <w:r>
        <w:t>ModificaPacchettoVacanza</w:t>
      </w:r>
      <w:bookmarkEnd w:id="38"/>
      <w:proofErr w:type="spellEnd"/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</w:t>
      </w:r>
      <w:r w:rsidR="00F51FE1">
        <w:t>895835</w:t>
      </w:r>
    </w:p>
    <w:p w14:paraId="125D26D7" w14:textId="557429BD" w:rsidR="001B76F8" w:rsidRDefault="001B76F8" w:rsidP="001B76F8">
      <w:pPr>
        <w:pStyle w:val="Heading3"/>
      </w:pPr>
      <w:bookmarkStart w:id="39" w:name="_Toc167961247"/>
      <w:r>
        <w:t xml:space="preserve">Diagramma di Sequenza </w:t>
      </w:r>
      <w:proofErr w:type="spellStart"/>
      <w:r w:rsidR="00831DA7">
        <w:t>Richiestacancellazione</w:t>
      </w:r>
      <w:bookmarkEnd w:id="39"/>
      <w:proofErr w:type="spellEnd"/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4C105E58" w14:textId="00C9C643" w:rsidR="00F51FE1" w:rsidRDefault="00F51FE1" w:rsidP="00F51FE1">
      <w:pPr>
        <w:pStyle w:val="Heading3"/>
      </w:pPr>
      <w:bookmarkStart w:id="40" w:name="_Toc167961248"/>
      <w:r>
        <w:t xml:space="preserve">Diagramma di Sequenza </w:t>
      </w:r>
      <w:proofErr w:type="spellStart"/>
      <w:r w:rsidR="00831DA7">
        <w:t>ConfermaCancellazione</w:t>
      </w:r>
      <w:bookmarkEnd w:id="40"/>
      <w:proofErr w:type="spellEnd"/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Heading1"/>
      </w:pPr>
      <w:bookmarkStart w:id="41" w:name="_Toc167961249"/>
      <w:r>
        <w:lastRenderedPageBreak/>
        <w:t>Pattern</w:t>
      </w:r>
      <w:bookmarkEnd w:id="41"/>
    </w:p>
    <w:p w14:paraId="5EACC44D" w14:textId="77777777" w:rsidR="009C7DC9" w:rsidRPr="009C7DC9" w:rsidRDefault="009C7DC9" w:rsidP="009C7DC9">
      <w:pPr>
        <w:pStyle w:val="Heading2"/>
      </w:pPr>
      <w:bookmarkStart w:id="42" w:name="_Toc167961250"/>
      <w:proofErr w:type="spellStart"/>
      <w:r>
        <w:t>Grasp</w:t>
      </w:r>
      <w:bookmarkEnd w:id="42"/>
      <w:proofErr w:type="spellEnd"/>
    </w:p>
    <w:p w14:paraId="24F39BC9" w14:textId="4383657B" w:rsidR="009C7DC9" w:rsidRDefault="00246196" w:rsidP="002A2D65">
      <w:pPr>
        <w:pStyle w:val="Heading3"/>
      </w:pPr>
      <w:bookmarkStart w:id="43" w:name="_Toc167961251"/>
      <w:r>
        <w:t>Controller</w:t>
      </w:r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proofErr w:type="spellStart"/>
            <w:r>
              <w:t>CatalogoContreller</w:t>
            </w:r>
            <w:proofErr w:type="spellEnd"/>
          </w:p>
          <w:p w14:paraId="4F54FAC9" w14:textId="77777777" w:rsidR="009C37B1" w:rsidRDefault="009C37B1">
            <w:pPr>
              <w:jc w:val="left"/>
            </w:pPr>
            <w:proofErr w:type="spellStart"/>
            <w:r>
              <w:t>PacchettoVacanzaController</w:t>
            </w:r>
            <w:proofErr w:type="spellEnd"/>
          </w:p>
          <w:p w14:paraId="6933BCE6" w14:textId="77777777" w:rsidR="009C37B1" w:rsidRDefault="009C37B1">
            <w:pPr>
              <w:jc w:val="left"/>
            </w:pPr>
            <w:proofErr w:type="spellStart"/>
            <w:r>
              <w:t>RichiesteControlller</w:t>
            </w:r>
            <w:proofErr w:type="spellEnd"/>
          </w:p>
          <w:p w14:paraId="5032B196" w14:textId="77777777" w:rsidR="009C37B1" w:rsidRDefault="009C37B1">
            <w:pPr>
              <w:jc w:val="left"/>
            </w:pPr>
            <w:proofErr w:type="spellStart"/>
            <w:r>
              <w:t>PrenotazioneController</w:t>
            </w:r>
            <w:proofErr w:type="spellEnd"/>
          </w:p>
          <w:p w14:paraId="4192F5B4" w14:textId="1375DCE8" w:rsidR="009C37B1" w:rsidRDefault="009C37B1">
            <w:pPr>
              <w:jc w:val="left"/>
            </w:pPr>
            <w:proofErr w:type="spellStart"/>
            <w:r>
              <w:t>GestioneUtente</w:t>
            </w:r>
            <w:proofErr w:type="spellEnd"/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 xml:space="preserve">Un controller è il primo oggetto oltre lo strato UI che </w:t>
            </w:r>
            <w:proofErr w:type="gramStart"/>
            <w:r w:rsidRPr="00246196">
              <w:t>è  responsabile</w:t>
            </w:r>
            <w:proofErr w:type="gramEnd"/>
            <w:r w:rsidRPr="00246196">
              <w:t xml:space="preserve">  di ricevere  e  gestire un messaggio di un'operazione di sistema.</w:t>
            </w:r>
            <w:r>
              <w:t xml:space="preserve"> Un controller rappresenta “oggetti </w:t>
            </w:r>
            <w:proofErr w:type="gramStart"/>
            <w:r>
              <w:t>radice”  mediatori</w:t>
            </w:r>
            <w:proofErr w:type="gramEnd"/>
            <w:r>
              <w:t xml:space="preserve">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Heading2"/>
      </w:pPr>
      <w:bookmarkStart w:id="44" w:name="_Toc167961252"/>
      <w:r>
        <w:t>GOF</w:t>
      </w:r>
      <w:bookmarkEnd w:id="44"/>
    </w:p>
    <w:p w14:paraId="167E3994" w14:textId="59546450" w:rsidR="00246196" w:rsidRDefault="00246196" w:rsidP="00246196">
      <w:pPr>
        <w:pStyle w:val="Heading3"/>
      </w:pPr>
      <w:bookmarkStart w:id="45" w:name="_Toc167961253"/>
      <w:r>
        <w:t>Singleton</w:t>
      </w:r>
      <w:bookmarkEnd w:id="45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proofErr w:type="spellStart"/>
            <w:r>
              <w:t>EmailProvider</w:t>
            </w:r>
            <w:proofErr w:type="spellEnd"/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Emailprovider</w:t>
            </w:r>
            <w:proofErr w:type="spellEnd"/>
            <w:r>
              <w:t xml:space="preserve">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Heading3"/>
      </w:pPr>
      <w:r>
        <w:br w:type="page"/>
      </w:r>
    </w:p>
    <w:p w14:paraId="23BA5886" w14:textId="6A835A88" w:rsidR="00F0771D" w:rsidRDefault="00F0771D" w:rsidP="00F0771D">
      <w:r>
        <w:lastRenderedPageBreak/>
        <w:t>Filippo Gentili - 899906</w:t>
      </w:r>
    </w:p>
    <w:p w14:paraId="3EE2D416" w14:textId="717F3B45" w:rsidR="00F0771D" w:rsidRDefault="00F0771D" w:rsidP="00F0771D">
      <w:pPr>
        <w:pStyle w:val="Heading1"/>
      </w:pPr>
      <w:bookmarkStart w:id="46" w:name="_Toc167961254"/>
      <w:r>
        <w:t>Diagrammi di macchina a stati:</w:t>
      </w:r>
      <w:bookmarkEnd w:id="46"/>
    </w:p>
    <w:p w14:paraId="1EEF2DCE" w14:textId="05F03D56" w:rsidR="00F0771D" w:rsidRDefault="00F0771D" w:rsidP="00F0771D">
      <w:pPr>
        <w:pStyle w:val="Heading3"/>
      </w:pPr>
      <w:bookmarkStart w:id="47" w:name="_Toc167961255"/>
      <w:r>
        <w:t>Diagramma di macchina a stati Prenotazione</w:t>
      </w:r>
      <w:bookmarkEnd w:id="47"/>
    </w:p>
    <w:p w14:paraId="31DE94F9" w14:textId="77777777" w:rsidR="00F0771D" w:rsidRDefault="00F0771D" w:rsidP="00F0771D"/>
    <w:p w14:paraId="35C69D06" w14:textId="77777777" w:rsidR="00F0771D" w:rsidRDefault="00F0771D" w:rsidP="00F0771D"/>
    <w:p w14:paraId="6A0C051A" w14:textId="77777777" w:rsidR="00F0771D" w:rsidRDefault="00F0771D" w:rsidP="00F0771D"/>
    <w:p w14:paraId="04DC152E" w14:textId="77777777" w:rsidR="00F0771D" w:rsidRDefault="00F0771D" w:rsidP="00F0771D"/>
    <w:p w14:paraId="7A3F9FEA" w14:textId="77777777" w:rsidR="00F0771D" w:rsidRDefault="00F0771D" w:rsidP="00F0771D"/>
    <w:p w14:paraId="65FED3E0" w14:textId="77777777" w:rsidR="00F0771D" w:rsidRPr="00F0771D" w:rsidRDefault="00F0771D" w:rsidP="00F0771D"/>
    <w:p w14:paraId="5F150531" w14:textId="77777777" w:rsidR="00F0771D" w:rsidRDefault="00F0771D">
      <w:pPr>
        <w:jc w:val="left"/>
        <w:rPr>
          <w:noProof/>
        </w:rPr>
      </w:pPr>
    </w:p>
    <w:p w14:paraId="35610CE2" w14:textId="6D4A37B6" w:rsidR="009C7DC9" w:rsidRDefault="00F0771D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4B795CA6" wp14:editId="47C3C793">
            <wp:extent cx="6190175" cy="2362200"/>
            <wp:effectExtent l="0" t="0" r="0" b="0"/>
            <wp:docPr id="362354899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4899" name="Immagine 1" descr="Immagine che contiene testo, schermata, diagramma, linea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1" b="27760"/>
                    <a:stretch/>
                  </pic:blipFill>
                  <pic:spPr bwMode="auto">
                    <a:xfrm>
                      <a:off x="0" y="0"/>
                      <a:ext cx="6194054" cy="236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170C5AA2" w14:textId="39647AE2" w:rsidR="00F0771D" w:rsidRDefault="00F0771D" w:rsidP="00F0771D">
      <w:r>
        <w:lastRenderedPageBreak/>
        <w:t>Luca Giandomenico- 900162</w:t>
      </w:r>
    </w:p>
    <w:p w14:paraId="5647A709" w14:textId="4C7D0149" w:rsidR="00F0771D" w:rsidRDefault="00F0771D" w:rsidP="00F0771D">
      <w:pPr>
        <w:pStyle w:val="Heading3"/>
      </w:pPr>
      <w:bookmarkStart w:id="48" w:name="_Toc167961256"/>
      <w:r>
        <w:t xml:space="preserve">Diagramma di macchina a stati </w:t>
      </w:r>
      <w:proofErr w:type="spellStart"/>
      <w:r>
        <w:t>PacchettoVacanza</w:t>
      </w:r>
      <w:bookmarkEnd w:id="48"/>
      <w:proofErr w:type="spellEnd"/>
    </w:p>
    <w:p w14:paraId="0F84012C" w14:textId="77777777" w:rsidR="00F0771D" w:rsidRDefault="00F0771D">
      <w:pPr>
        <w:jc w:val="left"/>
        <w:rPr>
          <w:noProof/>
        </w:rPr>
      </w:pPr>
    </w:p>
    <w:p w14:paraId="3890D4C6" w14:textId="77777777" w:rsidR="00F0771D" w:rsidRDefault="00F0771D">
      <w:pPr>
        <w:jc w:val="left"/>
        <w:rPr>
          <w:noProof/>
        </w:rPr>
      </w:pPr>
    </w:p>
    <w:p w14:paraId="112872C7" w14:textId="77777777" w:rsidR="00F0771D" w:rsidRDefault="00F0771D">
      <w:pPr>
        <w:jc w:val="left"/>
        <w:rPr>
          <w:noProof/>
        </w:rPr>
      </w:pPr>
    </w:p>
    <w:p w14:paraId="3DB7061C" w14:textId="77777777" w:rsidR="00F0771D" w:rsidRDefault="00F0771D">
      <w:pPr>
        <w:jc w:val="left"/>
        <w:rPr>
          <w:noProof/>
        </w:rPr>
      </w:pPr>
    </w:p>
    <w:p w14:paraId="2CF8F786" w14:textId="77777777" w:rsidR="00F0771D" w:rsidRDefault="00F0771D">
      <w:pPr>
        <w:jc w:val="left"/>
        <w:rPr>
          <w:noProof/>
        </w:rPr>
      </w:pPr>
    </w:p>
    <w:p w14:paraId="70B23754" w14:textId="77777777" w:rsidR="00F0771D" w:rsidRDefault="00F0771D" w:rsidP="00F0771D">
      <w:pPr>
        <w:jc w:val="center"/>
        <w:rPr>
          <w:noProof/>
        </w:rPr>
      </w:pPr>
    </w:p>
    <w:p w14:paraId="67E6D762" w14:textId="77777777" w:rsidR="00E75A1F" w:rsidRDefault="00E75A1F" w:rsidP="00F0771D">
      <w:pPr>
        <w:jc w:val="center"/>
        <w:rPr>
          <w:noProof/>
        </w:rPr>
      </w:pPr>
    </w:p>
    <w:p w14:paraId="6737F8F7" w14:textId="5CB6B266" w:rsidR="009C7DC9" w:rsidRDefault="00E75A1F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649F2902" wp14:editId="33840906">
            <wp:extent cx="5952785" cy="2924175"/>
            <wp:effectExtent l="0" t="0" r="0" b="0"/>
            <wp:docPr id="184561826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18265" name="Immagine 1" descr="Immagine che contiene testo, diagramma, schermata, linea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59" b="25635"/>
                    <a:stretch/>
                  </pic:blipFill>
                  <pic:spPr bwMode="auto">
                    <a:xfrm>
                      <a:off x="0" y="0"/>
                      <a:ext cx="5957411" cy="292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089309CF" w14:textId="3562BBCD" w:rsidR="00F0771D" w:rsidRDefault="00F0771D" w:rsidP="00F0771D">
      <w:r>
        <w:lastRenderedPageBreak/>
        <w:t>Gaetano La Rocca - 895887</w:t>
      </w:r>
    </w:p>
    <w:p w14:paraId="0BEBF6B6" w14:textId="3530AEE3" w:rsidR="00F0771D" w:rsidRDefault="00F0771D" w:rsidP="00F0771D">
      <w:pPr>
        <w:pStyle w:val="Heading3"/>
      </w:pPr>
      <w:bookmarkStart w:id="49" w:name="_Toc167961257"/>
      <w:r>
        <w:t>Diagramma di macchina a stati Utente</w:t>
      </w:r>
      <w:bookmarkEnd w:id="49"/>
    </w:p>
    <w:p w14:paraId="4CBBFBEA" w14:textId="77777777" w:rsidR="00F0771D" w:rsidRDefault="00F0771D" w:rsidP="00F0771D"/>
    <w:p w14:paraId="2A71B3AB" w14:textId="77777777" w:rsidR="00F0771D" w:rsidRDefault="00F0771D" w:rsidP="00F0771D"/>
    <w:p w14:paraId="0451B7D3" w14:textId="77777777" w:rsidR="00F0771D" w:rsidRDefault="00F0771D" w:rsidP="00F0771D"/>
    <w:p w14:paraId="2264DDF9" w14:textId="77777777" w:rsidR="00F0771D" w:rsidRPr="00F0771D" w:rsidRDefault="00F0771D" w:rsidP="00F0771D"/>
    <w:p w14:paraId="62273346" w14:textId="77777777" w:rsidR="00F0771D" w:rsidRDefault="00F0771D">
      <w:pPr>
        <w:jc w:val="left"/>
        <w:rPr>
          <w:noProof/>
        </w:rPr>
      </w:pPr>
    </w:p>
    <w:p w14:paraId="7AFFADF0" w14:textId="77777777" w:rsidR="00F0771D" w:rsidRDefault="00F0771D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151AFC4A" wp14:editId="49FB4938">
            <wp:extent cx="6525840" cy="2390775"/>
            <wp:effectExtent l="0" t="0" r="0" b="0"/>
            <wp:docPr id="580846872" name="Immagine 3" descr="Immagine che contiene diagramm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872" name="Immagine 3" descr="Immagine che contiene diagramma, testo, Diagramma, linea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6" b="22855"/>
                    <a:stretch/>
                  </pic:blipFill>
                  <pic:spPr bwMode="auto">
                    <a:xfrm>
                      <a:off x="0" y="0"/>
                      <a:ext cx="6531660" cy="239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BC390" w14:textId="77777777" w:rsidR="00F0771D" w:rsidRDefault="00F0771D">
      <w:pPr>
        <w:jc w:val="left"/>
      </w:pPr>
      <w:r>
        <w:br w:type="page"/>
      </w:r>
    </w:p>
    <w:p w14:paraId="10E1CAA3" w14:textId="2B45AFC5" w:rsidR="00F0771D" w:rsidRDefault="00F0771D" w:rsidP="00F0771D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6DB2C1C6" w14:textId="72C66999" w:rsidR="00F0771D" w:rsidRPr="00F0771D" w:rsidRDefault="00F0771D" w:rsidP="00F0771D">
      <w:pPr>
        <w:pStyle w:val="Heading3"/>
      </w:pPr>
      <w:bookmarkStart w:id="50" w:name="_Toc167961258"/>
      <w:r>
        <w:t xml:space="preserve">Diagramma di macchina a stati </w:t>
      </w:r>
      <w:proofErr w:type="spellStart"/>
      <w:r>
        <w:t>RichiestaCliente</w:t>
      </w:r>
      <w:bookmarkEnd w:id="50"/>
      <w:proofErr w:type="spellEnd"/>
    </w:p>
    <w:p w14:paraId="67933450" w14:textId="77777777" w:rsidR="00F0771D" w:rsidRDefault="00F0771D" w:rsidP="00F0771D">
      <w:pPr>
        <w:rPr>
          <w:noProof/>
        </w:rPr>
      </w:pPr>
    </w:p>
    <w:p w14:paraId="04815CFD" w14:textId="77777777" w:rsidR="00F0771D" w:rsidRDefault="00F0771D" w:rsidP="00F0771D">
      <w:pPr>
        <w:rPr>
          <w:noProof/>
        </w:rPr>
      </w:pPr>
    </w:p>
    <w:p w14:paraId="4B9C3609" w14:textId="77777777" w:rsidR="00F0771D" w:rsidRDefault="00F0771D" w:rsidP="00F0771D">
      <w:pPr>
        <w:rPr>
          <w:noProof/>
        </w:rPr>
      </w:pPr>
    </w:p>
    <w:p w14:paraId="0983EF42" w14:textId="77777777" w:rsidR="00F0771D" w:rsidRDefault="00F0771D" w:rsidP="00F0771D">
      <w:pPr>
        <w:rPr>
          <w:noProof/>
        </w:rPr>
      </w:pPr>
    </w:p>
    <w:p w14:paraId="56D52259" w14:textId="77777777" w:rsidR="00F0771D" w:rsidRDefault="00F0771D" w:rsidP="00F0771D">
      <w:pPr>
        <w:rPr>
          <w:noProof/>
        </w:rPr>
      </w:pPr>
    </w:p>
    <w:p w14:paraId="39CF5E10" w14:textId="77777777" w:rsidR="00F0771D" w:rsidRDefault="00F0771D" w:rsidP="00F0771D">
      <w:pPr>
        <w:rPr>
          <w:noProof/>
        </w:rPr>
      </w:pPr>
    </w:p>
    <w:p w14:paraId="3193B09D" w14:textId="42CAA84F" w:rsidR="009C7DC9" w:rsidRDefault="00594B60" w:rsidP="00F0771D">
      <w:pPr>
        <w:jc w:val="center"/>
      </w:pPr>
      <w:r>
        <w:rPr>
          <w:noProof/>
          <w:lang w:val="en-US"/>
        </w:rPr>
        <w:drawing>
          <wp:inline distT="0" distB="0" distL="0" distR="0" wp14:anchorId="73A7C978" wp14:editId="2B621672">
            <wp:extent cx="6120130" cy="291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D RichiestaClient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9EB50CE" w14:textId="77777777" w:rsidR="009C7DC9" w:rsidRDefault="009C7DC9" w:rsidP="009C7DC9">
      <w:pPr>
        <w:pStyle w:val="Heading1"/>
      </w:pPr>
      <w:bookmarkStart w:id="51" w:name="_Toc167961259"/>
      <w:proofErr w:type="spellStart"/>
      <w:r>
        <w:lastRenderedPageBreak/>
        <w:t>ReadMe</w:t>
      </w:r>
      <w:bookmarkEnd w:id="51"/>
      <w:proofErr w:type="spellEnd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7"/>
      <w:footerReference w:type="default" r:id="rId38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243920" w14:textId="77777777" w:rsidR="00501858" w:rsidRDefault="00501858" w:rsidP="00505918">
      <w:pPr>
        <w:spacing w:after="0" w:line="240" w:lineRule="auto"/>
      </w:pPr>
      <w:r>
        <w:separator/>
      </w:r>
    </w:p>
  </w:endnote>
  <w:endnote w:type="continuationSeparator" w:id="0">
    <w:p w14:paraId="23553DE4" w14:textId="77777777" w:rsidR="00501858" w:rsidRDefault="00501858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Footer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C3459" w14:textId="77777777" w:rsidR="00501858" w:rsidRDefault="00501858" w:rsidP="00505918">
      <w:pPr>
        <w:spacing w:after="0" w:line="240" w:lineRule="auto"/>
      </w:pPr>
      <w:r>
        <w:separator/>
      </w:r>
    </w:p>
  </w:footnote>
  <w:footnote w:type="continuationSeparator" w:id="0">
    <w:p w14:paraId="0C0206C0" w14:textId="77777777" w:rsidR="00501858" w:rsidRDefault="00501858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5261F36C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3287764C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F0771D">
                  <w:rPr>
                    <w:rFonts w:ascii="Avenir Next LT Pro" w:hAnsi="Avenir Next LT Pro"/>
                    <w:i/>
                    <w:iCs/>
                  </w:rPr>
                  <w:t xml:space="preserve"> 10/06/2024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– </w:t>
                </w:r>
                <w:proofErr w:type="spellStart"/>
                <w:r w:rsidRPr="00FB106E">
                  <w:rPr>
                    <w:rFonts w:ascii="Avenir Next LT Pro" w:hAnsi="Avenir Next LT Pro"/>
                    <w:i/>
                    <w:iCs/>
                  </w:rPr>
                  <w:t>CdL</w:t>
                </w:r>
                <w:proofErr w:type="spellEnd"/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9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59268093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594B60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39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r w:rsidR="00FD1E73">
      <w:fldChar w:fldCharType="begin"/>
    </w:r>
    <w:r w:rsidR="00FD1E73">
      <w:instrText xml:space="preserve"> STYLEREF  "Car. predefinito paragrafo"  \* MERGEFORMAT </w:instrText>
    </w:r>
    <w:r w:rsidR="00FD1E73">
      <w:fldChar w:fldCharType="separate"/>
    </w:r>
    <w:r w:rsidR="00772FD9">
      <w:rPr>
        <w:b/>
        <w:bCs/>
        <w:noProof/>
        <w:lang w:val="en-US"/>
      </w:rPr>
      <w:t>Error! Use the Home tab to apply Car. predefinito paragrafo to the text that you want to appear here.</w:t>
    </w:r>
    <w:r w:rsidR="00FD1E73">
      <w:rPr>
        <w:noProof/>
      </w:rP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403451">
    <w:abstractNumId w:val="24"/>
  </w:num>
  <w:num w:numId="2" w16cid:durableId="1505128538">
    <w:abstractNumId w:val="0"/>
  </w:num>
  <w:num w:numId="3" w16cid:durableId="1755734803">
    <w:abstractNumId w:val="15"/>
  </w:num>
  <w:num w:numId="4" w16cid:durableId="152376860">
    <w:abstractNumId w:val="7"/>
  </w:num>
  <w:num w:numId="5" w16cid:durableId="1405372907">
    <w:abstractNumId w:val="29"/>
  </w:num>
  <w:num w:numId="6" w16cid:durableId="68237478">
    <w:abstractNumId w:val="17"/>
  </w:num>
  <w:num w:numId="7" w16cid:durableId="1877040248">
    <w:abstractNumId w:val="25"/>
  </w:num>
  <w:num w:numId="8" w16cid:durableId="4814282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23488116">
    <w:abstractNumId w:val="3"/>
  </w:num>
  <w:num w:numId="10" w16cid:durableId="1028142497">
    <w:abstractNumId w:val="16"/>
  </w:num>
  <w:num w:numId="11" w16cid:durableId="1556233004">
    <w:abstractNumId w:val="26"/>
  </w:num>
  <w:num w:numId="12" w16cid:durableId="1162044827">
    <w:abstractNumId w:val="18"/>
  </w:num>
  <w:num w:numId="13" w16cid:durableId="706417460">
    <w:abstractNumId w:val="4"/>
  </w:num>
  <w:num w:numId="14" w16cid:durableId="1284847015">
    <w:abstractNumId w:val="28"/>
  </w:num>
  <w:num w:numId="15" w16cid:durableId="1587416663">
    <w:abstractNumId w:val="30"/>
  </w:num>
  <w:num w:numId="16" w16cid:durableId="1963269334">
    <w:abstractNumId w:val="21"/>
  </w:num>
  <w:num w:numId="17" w16cid:durableId="1046371650">
    <w:abstractNumId w:val="19"/>
  </w:num>
  <w:num w:numId="18" w16cid:durableId="296187523">
    <w:abstractNumId w:val="2"/>
  </w:num>
  <w:num w:numId="19" w16cid:durableId="229848260">
    <w:abstractNumId w:val="10"/>
  </w:num>
  <w:num w:numId="20" w16cid:durableId="633681808">
    <w:abstractNumId w:val="11"/>
  </w:num>
  <w:num w:numId="21" w16cid:durableId="1288780670">
    <w:abstractNumId w:val="31"/>
  </w:num>
  <w:num w:numId="22" w16cid:durableId="1474056495">
    <w:abstractNumId w:val="33"/>
  </w:num>
  <w:num w:numId="23" w16cid:durableId="860313659">
    <w:abstractNumId w:val="35"/>
  </w:num>
  <w:num w:numId="24" w16cid:durableId="1785075712">
    <w:abstractNumId w:val="9"/>
  </w:num>
  <w:num w:numId="25" w16cid:durableId="1777825868">
    <w:abstractNumId w:val="22"/>
  </w:num>
  <w:num w:numId="26" w16cid:durableId="141310563">
    <w:abstractNumId w:val="27"/>
  </w:num>
  <w:num w:numId="27" w16cid:durableId="1709060757">
    <w:abstractNumId w:val="36"/>
  </w:num>
  <w:num w:numId="28" w16cid:durableId="1657224793">
    <w:abstractNumId w:val="23"/>
  </w:num>
  <w:num w:numId="29" w16cid:durableId="843322937">
    <w:abstractNumId w:val="12"/>
  </w:num>
  <w:num w:numId="30" w16cid:durableId="1336958189">
    <w:abstractNumId w:val="34"/>
  </w:num>
  <w:num w:numId="31" w16cid:durableId="182869176">
    <w:abstractNumId w:val="6"/>
  </w:num>
  <w:num w:numId="32" w16cid:durableId="472529590">
    <w:abstractNumId w:val="5"/>
  </w:num>
  <w:num w:numId="33" w16cid:durableId="1193374974">
    <w:abstractNumId w:val="8"/>
  </w:num>
  <w:num w:numId="34" w16cid:durableId="79759108">
    <w:abstractNumId w:val="20"/>
  </w:num>
  <w:num w:numId="35" w16cid:durableId="370111184">
    <w:abstractNumId w:val="37"/>
  </w:num>
  <w:num w:numId="36" w16cid:durableId="1500466077">
    <w:abstractNumId w:val="13"/>
  </w:num>
  <w:num w:numId="37" w16cid:durableId="584388284">
    <w:abstractNumId w:val="14"/>
  </w:num>
  <w:num w:numId="38" w16cid:durableId="1623464689">
    <w:abstractNumId w:val="37"/>
  </w:num>
  <w:num w:numId="39" w16cid:durableId="935865005">
    <w:abstractNumId w:val="1"/>
  </w:num>
  <w:num w:numId="40" w16cid:durableId="156198556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175E"/>
    <w:rsid w:val="00004DFB"/>
    <w:rsid w:val="000060EA"/>
    <w:rsid w:val="00027545"/>
    <w:rsid w:val="000363F0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014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0964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53E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E68AF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1858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94B60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47DF5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2FD9"/>
    <w:rsid w:val="0077323A"/>
    <w:rsid w:val="007777EF"/>
    <w:rsid w:val="00790D67"/>
    <w:rsid w:val="007970D5"/>
    <w:rsid w:val="007A2F86"/>
    <w:rsid w:val="007A7F20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C4937"/>
    <w:rsid w:val="008E3D91"/>
    <w:rsid w:val="008E77AC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83F6F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21CB2"/>
    <w:rsid w:val="00B329E0"/>
    <w:rsid w:val="00B56954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363CF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75A1F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0771D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1E73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71D"/>
    <w:pPr>
      <w:jc w:val="both"/>
    </w:pPr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1CADE4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6EAC1C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D0444"/>
    <w:rPr>
      <w:color w:val="666666"/>
    </w:rPr>
  </w:style>
  <w:style w:type="table" w:styleId="GridTable5Dark-Accent1">
    <w:name w:val="Grid Table 5 Dark Accent 1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dTable5Dark-Accent2">
    <w:name w:val="Grid Table 5 Dark Accent 2"/>
    <w:basedOn w:val="TableNormal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954EC33-EF77-4F23-AF1D-8476C6BB8D1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ModelloPreappelloFluo.dotx</Template>
  <TotalTime>883</TotalTime>
  <Pages>1</Pages>
  <Words>2955</Words>
  <Characters>16846</Characters>
  <Application>Microsoft Office Word</Application>
  <DocSecurity>0</DocSecurity>
  <Lines>140</Lines>
  <Paragraphs>39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g.larocca10@campus.unimib.it</cp:lastModifiedBy>
  <cp:revision>150</cp:revision>
  <cp:lastPrinted>2024-06-06T10:17:00Z</cp:lastPrinted>
  <dcterms:created xsi:type="dcterms:W3CDTF">2024-05-09T15:39:00Z</dcterms:created>
  <dcterms:modified xsi:type="dcterms:W3CDTF">2024-06-06T10:21:00Z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