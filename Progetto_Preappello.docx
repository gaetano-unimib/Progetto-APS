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F08E7" w14:textId="2532B815" w:rsidR="00CF75A7" w:rsidRDefault="00000000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2054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000000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2053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2052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</w:t>
                  </w:r>
                  <w:proofErr w:type="spellStart"/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mat</w:t>
                  </w:r>
                  <w:proofErr w:type="spellEnd"/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</w:t>
                  </w:r>
                  <w:proofErr w:type="spellStart"/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mat</w:t>
                  </w:r>
                  <w:proofErr w:type="spellEnd"/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</w:t>
                  </w:r>
                  <w:proofErr w:type="spellStart"/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mat</w:t>
                  </w:r>
                  <w:proofErr w:type="spellEnd"/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</w:t>
                  </w:r>
                  <w:proofErr w:type="spellStart"/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Degeratu</w:t>
                  </w:r>
                  <w:proofErr w:type="spellEnd"/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</w:t>
                  </w:r>
                  <w:proofErr w:type="spellStart"/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mat</w:t>
                  </w:r>
                  <w:proofErr w:type="spellEnd"/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2051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le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2050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1AA6A595" w:rsidR="00505918" w:rsidRPr="009C7DC9" w:rsidRDefault="00505918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 xml:space="preserve">Preappello – </w:t>
                  </w:r>
                  <w:proofErr w:type="gramStart"/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?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</w:t>
                  </w:r>
                  <w:proofErr w:type="gramEnd"/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OCHeading"/>
          </w:pPr>
          <w:r>
            <w:t>Sommario</w:t>
          </w:r>
        </w:p>
        <w:p w14:paraId="3B910F6B" w14:textId="4EEA3D66" w:rsidR="00E549EF" w:rsidRDefault="009C7D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22670" w:history="1">
            <w:r w:rsidR="00E549EF" w:rsidRPr="00B41069">
              <w:rPr>
                <w:rStyle w:val="Hyperlink"/>
                <w:noProof/>
              </w:rPr>
              <w:t>Modello di Dominio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7093E55" w14:textId="2427602C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1" w:history="1">
            <w:r w:rsidR="00E549EF" w:rsidRPr="00B41069">
              <w:rPr>
                <w:rStyle w:val="Hyperlink"/>
                <w:noProof/>
              </w:rPr>
              <w:t>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A92123" w14:textId="663A9AF0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2" w:history="1">
            <w:r w:rsidR="00E549EF" w:rsidRPr="00B41069">
              <w:rPr>
                <w:rStyle w:val="Hyperlink"/>
                <w:noProof/>
              </w:rPr>
              <w:t>Diagramma dei 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6928E3" w14:textId="2BE5EE4A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3" w:history="1">
            <w:r w:rsidR="00E549EF" w:rsidRPr="00B41069">
              <w:rPr>
                <w:rStyle w:val="Hyperlink"/>
                <w:noProof/>
              </w:rPr>
              <w:t>Casi d’uso dettagliati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C5258E5" w14:textId="48BEAFA4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4" w:history="1">
            <w:r w:rsidR="00E549EF" w:rsidRPr="00B41069">
              <w:rPr>
                <w:rStyle w:val="Hyperlink"/>
                <w:noProof/>
              </w:rPr>
              <w:t>Prenotazione 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E290728" w14:textId="7B32A186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5" w:history="1">
            <w:r w:rsidR="00E549EF" w:rsidRPr="00B41069">
              <w:rPr>
                <w:rStyle w:val="Hyperlink"/>
                <w:noProof/>
              </w:rPr>
              <w:t>Inserisci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7046BB0" w14:textId="1891EAD1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6" w:history="1">
            <w:r w:rsidR="00E549EF" w:rsidRPr="00B41069">
              <w:rPr>
                <w:rStyle w:val="Hyperlink"/>
                <w:noProof/>
              </w:rPr>
              <w:t>Modifica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FA416FB" w14:textId="219A3902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7" w:history="1">
            <w:r w:rsidR="00E549EF" w:rsidRPr="00B41069">
              <w:rPr>
                <w:rStyle w:val="Hyperlink"/>
                <w:noProof/>
              </w:rPr>
              <w:t>Cancellazione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5125F12" w14:textId="252C98B5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8" w:history="1">
            <w:r w:rsidR="00E549EF" w:rsidRPr="00B41069">
              <w:rPr>
                <w:rStyle w:val="Hyperlink"/>
                <w:noProof/>
              </w:rPr>
              <w:t>Registrazione 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CD5FEBE" w14:textId="683FAF67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9" w:history="1">
            <w:r w:rsidR="00E549EF" w:rsidRPr="00B41069">
              <w:rPr>
                <w:rStyle w:val="Hyperlink"/>
                <w:noProof/>
              </w:rPr>
              <w:t>Gestione richieste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89AAA9F" w14:textId="191B627C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0" w:history="1">
            <w:r w:rsidR="00E549EF" w:rsidRPr="00B41069">
              <w:rPr>
                <w:rStyle w:val="Hyperlink"/>
                <w:noProof/>
              </w:rPr>
              <w:t>Diagramma di Sequenza di Sistema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90694F" w14:textId="269D79A1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1" w:history="1">
            <w:r w:rsidR="00E549EF" w:rsidRPr="00B41069">
              <w:rPr>
                <w:rStyle w:val="Hyperlink"/>
                <w:noProof/>
              </w:rPr>
              <w:t>RegistrazioneUtente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F24C37B" w14:textId="4C2DA2C3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2" w:history="1">
            <w:r w:rsidR="00E549EF" w:rsidRPr="00B41069">
              <w:rPr>
                <w:rStyle w:val="Hyperlink"/>
                <w:noProof/>
              </w:rPr>
              <w:t>PrenotazioneCliente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6C1FF9" w14:textId="15BAC133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3" w:history="1">
            <w:r w:rsidR="00E549EF" w:rsidRPr="00B41069">
              <w:rPr>
                <w:rStyle w:val="Hyperlink"/>
                <w:noProof/>
              </w:rPr>
              <w:t>InserisciPacchettoVacanza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F136893" w14:textId="686B38D5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4" w:history="1">
            <w:r w:rsidR="00E549EF" w:rsidRPr="00B41069">
              <w:rPr>
                <w:rStyle w:val="Hyperlink"/>
                <w:noProof/>
              </w:rPr>
              <w:t>ModificaPacchettoVacanza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69FB66D" w14:textId="0D7F4F1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5" w:history="1">
            <w:r w:rsidR="00E549EF" w:rsidRPr="00B41069">
              <w:rPr>
                <w:rStyle w:val="Hyperlink"/>
                <w:noProof/>
              </w:rPr>
              <w:t>CancellaPacchettoVacanza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266A82" w14:textId="7E06F680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6" w:history="1">
            <w:r w:rsidR="00E549EF" w:rsidRPr="00B41069">
              <w:rPr>
                <w:rStyle w:val="Hyperlink"/>
                <w:noProof/>
              </w:rPr>
              <w:t>CancellaPrenotazione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17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4D0E12F" w14:textId="5F1A979E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7" w:history="1">
            <w:r w:rsidR="00E549EF" w:rsidRPr="00B41069">
              <w:rPr>
                <w:rStyle w:val="Hyperlink"/>
                <w:noProof/>
              </w:rPr>
              <w:t>Contratti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C5B8763" w14:textId="5B5E7D35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8" w:history="1">
            <w:r w:rsidR="00E549EF" w:rsidRPr="00B41069">
              <w:rPr>
                <w:rStyle w:val="Hyperlink"/>
                <w:noProof/>
              </w:rPr>
              <w:t>Contratto verificaDati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E65CD76" w14:textId="4D35EBF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9" w:history="1">
            <w:r w:rsidR="00E549EF" w:rsidRPr="00B41069">
              <w:rPr>
                <w:rStyle w:val="Hyperlink"/>
                <w:noProof/>
              </w:rPr>
              <w:t>Contratto InserisciUtente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288024E" w14:textId="4AC25601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0" w:history="1">
            <w:r w:rsidR="00E549EF" w:rsidRPr="00B41069">
              <w:rPr>
                <w:rStyle w:val="Hyperlink"/>
                <w:noProof/>
              </w:rPr>
              <w:t>Contratto effetuaLogin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6CD4D65" w14:textId="341D5456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1" w:history="1">
            <w:r w:rsidR="00E549EF" w:rsidRPr="00B41069">
              <w:rPr>
                <w:rStyle w:val="Hyperlink"/>
                <w:noProof/>
              </w:rPr>
              <w:t>Contratto effetuaRichiestaPrenotazione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D1ED41C" w14:textId="047F88E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2" w:history="1">
            <w:r w:rsidR="00E549EF" w:rsidRPr="00B41069">
              <w:rPr>
                <w:rStyle w:val="Hyperlink"/>
                <w:noProof/>
              </w:rPr>
              <w:t>Contratto inserisciSpecifichePacchetto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2BC2DC3" w14:textId="48AE7ADB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3" w:history="1">
            <w:r w:rsidR="00E549EF" w:rsidRPr="00B41069">
              <w:rPr>
                <w:rStyle w:val="Hyperlink"/>
                <w:noProof/>
              </w:rPr>
              <w:t>Contratto richiestaCancellazione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834416C" w14:textId="2695A137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4" w:history="1">
            <w:r w:rsidR="00E549EF" w:rsidRPr="00B41069">
              <w:rPr>
                <w:rStyle w:val="Hyperlink"/>
                <w:noProof/>
              </w:rPr>
              <w:t>Contratto confermaCancellazione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7BE8CD3" w14:textId="729B705C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5" w:history="1">
            <w:r w:rsidR="00E549EF" w:rsidRPr="00B41069">
              <w:rPr>
                <w:rStyle w:val="Hyperlink"/>
                <w:noProof/>
              </w:rPr>
              <w:t>Architettura Logica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42D5B27" w14:textId="38ECDDD7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6" w:history="1">
            <w:r w:rsidR="00E549EF" w:rsidRPr="00B41069">
              <w:rPr>
                <w:rStyle w:val="Hyperlink"/>
                <w:noProof/>
              </w:rPr>
              <w:t>Diagramma delle Classi Software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0EAFED" w14:textId="2308D7F3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7" w:history="1">
            <w:r w:rsidR="00E549EF" w:rsidRPr="00B41069">
              <w:rPr>
                <w:rStyle w:val="Hyperlink"/>
                <w:noProof/>
              </w:rPr>
              <w:t>Package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_Toc167222697 \h </w:instrText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D7FD8E3" w14:textId="4246491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8" w:history="1">
            <w:r w:rsidR="00E549EF" w:rsidRPr="00B41069">
              <w:rPr>
                <w:rStyle w:val="Hyperlink"/>
                <w:noProof/>
              </w:rPr>
              <w:t>Sottopackage 1.1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_Toc167222698 \h </w:instrText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CB0425F" w14:textId="13CCB8B8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9" w:history="1">
            <w:r w:rsidR="00E549EF" w:rsidRPr="00B41069">
              <w:rPr>
                <w:rStyle w:val="Hyperlink"/>
                <w:noProof/>
              </w:rPr>
              <w:t>Sottopackage 1.2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_Toc167222699 \h </w:instrText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EF2269" w14:textId="07BA2790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0" w:history="1">
            <w:r w:rsidR="00E549EF" w:rsidRPr="00B41069">
              <w:rPr>
                <w:rStyle w:val="Hyperlink"/>
                <w:noProof/>
              </w:rPr>
              <w:t>Package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_Toc167222700 \h </w:instrText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107DF34" w14:textId="24A11221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1" w:history="1">
            <w:r w:rsidR="00E549EF" w:rsidRPr="00B41069">
              <w:rPr>
                <w:rStyle w:val="Hyperlink"/>
                <w:noProof/>
              </w:rPr>
              <w:t>Diagrammi di Sequenza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60A852F" w14:textId="2ABDEEC8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2" w:history="1">
            <w:r w:rsidR="00E549EF" w:rsidRPr="00B41069">
              <w:rPr>
                <w:rStyle w:val="Hyperlink"/>
                <w:noProof/>
              </w:rPr>
              <w:t>Diagramma di Sequenza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CA45E3A" w14:textId="2D40125D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3" w:history="1">
            <w:r w:rsidR="00E549EF" w:rsidRPr="00B41069">
              <w:rPr>
                <w:rStyle w:val="Hyperlink"/>
                <w:noProof/>
              </w:rPr>
              <w:t>Diagramma di Sequenza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29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8BF9E2E" w14:textId="2ECCC421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4" w:history="1">
            <w:r w:rsidR="00E549EF" w:rsidRPr="00B41069">
              <w:rPr>
                <w:rStyle w:val="Hyperlink"/>
                <w:noProof/>
              </w:rPr>
              <w:t>Pattern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A240CA7" w14:textId="38B2E28E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5" w:history="1">
            <w:r w:rsidR="00E549EF" w:rsidRPr="00B41069">
              <w:rPr>
                <w:rStyle w:val="Hyperlink"/>
                <w:noProof/>
              </w:rPr>
              <w:t>Grasp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4061027" w14:textId="660D6A62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6" w:history="1">
            <w:r w:rsidR="00E549EF" w:rsidRPr="00B41069">
              <w:rPr>
                <w:rStyle w:val="Hyperlink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_Toc167222706 \h </w:instrText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7A66576" w14:textId="2D97022A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7" w:history="1">
            <w:r w:rsidR="00E549EF" w:rsidRPr="00B41069">
              <w:rPr>
                <w:rStyle w:val="Hyperlink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58F29AB" w14:textId="0DB8DD54" w:rsidR="00E549E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8" w:history="1">
            <w:r w:rsidR="00E549EF" w:rsidRPr="00B41069">
              <w:rPr>
                <w:rStyle w:val="Hyperlink"/>
                <w:noProof/>
              </w:rPr>
              <w:t>GoF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03E821A" w14:textId="582AF015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9" w:history="1">
            <w:r w:rsidR="00E549EF" w:rsidRPr="00B41069">
              <w:rPr>
                <w:rStyle w:val="Hyperlink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911F863" w14:textId="4F218412" w:rsidR="00E549E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0" w:history="1">
            <w:r w:rsidR="00E549EF" w:rsidRPr="00B41069">
              <w:rPr>
                <w:rStyle w:val="Hyperlink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39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172B8BF" w14:textId="1D954C27" w:rsidR="00E549E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1" w:history="1">
            <w:r w:rsidR="00E549EF" w:rsidRPr="00B41069">
              <w:rPr>
                <w:rStyle w:val="Hyperlink"/>
                <w:noProof/>
              </w:rPr>
              <w:t>ReadMe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FA60D0">
              <w:rPr>
                <w:noProof/>
                <w:webHidden/>
              </w:rPr>
              <w:t>40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E6151DC" w14:textId="29263581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Heading1"/>
      </w:pPr>
      <w:bookmarkStart w:id="0" w:name="_Toc167222670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16293183" w14:textId="3F48E1DA" w:rsidR="009C7DC9" w:rsidRDefault="00C674C0" w:rsidP="002A2D65">
      <w:pPr>
        <w:jc w:val="center"/>
      </w:pPr>
      <w:r>
        <w:rPr>
          <w:noProof/>
          <w:lang w:val="en-US"/>
        </w:rPr>
        <w:drawing>
          <wp:inline distT="0" distB="0" distL="0" distR="0" wp14:anchorId="6A0D33F2" wp14:editId="69C3E45B">
            <wp:extent cx="6120130" cy="5010785"/>
            <wp:effectExtent l="0" t="0" r="0" b="0"/>
            <wp:docPr id="759179148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9148" name="Immagine 1" descr="Immagine che contiene testo, diagramma, Piano, Paralle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455D3A58" w14:textId="77777777" w:rsidR="009C7DC9" w:rsidRDefault="009C7DC9" w:rsidP="009C7DC9">
      <w:pPr>
        <w:pStyle w:val="Heading1"/>
      </w:pPr>
      <w:bookmarkStart w:id="1" w:name="_Toc167222671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Heading2"/>
      </w:pPr>
      <w:bookmarkStart w:id="2" w:name="_Toc167222672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Heading2"/>
        <w:jc w:val="left"/>
      </w:pPr>
      <w:bookmarkStart w:id="3" w:name="_Toc167222673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Heading3"/>
      </w:pPr>
      <w:bookmarkStart w:id="4" w:name="_Toc167222674"/>
      <w:r w:rsidRPr="002A2D65">
        <w:t>Prenotazione cliente</w:t>
      </w:r>
      <w:bookmarkEnd w:id="4"/>
    </w:p>
    <w:tbl>
      <w:tblPr>
        <w:tblStyle w:val="GridTable5Dark-Accent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proofErr w:type="gramStart"/>
            <w:r>
              <w:t>t</w:t>
            </w:r>
            <w:r w:rsidR="000060EA">
              <w:t>erzi(</w:t>
            </w:r>
            <w:proofErr w:type="gramEnd"/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Viene inviata </w:t>
            </w:r>
            <w:proofErr w:type="gramStart"/>
            <w:r>
              <w:t>un e-mail</w:t>
            </w:r>
            <w:proofErr w:type="gramEnd"/>
            <w:r>
              <w:t xml:space="preserve"> di riepilogo della prenotazione.</w:t>
            </w:r>
          </w:p>
          <w:p w14:paraId="7543717D" w14:textId="2241835C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Viene inviata </w:t>
            </w:r>
            <w:proofErr w:type="gramStart"/>
            <w:r w:rsidRPr="00B733A4">
              <w:t>un e-mail</w:t>
            </w:r>
            <w:proofErr w:type="gramEnd"/>
            <w:r w:rsidRPr="00B733A4">
              <w:t xml:space="preserve">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Heading3"/>
      </w:pPr>
      <w:bookmarkStart w:id="5" w:name="_Toc167222675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GridTable5Dark-Accent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Heading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Heading3"/>
      </w:pPr>
      <w:bookmarkStart w:id="6" w:name="_Toc167222676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Heading3"/>
      </w:pPr>
      <w:bookmarkStart w:id="7" w:name="_Toc167222677"/>
      <w:r>
        <w:t xml:space="preserve">Cancellazione </w:t>
      </w:r>
      <w:r w:rsidR="00B7795D">
        <w:t>pacchetto vacanza</w:t>
      </w:r>
      <w:bookmarkEnd w:id="7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Punto di estensione: </w:t>
            </w:r>
            <w:proofErr w:type="spellStart"/>
            <w:proofErr w:type="gramStart"/>
            <w:r>
              <w:t>CancellazioneFallita</w:t>
            </w:r>
            <w:proofErr w:type="spellEnd"/>
            <w:proofErr w:type="gramEnd"/>
            <w:r>
              <w:t>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Heading3"/>
      </w:pPr>
      <w:bookmarkStart w:id="8" w:name="_Toc167222678"/>
      <w:r w:rsidRPr="002A2D65">
        <w:t>Registrazione utente</w:t>
      </w:r>
      <w:bookmarkEnd w:id="8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lastRenderedPageBreak/>
        <w:t xml:space="preserve">Denis </w:t>
      </w:r>
      <w:proofErr w:type="spellStart"/>
      <w:r w:rsidR="00097FA5">
        <w:t>D</w:t>
      </w:r>
      <w:r>
        <w:t>e</w:t>
      </w:r>
      <w:r w:rsidR="00097FA5">
        <w:t>g</w:t>
      </w:r>
      <w:r>
        <w:t>eratu</w:t>
      </w:r>
      <w:proofErr w:type="spellEnd"/>
      <w:r>
        <w:t xml:space="preserve"> - 895835</w:t>
      </w:r>
    </w:p>
    <w:p w14:paraId="67C3BB90" w14:textId="24BC7B57" w:rsidR="002A2D65" w:rsidRPr="002A2D65" w:rsidRDefault="002A2D65" w:rsidP="002A2D65">
      <w:pPr>
        <w:pStyle w:val="Heading3"/>
      </w:pPr>
      <w:bookmarkStart w:id="9" w:name="_Toc167222679"/>
      <w:r w:rsidRPr="002A2D65">
        <w:t>Gestione richieste</w:t>
      </w:r>
      <w:bookmarkEnd w:id="9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 xml:space="preserve">Nel caso di impossibilità di soddisfare una </w:t>
            </w:r>
            <w:proofErr w:type="gramStart"/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richiesta ,</w:t>
            </w:r>
            <w:proofErr w:type="gramEnd"/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 xml:space="preserve">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Heading1"/>
      </w:pPr>
      <w:bookmarkStart w:id="10" w:name="_Toc167222680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Heading3"/>
      </w:pPr>
      <w:bookmarkStart w:id="11" w:name="_Toc167222681"/>
      <w:proofErr w:type="spellStart"/>
      <w:r>
        <w:t>RegistrazioneUtente</w:t>
      </w:r>
      <w:bookmarkEnd w:id="11"/>
      <w:proofErr w:type="spellEnd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  <w:lang w:val="en-US"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Heading3"/>
      </w:pPr>
      <w:bookmarkStart w:id="12" w:name="_Toc167222682"/>
      <w:proofErr w:type="spellStart"/>
      <w:r>
        <w:t>PrenotazioneCliente</w:t>
      </w:r>
      <w:bookmarkEnd w:id="12"/>
      <w:proofErr w:type="spellEnd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Heading3"/>
      </w:pPr>
      <w:bookmarkStart w:id="13" w:name="_Toc167222683"/>
      <w:proofErr w:type="spellStart"/>
      <w:r>
        <w:t>InserisciPacchettoVacanza</w:t>
      </w:r>
      <w:bookmarkEnd w:id="13"/>
      <w:proofErr w:type="spellEnd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Heading3"/>
      </w:pPr>
      <w:bookmarkStart w:id="14" w:name="_Toc167222684"/>
      <w:proofErr w:type="spellStart"/>
      <w:r>
        <w:t>M</w:t>
      </w:r>
      <w:r w:rsidR="00DD66CB">
        <w:t>odificaPacchettoVacanza</w:t>
      </w:r>
      <w:bookmarkEnd w:id="14"/>
      <w:proofErr w:type="spellEnd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Heading3"/>
      </w:pPr>
      <w:bookmarkStart w:id="15" w:name="_Toc167222685"/>
      <w:proofErr w:type="spellStart"/>
      <w:r>
        <w:t>C</w:t>
      </w:r>
      <w:r w:rsidR="00DD66CB">
        <w:t>ancellaPacchettoVacanza</w:t>
      </w:r>
      <w:bookmarkEnd w:id="15"/>
      <w:proofErr w:type="spellEnd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27355F90" w14:textId="47375CA5" w:rsidR="00DD66CB" w:rsidRDefault="00E549EF" w:rsidP="00DD66CB">
      <w:pPr>
        <w:pStyle w:val="Heading3"/>
      </w:pPr>
      <w:bookmarkStart w:id="16" w:name="_Toc167222686"/>
      <w:proofErr w:type="spellStart"/>
      <w:r>
        <w:t>C</w:t>
      </w:r>
      <w:r w:rsidR="00DD66CB">
        <w:t>ancellaPrenotazione</w:t>
      </w:r>
      <w:bookmarkEnd w:id="16"/>
      <w:proofErr w:type="spellEnd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Heading1"/>
      </w:pPr>
      <w:r>
        <w:t>Diagrammi di Attività</w:t>
      </w:r>
    </w:p>
    <w:p w14:paraId="5AE67342" w14:textId="4C538817" w:rsidR="005D76E1" w:rsidRDefault="005D76E1" w:rsidP="005D76E1">
      <w:pPr>
        <w:pStyle w:val="Heading3"/>
      </w:pPr>
      <w:proofErr w:type="spellStart"/>
      <w:r>
        <w:t>EffettuaRegistrazione</w:t>
      </w:r>
      <w:proofErr w:type="spellEnd"/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Heading3"/>
      </w:pPr>
      <w:proofErr w:type="spellStart"/>
      <w:r>
        <w:t>InserisciPrenotazione</w:t>
      </w:r>
      <w:proofErr w:type="spellEnd"/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Heading3"/>
      </w:pPr>
      <w:proofErr w:type="spellStart"/>
      <w:r>
        <w:t>GestisciCatalogo</w:t>
      </w:r>
      <w:proofErr w:type="spellEnd"/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</w:t>
      </w:r>
      <w:proofErr w:type="spellStart"/>
      <w:proofErr w:type="gramStart"/>
      <w:r>
        <w:t>Degeratu</w:t>
      </w:r>
      <w:proofErr w:type="spellEnd"/>
      <w:r>
        <w:t xml:space="preserve">  -</w:t>
      </w:r>
      <w:proofErr w:type="gramEnd"/>
      <w:r>
        <w:t xml:space="preserve">  </w:t>
      </w:r>
      <w:r w:rsidR="00F42633">
        <w:t>895835</w:t>
      </w:r>
    </w:p>
    <w:p w14:paraId="20AC1860" w14:textId="77777777" w:rsidR="005D76E1" w:rsidRDefault="005D76E1" w:rsidP="005D76E1">
      <w:pPr>
        <w:pStyle w:val="Heading3"/>
      </w:pPr>
      <w:proofErr w:type="spellStart"/>
      <w:r>
        <w:t>ModificaPrenotazione</w:t>
      </w:r>
      <w:proofErr w:type="spellEnd"/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Heading1"/>
      </w:pPr>
      <w:bookmarkStart w:id="17" w:name="_Toc167222687"/>
      <w:r>
        <w:t>Contratti</w:t>
      </w:r>
      <w:bookmarkEnd w:id="17"/>
    </w:p>
    <w:p w14:paraId="0F33155F" w14:textId="05A6A38D" w:rsidR="00F8558D" w:rsidRDefault="00DC5B30" w:rsidP="00DC5B30">
      <w:pPr>
        <w:pStyle w:val="Heading3"/>
        <w:rPr>
          <w:i w:val="0"/>
          <w:iCs/>
        </w:rPr>
      </w:pPr>
      <w:bookmarkStart w:id="18" w:name="_Toc167222688"/>
      <w:r>
        <w:t xml:space="preserve">Contratto </w:t>
      </w:r>
      <w:proofErr w:type="spellStart"/>
      <w:r>
        <w:t>verificaDati</w:t>
      </w:r>
      <w:bookmarkEnd w:id="18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verificaDati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57FB0D25" w:rsidR="00DC5B30" w:rsidRDefault="00DC5B30" w:rsidP="00DC5B30">
      <w:pPr>
        <w:pStyle w:val="Heading3"/>
      </w:pPr>
      <w:bookmarkStart w:id="19" w:name="_Toc167222689"/>
      <w:r>
        <w:t xml:space="preserve">Contratto </w:t>
      </w:r>
      <w:proofErr w:type="spellStart"/>
      <w:r>
        <w:t>InserisciUtente</w:t>
      </w:r>
      <w:bookmarkEnd w:id="19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proofErr w:type="spellStart"/>
            <w:r w:rsidR="00855D57">
              <w:t>InserisciUtente</w:t>
            </w:r>
            <w:proofErr w:type="spellEnd"/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InserisciUtente</w:t>
            </w:r>
            <w:proofErr w:type="spellEnd"/>
            <w:r>
              <w:t>(</w:t>
            </w:r>
            <w:proofErr w:type="gramEnd"/>
            <w:r>
              <w:t xml:space="preserve">nome, cognome, e-mail, password </w:t>
            </w:r>
            <w:proofErr w:type="spellStart"/>
            <w:r>
              <w:t>metodoDiPagamento</w:t>
            </w:r>
            <w:proofErr w:type="spellEnd"/>
            <w:r>
              <w:t>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lastRenderedPageBreak/>
        <w:t>Filippo Gentili - 899906</w:t>
      </w:r>
    </w:p>
    <w:p w14:paraId="0745E3BA" w14:textId="43A1E799" w:rsidR="009C7DC9" w:rsidRDefault="009C7DC9" w:rsidP="002A2D65">
      <w:pPr>
        <w:pStyle w:val="Heading3"/>
      </w:pPr>
      <w:bookmarkStart w:id="20" w:name="_Toc167222690"/>
      <w:r>
        <w:t xml:space="preserve">Contratto </w:t>
      </w:r>
      <w:proofErr w:type="spellStart"/>
      <w:r w:rsidR="00904FED">
        <w:t>effetuaLogin</w:t>
      </w:r>
      <w:bookmarkEnd w:id="20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effettuaLogin</w:t>
            </w:r>
            <w:proofErr w:type="spellEnd"/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proofErr w:type="gramStart"/>
            <w:r w:rsidRPr="00904FED">
              <w:rPr>
                <w:lang w:val="en-GB"/>
              </w:rPr>
              <w:t>effettuaLogIn</w:t>
            </w:r>
            <w:proofErr w:type="spellEnd"/>
            <w:r w:rsidRPr="00904FED">
              <w:rPr>
                <w:lang w:val="en-GB"/>
              </w:rPr>
              <w:t>(</w:t>
            </w:r>
            <w:proofErr w:type="gramEnd"/>
            <w:r w:rsidRPr="00904FED">
              <w:rPr>
                <w:lang w:val="en-GB"/>
              </w:rPr>
              <w:t>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InserisciPrenotazione</w:t>
            </w:r>
            <w:proofErr w:type="spellEnd"/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Heading3"/>
      </w:pPr>
      <w:bookmarkStart w:id="21" w:name="_Toc167222691"/>
      <w:r w:rsidRPr="00CB1555">
        <w:t xml:space="preserve">Contratto </w:t>
      </w:r>
      <w:proofErr w:type="spellStart"/>
      <w:r w:rsidRPr="00CB1555">
        <w:t>effetuaRichiestaPrenotazione</w:t>
      </w:r>
      <w:bookmarkEnd w:id="21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effettuaRichiestaPrenotazione</w:t>
            </w:r>
            <w:proofErr w:type="spellEnd"/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effettuaRichiestaPrenotazione</w:t>
            </w:r>
            <w:proofErr w:type="spellEnd"/>
            <w:r>
              <w:t>(</w:t>
            </w:r>
            <w:proofErr w:type="spellStart"/>
            <w:proofErr w:type="gramEnd"/>
            <w:r>
              <w:t>descrizioneRichiesta</w:t>
            </w:r>
            <w:proofErr w:type="spellEnd"/>
            <w:r>
              <w:t xml:space="preserve">, </w:t>
            </w:r>
            <w:proofErr w:type="spellStart"/>
            <w:r>
              <w:t>pagamentoCaparra</w:t>
            </w:r>
            <w:proofErr w:type="spellEnd"/>
            <w:r>
              <w:t>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InserisciPrenotazione</w:t>
            </w:r>
            <w:proofErr w:type="spellEnd"/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Heading3"/>
      </w:pPr>
      <w:bookmarkStart w:id="22" w:name="_Toc167222692"/>
      <w:r>
        <w:t xml:space="preserve">Contratto </w:t>
      </w:r>
      <w:proofErr w:type="spellStart"/>
      <w:r>
        <w:t>inserisciSpecifichePacchetto</w:t>
      </w:r>
      <w:bookmarkEnd w:id="22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inserisciSpecifichePacchetto</w:t>
            </w:r>
            <w:proofErr w:type="spellEnd"/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855D57">
              <w:t>inserisciSpecifichePacchetto</w:t>
            </w:r>
            <w:proofErr w:type="spellEnd"/>
            <w:r w:rsidRPr="00855D57">
              <w:t>(</w:t>
            </w:r>
            <w:proofErr w:type="gramEnd"/>
            <w:r w:rsidRPr="00855D57">
              <w:t xml:space="preserve">id, costo, </w:t>
            </w:r>
            <w:proofErr w:type="spellStart"/>
            <w:r w:rsidRPr="00855D57">
              <w:t>dataInizio</w:t>
            </w:r>
            <w:proofErr w:type="spellEnd"/>
            <w:r w:rsidRPr="00855D57">
              <w:t xml:space="preserve">, </w:t>
            </w:r>
            <w:proofErr w:type="spellStart"/>
            <w:r w:rsidRPr="00855D57">
              <w:t>dataFine</w:t>
            </w:r>
            <w:proofErr w:type="spellEnd"/>
            <w:r w:rsidRPr="00855D57">
              <w:t xml:space="preserve">, tipologia, </w:t>
            </w:r>
            <w:proofErr w:type="spellStart"/>
            <w:r w:rsidRPr="00855D57">
              <w:t>numeroPersone</w:t>
            </w:r>
            <w:proofErr w:type="spellEnd"/>
            <w:r w:rsidRPr="00855D57">
              <w:t>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InserisciPacchettoVacanza</w:t>
            </w:r>
            <w:proofErr w:type="spellEnd"/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proofErr w:type="spellStart"/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</w:t>
            </w:r>
            <w:proofErr w:type="spellStart"/>
            <w:r w:rsidR="00CB1555">
              <w:t>modificaPacchettoVacanza</w:t>
            </w:r>
            <w:proofErr w:type="spellEnd"/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modificaPacchettoVacanza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modificaPacchettoVacanza</w:t>
            </w:r>
            <w:proofErr w:type="spellEnd"/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 xml:space="preserve">Denis </w:t>
      </w:r>
      <w:proofErr w:type="spellStart"/>
      <w:r w:rsidR="00CB1555">
        <w:t>Degeratu</w:t>
      </w:r>
      <w:proofErr w:type="spellEnd"/>
      <w:r w:rsidR="00CB1555">
        <w:t xml:space="preserve">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Heading3"/>
        <w:contextualSpacing/>
      </w:pPr>
      <w:bookmarkStart w:id="23" w:name="_Toc167222693"/>
      <w:r>
        <w:t xml:space="preserve">Contratto </w:t>
      </w:r>
      <w:proofErr w:type="spellStart"/>
      <w:r w:rsidR="00763502">
        <w:t>richiestaCancellazione</w:t>
      </w:r>
      <w:bookmarkEnd w:id="23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</w:t>
            </w:r>
            <w:proofErr w:type="spellStart"/>
            <w:r w:rsidR="00763502">
              <w:t>richiestaCancellazione</w:t>
            </w:r>
            <w:proofErr w:type="spellEnd"/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richiestaCancellazione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cancellaPrenotazione</w:t>
            </w:r>
            <w:proofErr w:type="spellEnd"/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Heading3"/>
        <w:contextualSpacing/>
      </w:pPr>
    </w:p>
    <w:p w14:paraId="4F405C0B" w14:textId="54A998FA" w:rsidR="00CB1555" w:rsidRDefault="00E27E2C" w:rsidP="00CB1555">
      <w:pPr>
        <w:pStyle w:val="Heading3"/>
        <w:contextualSpacing/>
      </w:pPr>
      <w:bookmarkStart w:id="24" w:name="_Toc167222694"/>
      <w:r>
        <w:t xml:space="preserve">Contratto </w:t>
      </w:r>
      <w:proofErr w:type="spellStart"/>
      <w:r w:rsidR="00763502">
        <w:t>confermaCancellazione</w:t>
      </w:r>
      <w:bookmarkEnd w:id="24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</w:t>
            </w:r>
            <w:proofErr w:type="spellStart"/>
            <w:r w:rsidR="00763502">
              <w:t>confermaCancellazione</w:t>
            </w:r>
            <w:proofErr w:type="spellEnd"/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confermaCancellazione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cancellaPrenotazione</w:t>
            </w:r>
            <w:proofErr w:type="spellEnd"/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Heading1"/>
      </w:pPr>
      <w:bookmarkStart w:id="25" w:name="_Toc167222695"/>
      <w:r>
        <w:lastRenderedPageBreak/>
        <w:t>Architettura Logica</w:t>
      </w:r>
      <w:bookmarkEnd w:id="25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 w:rsidP="00151DF6">
      <w:pPr>
        <w:jc w:val="center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Heading1"/>
      </w:pPr>
      <w:bookmarkStart w:id="26" w:name="_Toc167222696"/>
      <w:r>
        <w:lastRenderedPageBreak/>
        <w:t>Diagramma delle Classi Software</w:t>
      </w:r>
      <w:bookmarkEnd w:id="26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532F975" w14:textId="77777777" w:rsidR="00FA60D0" w:rsidRDefault="00FA60D0" w:rsidP="00FA60D0">
      <w:pPr>
        <w:pStyle w:val="NormalWeb"/>
        <w:rPr>
          <w:noProof/>
        </w:rPr>
      </w:pPr>
    </w:p>
    <w:p w14:paraId="05F1762A" w14:textId="101E4B14" w:rsidR="00FA60D0" w:rsidRDefault="00FA60D0" w:rsidP="00FA60D0">
      <w:pPr>
        <w:pStyle w:val="NormalWeb"/>
      </w:pPr>
      <w:r>
        <w:rPr>
          <w:noProof/>
        </w:rPr>
        <w:drawing>
          <wp:inline distT="0" distB="0" distL="0" distR="0" wp14:anchorId="1C04F9D7" wp14:editId="0BA2F7D6">
            <wp:extent cx="6590805" cy="4143442"/>
            <wp:effectExtent l="0" t="0" r="0" b="0"/>
            <wp:docPr id="2079061065" name="Picture 1" descr="Several colorful rectangular pap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1065" name="Picture 1" descr="Several colorful rectangular pap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8" b="18955"/>
                    <a:stretch/>
                  </pic:blipFill>
                  <pic:spPr bwMode="auto">
                    <a:xfrm>
                      <a:off x="0" y="0"/>
                      <a:ext cx="6607439" cy="4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8A93" w14:textId="32AA69F9" w:rsidR="009C7DC9" w:rsidRDefault="009C7DC9" w:rsidP="001D3C47">
      <w:pPr>
        <w:jc w:val="left"/>
      </w:pPr>
      <w:r>
        <w:br w:type="page"/>
      </w:r>
    </w:p>
    <w:p w14:paraId="55E24D59" w14:textId="5F957661" w:rsidR="001D3C47" w:rsidRDefault="001D3C47" w:rsidP="001D3C47">
      <w:bookmarkStart w:id="27" w:name="_Toc167222701"/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Heading1"/>
      </w:pPr>
      <w:r>
        <w:t>Diagrammi di Sequenza</w:t>
      </w:r>
      <w:bookmarkEnd w:id="27"/>
    </w:p>
    <w:p w14:paraId="42C4F320" w14:textId="31E78C66" w:rsidR="009C7DC9" w:rsidRDefault="009C7DC9" w:rsidP="002A2D65">
      <w:pPr>
        <w:pStyle w:val="Heading3"/>
      </w:pPr>
      <w:bookmarkStart w:id="28" w:name="_Toc167222702"/>
      <w:r>
        <w:t xml:space="preserve">Diagramma di </w:t>
      </w:r>
      <w:bookmarkEnd w:id="28"/>
      <w:r w:rsidR="001B76F8">
        <w:t xml:space="preserve">sequenza </w:t>
      </w:r>
      <w:proofErr w:type="spellStart"/>
      <w:r w:rsidR="001B76F8">
        <w:t>InserisciUtente</w:t>
      </w:r>
      <w:proofErr w:type="spellEnd"/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Heading3"/>
      </w:pPr>
      <w:bookmarkStart w:id="29" w:name="_Toc167222703"/>
      <w:r>
        <w:t xml:space="preserve">Diagramma di Sequenza </w:t>
      </w:r>
      <w:bookmarkEnd w:id="29"/>
      <w:proofErr w:type="spellStart"/>
      <w:r w:rsidR="001B76F8">
        <w:t>VerificaDati</w:t>
      </w:r>
      <w:proofErr w:type="spellEnd"/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151DF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Heading3"/>
      </w:pPr>
      <w:r>
        <w:t xml:space="preserve">Diagramma di Sequenza </w:t>
      </w:r>
      <w:proofErr w:type="spellStart"/>
      <w:r>
        <w:t>EffettuaLogin</w:t>
      </w:r>
      <w:proofErr w:type="spellEnd"/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Heading3"/>
      </w:pPr>
      <w:r>
        <w:t xml:space="preserve">Diagramma di Sequenza </w:t>
      </w:r>
      <w:proofErr w:type="spellStart"/>
      <w:r>
        <w:t>EffettuaRichiestaPrenotazione</w:t>
      </w:r>
      <w:proofErr w:type="spellEnd"/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41E90A1C" w:rsidR="001B76F8" w:rsidRDefault="00FA60D0" w:rsidP="00FA60D0">
      <w:pPr>
        <w:jc w:val="center"/>
      </w:pPr>
      <w:r w:rsidRPr="00FA60D0">
        <w:drawing>
          <wp:inline distT="0" distB="0" distL="0" distR="0" wp14:anchorId="2435A000" wp14:editId="734603A9">
            <wp:extent cx="6120130" cy="2807335"/>
            <wp:effectExtent l="0" t="0" r="0" b="0"/>
            <wp:docPr id="969337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790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Heading3"/>
      </w:pPr>
      <w:r>
        <w:t xml:space="preserve">Diagramma di Sequenza </w:t>
      </w:r>
      <w:proofErr w:type="spellStart"/>
      <w:r>
        <w:t>InserisciSpecifichePacchetto</w:t>
      </w:r>
      <w:proofErr w:type="spellEnd"/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Heading3"/>
      </w:pPr>
      <w:r>
        <w:t xml:space="preserve">Diagramma di Sequenza </w:t>
      </w:r>
      <w:proofErr w:type="spellStart"/>
      <w:r>
        <w:t>ModificaPacchettoVacanza</w:t>
      </w:r>
      <w:proofErr w:type="spellEnd"/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</w:t>
      </w:r>
      <w:r w:rsidR="00F51FE1">
        <w:t>895835</w:t>
      </w:r>
    </w:p>
    <w:p w14:paraId="125D26D7" w14:textId="557429BD" w:rsidR="001B76F8" w:rsidRDefault="001B76F8" w:rsidP="001B76F8">
      <w:pPr>
        <w:pStyle w:val="Heading3"/>
      </w:pPr>
      <w:r>
        <w:t xml:space="preserve">Diagramma di Sequenza </w:t>
      </w:r>
      <w:proofErr w:type="spellStart"/>
      <w:r w:rsidR="00831DA7">
        <w:t>Richiestacancellazione</w:t>
      </w:r>
      <w:proofErr w:type="spellEnd"/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4C105E58" w14:textId="00C9C643" w:rsidR="00F51FE1" w:rsidRDefault="00F51FE1" w:rsidP="00F51FE1">
      <w:pPr>
        <w:pStyle w:val="Heading3"/>
      </w:pPr>
      <w:r>
        <w:t xml:space="preserve">Diagramma di Sequenza </w:t>
      </w:r>
      <w:proofErr w:type="spellStart"/>
      <w:r w:rsidR="00831DA7">
        <w:t>ConfermaCancellazione</w:t>
      </w:r>
      <w:proofErr w:type="spellEnd"/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Heading1"/>
      </w:pPr>
      <w:bookmarkStart w:id="30" w:name="_Toc167222704"/>
      <w:r>
        <w:lastRenderedPageBreak/>
        <w:t>Pattern</w:t>
      </w:r>
      <w:bookmarkEnd w:id="30"/>
    </w:p>
    <w:p w14:paraId="5EACC44D" w14:textId="77777777" w:rsidR="009C7DC9" w:rsidRPr="009C7DC9" w:rsidRDefault="009C7DC9" w:rsidP="009C7DC9">
      <w:pPr>
        <w:pStyle w:val="Heading2"/>
      </w:pPr>
      <w:bookmarkStart w:id="31" w:name="_Toc167222705"/>
      <w:proofErr w:type="spellStart"/>
      <w:r>
        <w:t>Grasp</w:t>
      </w:r>
      <w:bookmarkEnd w:id="31"/>
      <w:proofErr w:type="spellEnd"/>
    </w:p>
    <w:p w14:paraId="24F39BC9" w14:textId="4383657B" w:rsidR="009C7DC9" w:rsidRDefault="00246196" w:rsidP="002A2D65">
      <w:pPr>
        <w:pStyle w:val="Heading3"/>
      </w:pPr>
      <w:r>
        <w:t>Controller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proofErr w:type="spellStart"/>
            <w:r>
              <w:t>CatalogoContreller</w:t>
            </w:r>
            <w:proofErr w:type="spellEnd"/>
          </w:p>
          <w:p w14:paraId="4F54FAC9" w14:textId="77777777" w:rsidR="009C37B1" w:rsidRDefault="009C37B1">
            <w:pPr>
              <w:jc w:val="left"/>
            </w:pPr>
            <w:proofErr w:type="spellStart"/>
            <w:r>
              <w:t>PacchettoVacanzaController</w:t>
            </w:r>
            <w:proofErr w:type="spellEnd"/>
          </w:p>
          <w:p w14:paraId="6933BCE6" w14:textId="77777777" w:rsidR="009C37B1" w:rsidRDefault="009C37B1">
            <w:pPr>
              <w:jc w:val="left"/>
            </w:pPr>
            <w:proofErr w:type="spellStart"/>
            <w:r>
              <w:t>RichiesteControlller</w:t>
            </w:r>
            <w:proofErr w:type="spellEnd"/>
          </w:p>
          <w:p w14:paraId="5032B196" w14:textId="77777777" w:rsidR="009C37B1" w:rsidRDefault="009C37B1">
            <w:pPr>
              <w:jc w:val="left"/>
            </w:pPr>
            <w:proofErr w:type="spellStart"/>
            <w:r>
              <w:t>PrenotazioneController</w:t>
            </w:r>
            <w:proofErr w:type="spellEnd"/>
          </w:p>
          <w:p w14:paraId="4192F5B4" w14:textId="1375DCE8" w:rsidR="009C37B1" w:rsidRDefault="009C37B1">
            <w:pPr>
              <w:jc w:val="left"/>
            </w:pPr>
            <w:proofErr w:type="spellStart"/>
            <w:r>
              <w:t>GestioneUtente</w:t>
            </w:r>
            <w:proofErr w:type="spellEnd"/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 xml:space="preserve">Un controller è il primo oggetto oltre lo strato UI che </w:t>
            </w:r>
            <w:proofErr w:type="gramStart"/>
            <w:r w:rsidRPr="00246196">
              <w:t>è  responsabile</w:t>
            </w:r>
            <w:proofErr w:type="gramEnd"/>
            <w:r w:rsidRPr="00246196">
              <w:t xml:space="preserve">  di ricevere  e  gestire un messaggio di un'operazione di sistema.</w:t>
            </w:r>
            <w:r>
              <w:t xml:space="preserve"> Un controller rappresenta “oggetti </w:t>
            </w:r>
            <w:proofErr w:type="gramStart"/>
            <w:r>
              <w:t>radice”  mediatori</w:t>
            </w:r>
            <w:proofErr w:type="gramEnd"/>
            <w:r>
              <w:t xml:space="preserve">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Heading2"/>
      </w:pPr>
      <w:r>
        <w:t>GOF</w:t>
      </w:r>
    </w:p>
    <w:p w14:paraId="167E3994" w14:textId="77777777" w:rsidR="00246196" w:rsidRDefault="00246196" w:rsidP="00246196">
      <w:pPr>
        <w:pStyle w:val="Heading3"/>
      </w:pPr>
      <w:r>
        <w:t>Singleton: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proofErr w:type="spellStart"/>
            <w:r>
              <w:t>EmailProvider</w:t>
            </w:r>
            <w:proofErr w:type="spellEnd"/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Emailprovider</w:t>
            </w:r>
            <w:proofErr w:type="spellEnd"/>
            <w:r>
              <w:t xml:space="preserve">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Heading3"/>
      </w:pPr>
      <w:r>
        <w:br w:type="page"/>
      </w:r>
    </w:p>
    <w:p w14:paraId="6CC64D68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0E948612" w14:textId="77777777" w:rsidR="009C7DC9" w:rsidRDefault="009C7DC9" w:rsidP="002A2D65">
      <w:pPr>
        <w:pStyle w:val="Heading3"/>
      </w:pPr>
      <w:bookmarkStart w:id="32" w:name="_Toc167222707"/>
      <w:r>
        <w:t>Pattern 2</w:t>
      </w:r>
      <w:bookmarkEnd w:id="32"/>
    </w:p>
    <w:p w14:paraId="72E81A9B" w14:textId="77777777" w:rsidR="009C7DC9" w:rsidRDefault="009C7DC9" w:rsidP="009C7DC9">
      <w:r>
        <w:t>[??? immagine, tabella...]</w:t>
      </w:r>
    </w:p>
    <w:p w14:paraId="4D51A3BE" w14:textId="77777777" w:rsidR="009C7DC9" w:rsidRDefault="009C7DC9">
      <w:pPr>
        <w:jc w:val="left"/>
      </w:pPr>
      <w:r>
        <w:br w:type="page"/>
      </w:r>
    </w:p>
    <w:p w14:paraId="50039E8B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35E61144" w14:textId="77777777" w:rsidR="009C7DC9" w:rsidRPr="009C7DC9" w:rsidRDefault="009C7DC9" w:rsidP="009C7DC9">
      <w:pPr>
        <w:pStyle w:val="Heading2"/>
      </w:pPr>
      <w:bookmarkStart w:id="33" w:name="_Toc167222708"/>
      <w:proofErr w:type="spellStart"/>
      <w:r>
        <w:t>GoF</w:t>
      </w:r>
      <w:bookmarkEnd w:id="33"/>
      <w:proofErr w:type="spellEnd"/>
    </w:p>
    <w:p w14:paraId="56311E37" w14:textId="77777777" w:rsidR="009C7DC9" w:rsidRDefault="009C7DC9" w:rsidP="002A2D65">
      <w:pPr>
        <w:pStyle w:val="Heading3"/>
      </w:pPr>
      <w:bookmarkStart w:id="34" w:name="_Toc167222709"/>
      <w:r>
        <w:t>Pattern 1</w:t>
      </w:r>
      <w:bookmarkEnd w:id="34"/>
    </w:p>
    <w:p w14:paraId="35610CE2" w14:textId="77777777" w:rsidR="009C7DC9" w:rsidRDefault="009C7DC9" w:rsidP="009C7DC9">
      <w:r>
        <w:t>[??? immagine, tabella...]</w:t>
      </w:r>
    </w:p>
    <w:p w14:paraId="6737F8F7" w14:textId="77777777" w:rsidR="009C7DC9" w:rsidRDefault="009C7DC9">
      <w:pPr>
        <w:jc w:val="left"/>
      </w:pPr>
      <w:r>
        <w:br w:type="page"/>
      </w:r>
    </w:p>
    <w:p w14:paraId="695704C7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4A5F3975" w14:textId="77777777" w:rsidR="009C7DC9" w:rsidRDefault="009C7DC9" w:rsidP="002A2D65">
      <w:pPr>
        <w:pStyle w:val="Heading3"/>
      </w:pPr>
      <w:bookmarkStart w:id="35" w:name="_Toc167222710"/>
      <w:r>
        <w:t>Pattern 2</w:t>
      </w:r>
      <w:bookmarkEnd w:id="35"/>
    </w:p>
    <w:p w14:paraId="422C1E50" w14:textId="77777777" w:rsidR="009C7DC9" w:rsidRDefault="009C7DC9" w:rsidP="009C7DC9">
      <w:r>
        <w:t>[??? immagine, tabella...]</w:t>
      </w:r>
    </w:p>
    <w:p w14:paraId="3193B09D" w14:textId="77777777" w:rsidR="009C7DC9" w:rsidRDefault="009C7DC9">
      <w:pPr>
        <w:jc w:val="left"/>
      </w:pPr>
      <w:r>
        <w:br w:type="page"/>
      </w:r>
    </w:p>
    <w:p w14:paraId="09EB50CE" w14:textId="77777777" w:rsidR="009C7DC9" w:rsidRDefault="009C7DC9" w:rsidP="009C7DC9">
      <w:pPr>
        <w:pStyle w:val="Heading1"/>
      </w:pPr>
      <w:bookmarkStart w:id="36" w:name="_Toc167222711"/>
      <w:proofErr w:type="spellStart"/>
      <w:r>
        <w:lastRenderedPageBreak/>
        <w:t>ReadMe</w:t>
      </w:r>
      <w:bookmarkEnd w:id="36"/>
      <w:proofErr w:type="spellEnd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3"/>
      <w:footerReference w:type="default" r:id="rId34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80951B" w14:textId="77777777" w:rsidR="00D321E0" w:rsidRDefault="00D321E0" w:rsidP="00505918">
      <w:pPr>
        <w:spacing w:after="0" w:line="240" w:lineRule="auto"/>
      </w:pPr>
      <w:r>
        <w:separator/>
      </w:r>
    </w:p>
  </w:endnote>
  <w:endnote w:type="continuationSeparator" w:id="0">
    <w:p w14:paraId="52F01D04" w14:textId="77777777" w:rsidR="00D321E0" w:rsidRDefault="00D321E0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7539E" w14:textId="486D317F" w:rsidR="000F3A14" w:rsidRDefault="00000000">
    <w:pPr>
      <w:pStyle w:val="Footer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1025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8635A" w14:textId="77777777" w:rsidR="00D321E0" w:rsidRDefault="00D321E0" w:rsidP="00505918">
      <w:pPr>
        <w:spacing w:after="0" w:line="240" w:lineRule="auto"/>
      </w:pPr>
      <w:r>
        <w:separator/>
      </w:r>
    </w:p>
  </w:footnote>
  <w:footnote w:type="continuationSeparator" w:id="0">
    <w:p w14:paraId="6F109E14" w14:textId="77777777" w:rsidR="00D321E0" w:rsidRDefault="00D321E0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8540C" w14:textId="040CD16E" w:rsidR="00505918" w:rsidRDefault="00000000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1027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2399F968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 xml:space="preserve">– </w:t>
                </w:r>
                <w:proofErr w:type="spellStart"/>
                <w:r w:rsidRPr="00FB106E">
                  <w:rPr>
                    <w:rFonts w:ascii="Avenir Next LT Pro" w:hAnsi="Avenir Next LT Pro"/>
                    <w:i/>
                    <w:iCs/>
                  </w:rPr>
                  <w:t>CdL</w:t>
                </w:r>
                <w:proofErr w:type="spellEnd"/>
                <w:r w:rsidRPr="00FB106E">
                  <w:rPr>
                    <w:rFonts w:ascii="Avenir Next LT Pro" w:hAnsi="Avenir Next LT Pro"/>
                    <w:i/>
                    <w:iCs/>
                  </w:rPr>
                  <w:t xml:space="preserve">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1026" style="position:absolute;left:0;text-align:left;margin-left:-7.8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134A85F5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831DA7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28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r>
      <w:fldChar w:fldCharType="begin"/>
    </w:r>
    <w:r>
      <w:instrText xml:space="preserve"> STYLEREF  "Car. predefinito paragrafo"  \* MERGEFORMAT </w:instrText>
    </w:r>
    <w:r>
      <w:fldChar w:fldCharType="separate"/>
    </w:r>
    <w:r w:rsidR="00FA60D0">
      <w:rPr>
        <w:b/>
        <w:bCs/>
        <w:noProof/>
        <w:lang w:val="en-US"/>
      </w:rPr>
      <w:t>Error! Use the Home tab to apply Car. predefinito paragrafo to the text that you want to appear here.</w:t>
    </w:r>
    <w:r>
      <w:rPr>
        <w:noProof/>
      </w:rPr>
      <w:fldChar w:fldCharType="end"/>
    </w:r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615647">
    <w:abstractNumId w:val="24"/>
  </w:num>
  <w:num w:numId="2" w16cid:durableId="1620529482">
    <w:abstractNumId w:val="0"/>
  </w:num>
  <w:num w:numId="3" w16cid:durableId="1410880838">
    <w:abstractNumId w:val="15"/>
  </w:num>
  <w:num w:numId="4" w16cid:durableId="1847205676">
    <w:abstractNumId w:val="7"/>
  </w:num>
  <w:num w:numId="5" w16cid:durableId="681012083">
    <w:abstractNumId w:val="29"/>
  </w:num>
  <w:num w:numId="6" w16cid:durableId="592906383">
    <w:abstractNumId w:val="17"/>
  </w:num>
  <w:num w:numId="7" w16cid:durableId="166333346">
    <w:abstractNumId w:val="25"/>
  </w:num>
  <w:num w:numId="8" w16cid:durableId="19191659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88148921">
    <w:abstractNumId w:val="3"/>
  </w:num>
  <w:num w:numId="10" w16cid:durableId="939945062">
    <w:abstractNumId w:val="16"/>
  </w:num>
  <w:num w:numId="11" w16cid:durableId="1896743042">
    <w:abstractNumId w:val="26"/>
  </w:num>
  <w:num w:numId="12" w16cid:durableId="363945301">
    <w:abstractNumId w:val="18"/>
  </w:num>
  <w:num w:numId="13" w16cid:durableId="1705444111">
    <w:abstractNumId w:val="4"/>
  </w:num>
  <w:num w:numId="14" w16cid:durableId="2002998317">
    <w:abstractNumId w:val="28"/>
  </w:num>
  <w:num w:numId="15" w16cid:durableId="106655840">
    <w:abstractNumId w:val="30"/>
  </w:num>
  <w:num w:numId="16" w16cid:durableId="983773312">
    <w:abstractNumId w:val="21"/>
  </w:num>
  <w:num w:numId="17" w16cid:durableId="648284693">
    <w:abstractNumId w:val="19"/>
  </w:num>
  <w:num w:numId="18" w16cid:durableId="680550596">
    <w:abstractNumId w:val="2"/>
  </w:num>
  <w:num w:numId="19" w16cid:durableId="511605198">
    <w:abstractNumId w:val="10"/>
  </w:num>
  <w:num w:numId="20" w16cid:durableId="925386273">
    <w:abstractNumId w:val="11"/>
  </w:num>
  <w:num w:numId="21" w16cid:durableId="1731610239">
    <w:abstractNumId w:val="31"/>
  </w:num>
  <w:num w:numId="22" w16cid:durableId="1247806487">
    <w:abstractNumId w:val="33"/>
  </w:num>
  <w:num w:numId="23" w16cid:durableId="1482962480">
    <w:abstractNumId w:val="35"/>
  </w:num>
  <w:num w:numId="24" w16cid:durableId="225263793">
    <w:abstractNumId w:val="9"/>
  </w:num>
  <w:num w:numId="25" w16cid:durableId="970331862">
    <w:abstractNumId w:val="22"/>
  </w:num>
  <w:num w:numId="26" w16cid:durableId="2074310094">
    <w:abstractNumId w:val="27"/>
  </w:num>
  <w:num w:numId="27" w16cid:durableId="1411586681">
    <w:abstractNumId w:val="36"/>
  </w:num>
  <w:num w:numId="28" w16cid:durableId="233246682">
    <w:abstractNumId w:val="23"/>
  </w:num>
  <w:num w:numId="29" w16cid:durableId="1542206121">
    <w:abstractNumId w:val="12"/>
  </w:num>
  <w:num w:numId="30" w16cid:durableId="242881139">
    <w:abstractNumId w:val="34"/>
  </w:num>
  <w:num w:numId="31" w16cid:durableId="1672490897">
    <w:abstractNumId w:val="6"/>
  </w:num>
  <w:num w:numId="32" w16cid:durableId="33580018">
    <w:abstractNumId w:val="5"/>
  </w:num>
  <w:num w:numId="33" w16cid:durableId="1806971108">
    <w:abstractNumId w:val="8"/>
  </w:num>
  <w:num w:numId="34" w16cid:durableId="1188788501">
    <w:abstractNumId w:val="20"/>
  </w:num>
  <w:num w:numId="35" w16cid:durableId="715812417">
    <w:abstractNumId w:val="37"/>
  </w:num>
  <w:num w:numId="36" w16cid:durableId="183397639">
    <w:abstractNumId w:val="13"/>
  </w:num>
  <w:num w:numId="37" w16cid:durableId="1800413243">
    <w:abstractNumId w:val="14"/>
  </w:num>
  <w:num w:numId="38" w16cid:durableId="418454966">
    <w:abstractNumId w:val="37"/>
  </w:num>
  <w:num w:numId="39" w16cid:durableId="1551839658">
    <w:abstractNumId w:val="1"/>
  </w:num>
  <w:num w:numId="40" w16cid:durableId="29945868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77B"/>
    <w:rsid w:val="00004DFB"/>
    <w:rsid w:val="000060EA"/>
    <w:rsid w:val="00027545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F5C"/>
    <w:rsid w:val="001221FE"/>
    <w:rsid w:val="00122423"/>
    <w:rsid w:val="00131594"/>
    <w:rsid w:val="00143C54"/>
    <w:rsid w:val="00145A2B"/>
    <w:rsid w:val="00151DF6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48F0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323A"/>
    <w:rsid w:val="007777EF"/>
    <w:rsid w:val="00790D67"/>
    <w:rsid w:val="007970D5"/>
    <w:rsid w:val="007A2F86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0898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E3D91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0974"/>
    <w:rsid w:val="009C37B1"/>
    <w:rsid w:val="009C3ADD"/>
    <w:rsid w:val="009C5955"/>
    <w:rsid w:val="009C7DC9"/>
    <w:rsid w:val="009D646D"/>
    <w:rsid w:val="009E333D"/>
    <w:rsid w:val="009E5457"/>
    <w:rsid w:val="009F02DB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329E0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21E0"/>
    <w:rsid w:val="00D3370B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71C80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A60D0"/>
    <w:rsid w:val="00FB106E"/>
    <w:rsid w:val="00FB22C1"/>
    <w:rsid w:val="00FB3C5F"/>
    <w:rsid w:val="00FB49B1"/>
    <w:rsid w:val="00FC4150"/>
    <w:rsid w:val="00FC728E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FE1"/>
    <w:pPr>
      <w:jc w:val="both"/>
    </w:pPr>
    <w:rPr>
      <w:rFonts w:ascii="Roboto Condensed" w:hAnsi="Roboto Condense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Heading4">
    <w:name w:val="heading 4"/>
    <w:aliases w:val="Nota"/>
    <w:basedOn w:val="Normal"/>
    <w:next w:val="Normal"/>
    <w:link w:val="Heading4Char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918"/>
  </w:style>
  <w:style w:type="paragraph" w:styleId="Footer">
    <w:name w:val="footer"/>
    <w:basedOn w:val="Normal"/>
    <w:link w:val="Foot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918"/>
  </w:style>
  <w:style w:type="paragraph" w:customStyle="1" w:styleId="Firmasegreta">
    <w:name w:val="Firma segreta"/>
    <w:basedOn w:val="Normal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DefaultParagraphFont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Heading4Char">
    <w:name w:val="Heading 4 Char"/>
    <w:aliases w:val="Nota Char"/>
    <w:basedOn w:val="DefaultParagraphFont"/>
    <w:link w:val="Heading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IntenseEmphasis">
    <w:name w:val="Intense Emphasis"/>
    <w:basedOn w:val="DefaultParagraphFont"/>
    <w:uiPriority w:val="21"/>
    <w:rsid w:val="00C06422"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TableGrid">
    <w:name w:val="Table Grid"/>
    <w:basedOn w:val="TableNormal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leNormal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ListParagraph">
    <w:name w:val="List Paragraph"/>
    <w:basedOn w:val="Normal"/>
    <w:uiPriority w:val="34"/>
    <w:qFormat/>
    <w:rsid w:val="0094048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9C7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7D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7DC9"/>
    <w:rPr>
      <w:color w:val="6EAC1C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D0444"/>
    <w:rPr>
      <w:color w:val="666666"/>
    </w:rPr>
  </w:style>
  <w:style w:type="table" w:styleId="GridTable5Dark-Accent1">
    <w:name w:val="Grid Table 5 Dark Accent 1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dTable5Dark-Accent2">
    <w:name w:val="Grid Table 5 Dark Accent 2"/>
    <w:basedOn w:val="TableNormal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8ED6DE-CEDF-4187-A4BB-8EDE4C36B6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ModelloPreappelloFluo.dotx</Template>
  <TotalTime>859</TotalTime>
  <Pages>40</Pages>
  <Words>2776</Words>
  <Characters>15825</Characters>
  <Application>Microsoft Office Word</Application>
  <DocSecurity>0</DocSecurity>
  <Lines>131</Lines>
  <Paragraphs>37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g.larocca10@campus.unimib.it</cp:lastModifiedBy>
  <cp:revision>143</cp:revision>
  <cp:lastPrinted>2024-05-29T14:47:00Z</cp:lastPrinted>
  <dcterms:created xsi:type="dcterms:W3CDTF">2024-05-09T15:39:00Z</dcterms:created>
  <dcterms:modified xsi:type="dcterms:W3CDTF">2024-05-29T14:50:00Z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